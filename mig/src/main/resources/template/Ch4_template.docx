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258D" w:rsidRPr="00364DA4" w:rsidRDefault="00097C1B" w:rsidP="00DB7719">
      <w:pPr>
        <w:pStyle w:val="a7"/>
        <w:ind w:left="-14" w:firstLine="0"/>
        <w:outlineLvl w:val="0"/>
        <w:rPr>
          <w:rStyle w:val="a8"/>
        </w:rPr>
      </w:pPr>
      <w:bookmarkStart w:id="0" w:name="_Toc301364335"/>
      <w:bookmarkStart w:id="1" w:name="_GoBack"/>
      <w:bookmarkEnd w:id="1"/>
      <w:r w:rsidRPr="00364DA4">
        <w:rPr>
          <w:rStyle w:val="a8"/>
        </w:rPr>
        <w:t>肆、</w:t>
      </w:r>
      <w:r w:rsidR="005A258D" w:rsidRPr="00364DA4">
        <w:rPr>
          <w:rStyle w:val="a8"/>
        </w:rPr>
        <w:t>訊息樹狀圖</w:t>
      </w:r>
      <w:bookmarkEnd w:id="0"/>
    </w:p>
    <w:tbl>
      <w:tblPr>
        <w:tblW w:w="9923" w:type="dxa"/>
        <w:tblInd w:w="-459" w:type="dxa"/>
        <w:tblBorders>
          <w:top w:val="single" w:sz="4" w:space="0" w:color="C0C0C0"/>
          <w:left w:val="single" w:sz="4" w:space="0" w:color="C0C0C0"/>
          <w:bottom w:val="single" w:sz="6" w:space="0" w:color="C0C0C0"/>
          <w:right w:val="single" w:sz="4" w:space="0" w:color="C0C0C0"/>
          <w:insideH w:val="single" w:sz="4" w:space="0" w:color="F2F2F2"/>
          <w:insideV w:val="single" w:sz="4" w:space="0" w:color="F2F2F2"/>
        </w:tblBorders>
        <w:tblLayout w:type="fixed"/>
        <w:tblLook w:val="04A0" w:firstRow="1" w:lastRow="0" w:firstColumn="1" w:lastColumn="0" w:noHBand="0" w:noVBand="1"/>
      </w:tblPr>
      <w:tblGrid>
        <w:gridCol w:w="814"/>
        <w:gridCol w:w="657"/>
        <w:gridCol w:w="1081"/>
        <w:gridCol w:w="850"/>
        <w:gridCol w:w="4395"/>
        <w:gridCol w:w="2126"/>
      </w:tblGrid>
      <w:tr w:rsidR="00A012DC" w:rsidRPr="00364DA4">
        <w:trPr>
          <w:trHeight w:val="340"/>
          <w:tblHeader/>
        </w:trPr>
        <w:tc>
          <w:tcPr>
            <w:tcW w:w="9923" w:type="dxa"/>
            <w:gridSpan w:val="6"/>
          </w:tcPr>
          <w:p w:rsidR="00A012DC" w:rsidRPr="00364DA4" w:rsidRDefault="00A012DC" w:rsidP="00DD52D6">
            <w:pPr>
              <w:autoSpaceDE w:val="0"/>
              <w:autoSpaceDN w:val="0"/>
              <w:adjustRightInd w:val="0"/>
              <w:spacing w:line="0" w:lineRule="atLeast"/>
              <w:rPr>
                <w:rStyle w:val="a8"/>
                <w:sz w:val="24"/>
                <w:szCs w:val="24"/>
              </w:rPr>
            </w:pPr>
            <w:r w:rsidRPr="00364DA4">
              <w:rPr>
                <w:bCs/>
              </w:rPr>
              <w:t xml:space="preserve">N5107 </w:t>
            </w:r>
            <w:r w:rsidRPr="00364DA4">
              <w:rPr>
                <w:bCs/>
              </w:rPr>
              <w:t>應補辦事項通知</w:t>
            </w:r>
          </w:p>
        </w:tc>
      </w:tr>
      <w:tr w:rsidR="0002468A" w:rsidRPr="00364DA4">
        <w:trPr>
          <w:trHeight w:val="340"/>
          <w:tblHeader/>
        </w:trPr>
        <w:tc>
          <w:tcPr>
            <w:tcW w:w="814" w:type="dxa"/>
            <w:vAlign w:val="center"/>
          </w:tcPr>
          <w:p w:rsidR="0002468A" w:rsidRPr="00364DA4" w:rsidRDefault="0002468A" w:rsidP="00DD52D6">
            <w:pPr>
              <w:widowControl/>
              <w:spacing w:line="0" w:lineRule="atLeast"/>
              <w:jc w:val="center"/>
              <w:rPr>
                <w:kern w:val="0"/>
                <w:sz w:val="20"/>
                <w:szCs w:val="20"/>
              </w:rPr>
            </w:pPr>
            <w:proofErr w:type="gramStart"/>
            <w:r w:rsidRPr="00364DA4">
              <w:rPr>
                <w:kern w:val="0"/>
                <w:sz w:val="20"/>
                <w:szCs w:val="20"/>
              </w:rPr>
              <w:t>迴</w:t>
            </w:r>
            <w:proofErr w:type="gramEnd"/>
            <w:r w:rsidRPr="00364DA4">
              <w:rPr>
                <w:kern w:val="0"/>
                <w:sz w:val="20"/>
                <w:szCs w:val="20"/>
              </w:rPr>
              <w:t>圈</w:t>
            </w:r>
          </w:p>
        </w:tc>
        <w:tc>
          <w:tcPr>
            <w:tcW w:w="657" w:type="dxa"/>
            <w:vAlign w:val="center"/>
          </w:tcPr>
          <w:p w:rsidR="0002468A" w:rsidRPr="00364DA4" w:rsidRDefault="0002468A" w:rsidP="00DD52D6">
            <w:pPr>
              <w:widowControl/>
              <w:spacing w:line="0" w:lineRule="atLeast"/>
              <w:jc w:val="center"/>
              <w:rPr>
                <w:kern w:val="0"/>
                <w:sz w:val="20"/>
                <w:szCs w:val="20"/>
              </w:rPr>
            </w:pPr>
            <w:r w:rsidRPr="00364DA4">
              <w:rPr>
                <w:kern w:val="0"/>
                <w:sz w:val="20"/>
                <w:szCs w:val="20"/>
              </w:rPr>
              <w:t>M/C</w:t>
            </w:r>
          </w:p>
        </w:tc>
        <w:tc>
          <w:tcPr>
            <w:tcW w:w="1081" w:type="dxa"/>
            <w:vAlign w:val="center"/>
          </w:tcPr>
          <w:p w:rsidR="0002468A" w:rsidRPr="00364DA4" w:rsidRDefault="0002468A" w:rsidP="00DD52D6">
            <w:pPr>
              <w:widowControl/>
              <w:spacing w:line="0" w:lineRule="atLeast"/>
              <w:jc w:val="center"/>
              <w:rPr>
                <w:kern w:val="0"/>
                <w:sz w:val="20"/>
                <w:szCs w:val="20"/>
              </w:rPr>
            </w:pPr>
            <w:r w:rsidRPr="00364DA4">
              <w:rPr>
                <w:kern w:val="0"/>
                <w:sz w:val="20"/>
                <w:szCs w:val="20"/>
              </w:rPr>
              <w:t>WCO/TW Class ID</w:t>
            </w:r>
          </w:p>
        </w:tc>
        <w:tc>
          <w:tcPr>
            <w:tcW w:w="850" w:type="dxa"/>
            <w:vAlign w:val="center"/>
          </w:tcPr>
          <w:p w:rsidR="0002468A" w:rsidRPr="00364DA4" w:rsidRDefault="0002468A" w:rsidP="00DD52D6">
            <w:pPr>
              <w:widowControl/>
              <w:spacing w:line="0" w:lineRule="atLeast"/>
              <w:jc w:val="center"/>
              <w:rPr>
                <w:kern w:val="0"/>
                <w:sz w:val="20"/>
                <w:szCs w:val="20"/>
              </w:rPr>
            </w:pPr>
            <w:r w:rsidRPr="00364DA4">
              <w:rPr>
                <w:kern w:val="0"/>
                <w:sz w:val="20"/>
                <w:szCs w:val="20"/>
              </w:rPr>
              <w:t>WCO/TW ID</w:t>
            </w:r>
          </w:p>
        </w:tc>
        <w:tc>
          <w:tcPr>
            <w:tcW w:w="4395" w:type="dxa"/>
            <w:vAlign w:val="center"/>
          </w:tcPr>
          <w:p w:rsidR="0002468A" w:rsidRPr="00364DA4" w:rsidRDefault="0002468A" w:rsidP="00DD52D6">
            <w:pPr>
              <w:widowControl/>
              <w:spacing w:line="0" w:lineRule="atLeast"/>
              <w:jc w:val="center"/>
              <w:rPr>
                <w:kern w:val="0"/>
                <w:sz w:val="20"/>
                <w:szCs w:val="20"/>
              </w:rPr>
            </w:pPr>
            <w:r w:rsidRPr="00364DA4">
              <w:rPr>
                <w:kern w:val="0"/>
                <w:sz w:val="20"/>
                <w:szCs w:val="20"/>
              </w:rPr>
              <w:t>XML Tag Name</w:t>
            </w:r>
          </w:p>
        </w:tc>
        <w:tc>
          <w:tcPr>
            <w:tcW w:w="2126" w:type="dxa"/>
            <w:vAlign w:val="center"/>
          </w:tcPr>
          <w:p w:rsidR="0002468A" w:rsidRPr="00364DA4" w:rsidRDefault="0002468A" w:rsidP="00DD52D6">
            <w:pPr>
              <w:widowControl/>
              <w:spacing w:line="0" w:lineRule="atLeast"/>
              <w:jc w:val="center"/>
              <w:rPr>
                <w:kern w:val="0"/>
                <w:sz w:val="20"/>
                <w:szCs w:val="20"/>
              </w:rPr>
            </w:pPr>
            <w:r w:rsidRPr="00364DA4">
              <w:rPr>
                <w:kern w:val="0"/>
                <w:sz w:val="20"/>
                <w:szCs w:val="20"/>
              </w:rPr>
              <w:t>中文名稱</w:t>
            </w:r>
          </w:p>
        </w:tc>
      </w:tr>
      <w:tr w:rsidR="004106DC" w:rsidRPr="00364DA4">
        <w:trPr>
          <w:trHeight w:val="340"/>
        </w:trPr>
        <w:tc>
          <w:tcPr>
            <w:tcW w:w="814" w:type="dxa"/>
            <w:vAlign w:val="center"/>
          </w:tcPr>
          <w:p w:rsidR="004106DC" w:rsidRPr="00364DA4" w:rsidRDefault="004106DC" w:rsidP="00DD52D6">
            <w:pPr>
              <w:spacing w:line="0" w:lineRule="atLeast"/>
              <w:jc w:val="center"/>
              <w:rPr>
                <w:sz w:val="20"/>
                <w:szCs w:val="20"/>
              </w:rPr>
            </w:pPr>
            <w:r w:rsidRPr="00364DA4">
              <w:rPr>
                <w:sz w:val="20"/>
                <w:szCs w:val="20"/>
              </w:rPr>
              <w:t>1</w:t>
            </w:r>
          </w:p>
        </w:tc>
        <w:tc>
          <w:tcPr>
            <w:tcW w:w="657" w:type="dxa"/>
            <w:vAlign w:val="center"/>
          </w:tcPr>
          <w:p w:rsidR="004106DC" w:rsidRPr="00364DA4" w:rsidRDefault="004106DC" w:rsidP="00DD52D6">
            <w:pPr>
              <w:spacing w:line="0" w:lineRule="atLeast"/>
              <w:jc w:val="center"/>
              <w:rPr>
                <w:sz w:val="20"/>
                <w:szCs w:val="20"/>
              </w:rPr>
            </w:pPr>
            <w:r w:rsidRPr="00364DA4">
              <w:rPr>
                <w:sz w:val="20"/>
                <w:szCs w:val="20"/>
              </w:rPr>
              <w:t>M</w:t>
            </w:r>
          </w:p>
        </w:tc>
        <w:tc>
          <w:tcPr>
            <w:tcW w:w="1081" w:type="dxa"/>
            <w:vAlign w:val="center"/>
          </w:tcPr>
          <w:p w:rsidR="004106DC" w:rsidRPr="00364DA4" w:rsidRDefault="004106DC" w:rsidP="00DD52D6">
            <w:pPr>
              <w:spacing w:line="0" w:lineRule="atLeast"/>
              <w:jc w:val="center"/>
              <w:rPr>
                <w:sz w:val="20"/>
                <w:szCs w:val="20"/>
              </w:rPr>
            </w:pPr>
            <w:r w:rsidRPr="00364DA4">
              <w:rPr>
                <w:sz w:val="20"/>
                <w:szCs w:val="20"/>
              </w:rPr>
              <w:t>07B</w:t>
            </w:r>
          </w:p>
        </w:tc>
        <w:tc>
          <w:tcPr>
            <w:tcW w:w="850" w:type="dxa"/>
            <w:vAlign w:val="center"/>
          </w:tcPr>
          <w:p w:rsidR="004106DC" w:rsidRPr="00364DA4" w:rsidRDefault="004106DC" w:rsidP="00DD52D6">
            <w:pPr>
              <w:spacing w:line="0" w:lineRule="atLeast"/>
              <w:jc w:val="center"/>
              <w:rPr>
                <w:sz w:val="20"/>
                <w:szCs w:val="20"/>
              </w:rPr>
            </w:pPr>
          </w:p>
        </w:tc>
        <w:tc>
          <w:tcPr>
            <w:tcW w:w="4395" w:type="dxa"/>
            <w:vAlign w:val="center"/>
          </w:tcPr>
          <w:p w:rsidR="004106DC" w:rsidRPr="00364DA4" w:rsidRDefault="00F405A9" w:rsidP="00DD52D6">
            <w:pPr>
              <w:spacing w:line="0" w:lineRule="atLeast"/>
              <w:rPr>
                <w:rFonts w:hint="eastAsia"/>
                <w:sz w:val="20"/>
                <w:szCs w:val="20"/>
              </w:rPr>
            </w:pPr>
            <w:r w:rsidRPr="00364DA4">
              <w:rPr>
                <w:sz w:val="20"/>
                <w:szCs w:val="20"/>
              </w:rPr>
              <w:t>Response</w:t>
            </w:r>
          </w:p>
        </w:tc>
        <w:tc>
          <w:tcPr>
            <w:tcW w:w="2126" w:type="dxa"/>
            <w:vAlign w:val="center"/>
          </w:tcPr>
          <w:p w:rsidR="004106DC" w:rsidRPr="00364DA4" w:rsidRDefault="004106DC" w:rsidP="00DD52D6">
            <w:pPr>
              <w:spacing w:line="0" w:lineRule="atLeast"/>
              <w:rPr>
                <w:sz w:val="20"/>
                <w:szCs w:val="20"/>
              </w:rPr>
            </w:pPr>
          </w:p>
        </w:tc>
      </w:tr>
      <w:tr w:rsidR="001E1852" w:rsidRPr="00364DA4">
        <w:trPr>
          <w:trHeight w:val="340"/>
        </w:trPr>
        <w:tc>
          <w:tcPr>
            <w:tcW w:w="814" w:type="dxa"/>
            <w:vAlign w:val="center"/>
          </w:tcPr>
          <w:p w:rsidR="001E1852" w:rsidRPr="00364DA4" w:rsidRDefault="001E1852" w:rsidP="006C58D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364DA4">
              <w:rPr>
                <w:sz w:val="20"/>
                <w:szCs w:val="20"/>
              </w:rPr>
              <w:t>1</w:t>
            </w:r>
          </w:p>
        </w:tc>
        <w:tc>
          <w:tcPr>
            <w:tcW w:w="657" w:type="dxa"/>
            <w:vAlign w:val="center"/>
          </w:tcPr>
          <w:p w:rsidR="001E1852" w:rsidRPr="00364DA4" w:rsidRDefault="001E1852" w:rsidP="006C58D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364DA4">
              <w:rPr>
                <w:sz w:val="20"/>
                <w:szCs w:val="20"/>
              </w:rPr>
              <w:t>M</w:t>
            </w:r>
          </w:p>
        </w:tc>
        <w:tc>
          <w:tcPr>
            <w:tcW w:w="1081" w:type="dxa"/>
            <w:vAlign w:val="center"/>
          </w:tcPr>
          <w:p w:rsidR="001E1852" w:rsidRPr="00364DA4" w:rsidRDefault="001E1852" w:rsidP="006C58D0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:rsidR="001E1852" w:rsidRPr="00364DA4" w:rsidRDefault="001E1852" w:rsidP="006C58D0">
            <w:pPr>
              <w:widowControl/>
              <w:spacing w:line="240" w:lineRule="auto"/>
              <w:jc w:val="center"/>
              <w:rPr>
                <w:rFonts w:eastAsia="新細明體" w:hint="eastAsia"/>
                <w:kern w:val="0"/>
                <w:sz w:val="20"/>
                <w:szCs w:val="20"/>
              </w:rPr>
            </w:pPr>
            <w:r w:rsidRPr="00364DA4">
              <w:rPr>
                <w:rFonts w:eastAsia="新細明體" w:hint="eastAsia"/>
                <w:kern w:val="0"/>
                <w:sz w:val="20"/>
                <w:szCs w:val="20"/>
              </w:rPr>
              <w:t>D029</w:t>
            </w:r>
          </w:p>
        </w:tc>
        <w:tc>
          <w:tcPr>
            <w:tcW w:w="4395" w:type="dxa"/>
            <w:vAlign w:val="center"/>
          </w:tcPr>
          <w:p w:rsidR="001E1852" w:rsidRPr="00364DA4" w:rsidRDefault="001E1852" w:rsidP="006C58D0">
            <w:pPr>
              <w:widowControl/>
              <w:spacing w:line="240" w:lineRule="auto"/>
              <w:rPr>
                <w:rFonts w:eastAsia="新細明體"/>
                <w:kern w:val="0"/>
                <w:sz w:val="20"/>
                <w:szCs w:val="20"/>
              </w:rPr>
            </w:pPr>
            <w:r w:rsidRPr="00364DA4">
              <w:rPr>
                <w:rFonts w:eastAsia="新細明體"/>
                <w:kern w:val="0"/>
                <w:sz w:val="20"/>
                <w:szCs w:val="20"/>
              </w:rPr>
              <w:t>|_ IssueDateTime</w:t>
            </w:r>
          </w:p>
        </w:tc>
        <w:tc>
          <w:tcPr>
            <w:tcW w:w="2126" w:type="dxa"/>
            <w:vAlign w:val="center"/>
          </w:tcPr>
          <w:p w:rsidR="001E1852" w:rsidRPr="00364DA4" w:rsidRDefault="001E1852" w:rsidP="006C58D0">
            <w:pPr>
              <w:widowControl/>
              <w:spacing w:line="240" w:lineRule="auto"/>
              <w:rPr>
                <w:rFonts w:hint="eastAsia"/>
                <w:kern w:val="0"/>
                <w:sz w:val="20"/>
                <w:szCs w:val="20"/>
              </w:rPr>
            </w:pPr>
            <w:r w:rsidRPr="00364DA4">
              <w:rPr>
                <w:sz w:val="20"/>
                <w:szCs w:val="20"/>
              </w:rPr>
              <w:t>通知日期與時間</w:t>
            </w:r>
          </w:p>
        </w:tc>
      </w:tr>
      <w:tr w:rsidR="001E1852" w:rsidRPr="00364DA4">
        <w:trPr>
          <w:trHeight w:val="340"/>
        </w:trPr>
        <w:tc>
          <w:tcPr>
            <w:tcW w:w="814" w:type="dxa"/>
            <w:vAlign w:val="center"/>
          </w:tcPr>
          <w:p w:rsidR="001E1852" w:rsidRPr="00364DA4" w:rsidRDefault="001E1852" w:rsidP="00DD52D6">
            <w:pPr>
              <w:spacing w:line="0" w:lineRule="atLeast"/>
              <w:jc w:val="center"/>
              <w:rPr>
                <w:sz w:val="20"/>
                <w:szCs w:val="20"/>
              </w:rPr>
            </w:pPr>
            <w:r w:rsidRPr="00364DA4">
              <w:rPr>
                <w:sz w:val="20"/>
                <w:szCs w:val="20"/>
              </w:rPr>
              <w:t>1</w:t>
            </w:r>
          </w:p>
        </w:tc>
        <w:tc>
          <w:tcPr>
            <w:tcW w:w="657" w:type="dxa"/>
            <w:vAlign w:val="center"/>
          </w:tcPr>
          <w:p w:rsidR="001E1852" w:rsidRPr="00364DA4" w:rsidRDefault="001E1852" w:rsidP="00DD52D6">
            <w:pPr>
              <w:spacing w:line="0" w:lineRule="atLeast"/>
              <w:jc w:val="center"/>
              <w:rPr>
                <w:sz w:val="20"/>
                <w:szCs w:val="20"/>
              </w:rPr>
            </w:pPr>
            <w:r w:rsidRPr="00364DA4">
              <w:rPr>
                <w:sz w:val="20"/>
                <w:szCs w:val="20"/>
              </w:rPr>
              <w:t>M</w:t>
            </w:r>
          </w:p>
        </w:tc>
        <w:tc>
          <w:tcPr>
            <w:tcW w:w="1081" w:type="dxa"/>
            <w:vAlign w:val="center"/>
          </w:tcPr>
          <w:p w:rsidR="001E1852" w:rsidRPr="00364DA4" w:rsidRDefault="001E1852" w:rsidP="00DD52D6">
            <w:pPr>
              <w:spacing w:line="0" w:lineRule="atLeast"/>
              <w:jc w:val="center"/>
              <w:rPr>
                <w:sz w:val="20"/>
                <w:szCs w:val="20"/>
              </w:rPr>
            </w:pP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False"/>
                <w:attr w:name="SourceValue" w:val="3"/>
                <w:attr w:name="UnitName" w:val="a"/>
              </w:smartTagPr>
              <w:r w:rsidRPr="00364DA4">
                <w:rPr>
                  <w:sz w:val="20"/>
                  <w:szCs w:val="20"/>
                </w:rPr>
                <w:t>03A</w:t>
              </w:r>
            </w:smartTag>
          </w:p>
        </w:tc>
        <w:tc>
          <w:tcPr>
            <w:tcW w:w="850" w:type="dxa"/>
            <w:vAlign w:val="center"/>
          </w:tcPr>
          <w:p w:rsidR="001E1852" w:rsidRPr="00364DA4" w:rsidRDefault="001E1852" w:rsidP="00DD52D6">
            <w:pPr>
              <w:spacing w:line="0" w:lineRule="atLeast"/>
              <w:jc w:val="center"/>
              <w:rPr>
                <w:sz w:val="20"/>
                <w:szCs w:val="20"/>
              </w:rPr>
            </w:pPr>
          </w:p>
        </w:tc>
        <w:tc>
          <w:tcPr>
            <w:tcW w:w="4395" w:type="dxa"/>
            <w:vAlign w:val="center"/>
          </w:tcPr>
          <w:p w:rsidR="001E1852" w:rsidRPr="00364DA4" w:rsidRDefault="001E1852" w:rsidP="00DD52D6">
            <w:pPr>
              <w:spacing w:line="0" w:lineRule="atLeast"/>
              <w:rPr>
                <w:sz w:val="20"/>
                <w:szCs w:val="20"/>
              </w:rPr>
            </w:pPr>
            <w:r w:rsidRPr="00364DA4">
              <w:rPr>
                <w:sz w:val="20"/>
                <w:szCs w:val="20"/>
              </w:rPr>
              <w:t>|_ AdditionalInformation</w:t>
            </w:r>
          </w:p>
        </w:tc>
        <w:tc>
          <w:tcPr>
            <w:tcW w:w="2126" w:type="dxa"/>
            <w:vAlign w:val="center"/>
          </w:tcPr>
          <w:p w:rsidR="001E1852" w:rsidRPr="00364DA4" w:rsidRDefault="001E1852" w:rsidP="00DD52D6">
            <w:pPr>
              <w:spacing w:line="0" w:lineRule="atLeast"/>
              <w:rPr>
                <w:sz w:val="20"/>
                <w:szCs w:val="20"/>
              </w:rPr>
            </w:pPr>
          </w:p>
        </w:tc>
      </w:tr>
      <w:tr w:rsidR="00AE0CEE" w:rsidRPr="00364DA4">
        <w:trPr>
          <w:trHeight w:val="340"/>
        </w:trPr>
        <w:tc>
          <w:tcPr>
            <w:tcW w:w="814" w:type="dxa"/>
            <w:vAlign w:val="center"/>
          </w:tcPr>
          <w:p w:rsidR="00AE0CEE" w:rsidRPr="00364DA4" w:rsidRDefault="00AE0CEE" w:rsidP="00FD6067">
            <w:pPr>
              <w:spacing w:line="0" w:lineRule="atLeast"/>
              <w:jc w:val="center"/>
              <w:rPr>
                <w:sz w:val="20"/>
                <w:szCs w:val="20"/>
              </w:rPr>
            </w:pPr>
            <w:r w:rsidRPr="00364DA4">
              <w:rPr>
                <w:sz w:val="20"/>
                <w:szCs w:val="20"/>
              </w:rPr>
              <w:t>1</w:t>
            </w:r>
          </w:p>
        </w:tc>
        <w:tc>
          <w:tcPr>
            <w:tcW w:w="657" w:type="dxa"/>
            <w:vAlign w:val="center"/>
          </w:tcPr>
          <w:p w:rsidR="00AE0CEE" w:rsidRPr="00364DA4" w:rsidRDefault="00AE0CEE" w:rsidP="00FD6067">
            <w:pPr>
              <w:spacing w:line="0" w:lineRule="atLeast"/>
              <w:jc w:val="center"/>
              <w:rPr>
                <w:sz w:val="20"/>
                <w:szCs w:val="20"/>
              </w:rPr>
            </w:pPr>
            <w:r w:rsidRPr="00364DA4">
              <w:rPr>
                <w:sz w:val="20"/>
                <w:szCs w:val="20"/>
              </w:rPr>
              <w:t>M</w:t>
            </w:r>
          </w:p>
        </w:tc>
        <w:tc>
          <w:tcPr>
            <w:tcW w:w="1081" w:type="dxa"/>
            <w:vAlign w:val="center"/>
          </w:tcPr>
          <w:p w:rsidR="00AE0CEE" w:rsidRPr="00364DA4" w:rsidRDefault="00AE0CEE" w:rsidP="00FD6067">
            <w:pPr>
              <w:spacing w:line="0" w:lineRule="atLeast"/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:rsidR="00AE0CEE" w:rsidRPr="00364DA4" w:rsidRDefault="00AE0CEE" w:rsidP="00FD6067">
            <w:pPr>
              <w:spacing w:line="0" w:lineRule="atLeast"/>
              <w:jc w:val="center"/>
              <w:rPr>
                <w:sz w:val="20"/>
                <w:szCs w:val="20"/>
              </w:rPr>
            </w:pPr>
            <w:r w:rsidRPr="00364DA4">
              <w:rPr>
                <w:sz w:val="20"/>
                <w:szCs w:val="20"/>
              </w:rPr>
              <w:t>264</w:t>
            </w:r>
          </w:p>
        </w:tc>
        <w:tc>
          <w:tcPr>
            <w:tcW w:w="4395" w:type="dxa"/>
            <w:vAlign w:val="center"/>
          </w:tcPr>
          <w:p w:rsidR="00AE0CEE" w:rsidRPr="00364DA4" w:rsidRDefault="00AE0CEE" w:rsidP="00FD6067">
            <w:pPr>
              <w:spacing w:line="0" w:lineRule="atLeast"/>
              <w:rPr>
                <w:sz w:val="20"/>
                <w:szCs w:val="20"/>
              </w:rPr>
            </w:pPr>
            <w:r w:rsidRPr="00364DA4">
              <w:rPr>
                <w:sz w:val="20"/>
                <w:szCs w:val="20"/>
              </w:rPr>
              <w:t>|</w:t>
            </w:r>
            <w:r w:rsidRPr="00364DA4">
              <w:rPr>
                <w:sz w:val="20"/>
                <w:szCs w:val="20"/>
              </w:rPr>
              <w:t xml:space="preserve">　　</w:t>
            </w:r>
            <w:r w:rsidRPr="00364DA4">
              <w:rPr>
                <w:sz w:val="20"/>
                <w:szCs w:val="20"/>
              </w:rPr>
              <w:t>|_ LimitDateTime</w:t>
            </w:r>
          </w:p>
        </w:tc>
        <w:tc>
          <w:tcPr>
            <w:tcW w:w="2126" w:type="dxa"/>
            <w:vAlign w:val="center"/>
          </w:tcPr>
          <w:p w:rsidR="00AE0CEE" w:rsidRPr="00364DA4" w:rsidRDefault="00AE0CEE" w:rsidP="00FD6067">
            <w:pPr>
              <w:spacing w:line="0" w:lineRule="atLeast"/>
              <w:rPr>
                <w:sz w:val="20"/>
                <w:szCs w:val="20"/>
              </w:rPr>
            </w:pPr>
            <w:r w:rsidRPr="00364DA4">
              <w:rPr>
                <w:sz w:val="20"/>
                <w:szCs w:val="20"/>
              </w:rPr>
              <w:t>補辦期限</w:t>
            </w:r>
          </w:p>
        </w:tc>
      </w:tr>
      <w:tr w:rsidR="00AE0CEE" w:rsidRPr="00364DA4">
        <w:trPr>
          <w:trHeight w:val="340"/>
        </w:trPr>
        <w:tc>
          <w:tcPr>
            <w:tcW w:w="814" w:type="dxa"/>
            <w:vAlign w:val="center"/>
          </w:tcPr>
          <w:p w:rsidR="00AE0CEE" w:rsidRPr="00364DA4" w:rsidRDefault="00AE0CEE" w:rsidP="00DD52D6">
            <w:pPr>
              <w:spacing w:line="0" w:lineRule="atLeast"/>
              <w:jc w:val="center"/>
              <w:rPr>
                <w:sz w:val="20"/>
                <w:szCs w:val="20"/>
              </w:rPr>
            </w:pPr>
            <w:r w:rsidRPr="00364DA4">
              <w:rPr>
                <w:sz w:val="20"/>
                <w:szCs w:val="20"/>
              </w:rPr>
              <w:t>1</w:t>
            </w:r>
          </w:p>
        </w:tc>
        <w:tc>
          <w:tcPr>
            <w:tcW w:w="657" w:type="dxa"/>
            <w:vAlign w:val="center"/>
          </w:tcPr>
          <w:p w:rsidR="00AE0CEE" w:rsidRPr="00364DA4" w:rsidRDefault="00AE0CEE" w:rsidP="00DD52D6">
            <w:pPr>
              <w:spacing w:line="0" w:lineRule="atLeast"/>
              <w:jc w:val="center"/>
              <w:rPr>
                <w:sz w:val="20"/>
                <w:szCs w:val="20"/>
              </w:rPr>
            </w:pPr>
            <w:r w:rsidRPr="00364DA4">
              <w:rPr>
                <w:sz w:val="20"/>
                <w:szCs w:val="20"/>
              </w:rPr>
              <w:t>M</w:t>
            </w:r>
          </w:p>
        </w:tc>
        <w:tc>
          <w:tcPr>
            <w:tcW w:w="1081" w:type="dxa"/>
            <w:vAlign w:val="center"/>
          </w:tcPr>
          <w:p w:rsidR="00AE0CEE" w:rsidRPr="00364DA4" w:rsidRDefault="00AE0CEE" w:rsidP="00DD52D6">
            <w:pPr>
              <w:spacing w:line="0" w:lineRule="atLeast"/>
              <w:jc w:val="center"/>
              <w:rPr>
                <w:sz w:val="20"/>
                <w:szCs w:val="20"/>
              </w:rPr>
            </w:pP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False"/>
                <w:attr w:name="SourceValue" w:val="35"/>
                <w:attr w:name="UnitName" w:val="a"/>
              </w:smartTagPr>
              <w:r w:rsidRPr="00364DA4">
                <w:rPr>
                  <w:sz w:val="20"/>
                  <w:szCs w:val="20"/>
                </w:rPr>
                <w:t>35A</w:t>
              </w:r>
            </w:smartTag>
          </w:p>
        </w:tc>
        <w:tc>
          <w:tcPr>
            <w:tcW w:w="850" w:type="dxa"/>
            <w:vAlign w:val="center"/>
          </w:tcPr>
          <w:p w:rsidR="00AE0CEE" w:rsidRPr="00364DA4" w:rsidRDefault="00AE0CEE" w:rsidP="00DD52D6">
            <w:pPr>
              <w:spacing w:line="0" w:lineRule="atLeast"/>
              <w:jc w:val="center"/>
              <w:rPr>
                <w:sz w:val="20"/>
                <w:szCs w:val="20"/>
              </w:rPr>
            </w:pPr>
          </w:p>
        </w:tc>
        <w:tc>
          <w:tcPr>
            <w:tcW w:w="4395" w:type="dxa"/>
            <w:vAlign w:val="center"/>
          </w:tcPr>
          <w:p w:rsidR="00AE0CEE" w:rsidRPr="00364DA4" w:rsidRDefault="00AE0CEE" w:rsidP="00DD52D6">
            <w:pPr>
              <w:spacing w:line="0" w:lineRule="atLeast"/>
              <w:rPr>
                <w:sz w:val="20"/>
                <w:szCs w:val="20"/>
              </w:rPr>
            </w:pPr>
            <w:r w:rsidRPr="00364DA4">
              <w:rPr>
                <w:sz w:val="20"/>
                <w:szCs w:val="20"/>
              </w:rPr>
              <w:t>|_ ContactOffice</w:t>
            </w:r>
          </w:p>
        </w:tc>
        <w:tc>
          <w:tcPr>
            <w:tcW w:w="2126" w:type="dxa"/>
            <w:vAlign w:val="center"/>
          </w:tcPr>
          <w:p w:rsidR="00AE0CEE" w:rsidRPr="00364DA4" w:rsidRDefault="00AE0CEE" w:rsidP="00DD52D6">
            <w:pPr>
              <w:spacing w:line="0" w:lineRule="atLeast"/>
              <w:rPr>
                <w:rFonts w:hint="eastAsia"/>
                <w:sz w:val="20"/>
                <w:szCs w:val="20"/>
              </w:rPr>
            </w:pPr>
          </w:p>
        </w:tc>
      </w:tr>
      <w:tr w:rsidR="00AE0CEE" w:rsidRPr="00364DA4">
        <w:trPr>
          <w:trHeight w:val="340"/>
        </w:trPr>
        <w:tc>
          <w:tcPr>
            <w:tcW w:w="814" w:type="dxa"/>
            <w:vAlign w:val="center"/>
          </w:tcPr>
          <w:p w:rsidR="00AE0CEE" w:rsidRPr="00364DA4" w:rsidRDefault="00AE0CEE" w:rsidP="00DD52D6">
            <w:pPr>
              <w:spacing w:line="0" w:lineRule="atLeast"/>
              <w:jc w:val="center"/>
              <w:rPr>
                <w:sz w:val="20"/>
                <w:szCs w:val="20"/>
              </w:rPr>
            </w:pPr>
            <w:r w:rsidRPr="00364DA4">
              <w:rPr>
                <w:sz w:val="20"/>
                <w:szCs w:val="20"/>
              </w:rPr>
              <w:t>1</w:t>
            </w:r>
          </w:p>
        </w:tc>
        <w:tc>
          <w:tcPr>
            <w:tcW w:w="657" w:type="dxa"/>
            <w:vAlign w:val="center"/>
          </w:tcPr>
          <w:p w:rsidR="00AE0CEE" w:rsidRPr="00364DA4" w:rsidRDefault="00AE0CEE" w:rsidP="00DD52D6">
            <w:pPr>
              <w:spacing w:line="0" w:lineRule="atLeast"/>
              <w:jc w:val="center"/>
              <w:rPr>
                <w:sz w:val="20"/>
                <w:szCs w:val="20"/>
              </w:rPr>
            </w:pPr>
            <w:r w:rsidRPr="00364DA4">
              <w:rPr>
                <w:sz w:val="20"/>
                <w:szCs w:val="20"/>
              </w:rPr>
              <w:t>M</w:t>
            </w:r>
          </w:p>
        </w:tc>
        <w:tc>
          <w:tcPr>
            <w:tcW w:w="1081" w:type="dxa"/>
            <w:vAlign w:val="center"/>
          </w:tcPr>
          <w:p w:rsidR="00AE0CEE" w:rsidRPr="00364DA4" w:rsidRDefault="00AE0CEE" w:rsidP="00DD52D6">
            <w:pPr>
              <w:spacing w:line="0" w:lineRule="atLeast"/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:rsidR="00AE0CEE" w:rsidRPr="00364DA4" w:rsidRDefault="00AE0CEE" w:rsidP="00DD52D6">
            <w:pPr>
              <w:spacing w:line="0" w:lineRule="atLeast"/>
              <w:jc w:val="center"/>
              <w:rPr>
                <w:sz w:val="20"/>
                <w:szCs w:val="20"/>
              </w:rPr>
            </w:pPr>
            <w:r w:rsidRPr="00364DA4">
              <w:rPr>
                <w:sz w:val="20"/>
                <w:szCs w:val="20"/>
              </w:rPr>
              <w:t>G002</w:t>
            </w:r>
          </w:p>
        </w:tc>
        <w:tc>
          <w:tcPr>
            <w:tcW w:w="4395" w:type="dxa"/>
            <w:vAlign w:val="center"/>
          </w:tcPr>
          <w:p w:rsidR="00AE0CEE" w:rsidRPr="00364DA4" w:rsidRDefault="00AE0CEE" w:rsidP="00DD52D6">
            <w:pPr>
              <w:spacing w:line="0" w:lineRule="atLeast"/>
              <w:rPr>
                <w:sz w:val="20"/>
                <w:szCs w:val="20"/>
              </w:rPr>
            </w:pPr>
            <w:r w:rsidRPr="00364DA4">
              <w:rPr>
                <w:sz w:val="20"/>
                <w:szCs w:val="20"/>
              </w:rPr>
              <w:t>|</w:t>
            </w:r>
            <w:r w:rsidRPr="00364DA4">
              <w:rPr>
                <w:sz w:val="20"/>
                <w:szCs w:val="20"/>
              </w:rPr>
              <w:t xml:space="preserve">　　</w:t>
            </w:r>
            <w:r w:rsidRPr="00364DA4">
              <w:rPr>
                <w:sz w:val="20"/>
                <w:szCs w:val="20"/>
              </w:rPr>
              <w:t>|_ ID</w:t>
            </w:r>
          </w:p>
        </w:tc>
        <w:tc>
          <w:tcPr>
            <w:tcW w:w="2126" w:type="dxa"/>
            <w:vAlign w:val="center"/>
          </w:tcPr>
          <w:p w:rsidR="00AE0CEE" w:rsidRPr="00364DA4" w:rsidRDefault="00AE0CEE" w:rsidP="00DD52D6">
            <w:pPr>
              <w:spacing w:line="0" w:lineRule="atLeast"/>
              <w:rPr>
                <w:sz w:val="20"/>
                <w:szCs w:val="20"/>
              </w:rPr>
            </w:pPr>
            <w:r w:rsidRPr="00364DA4">
              <w:rPr>
                <w:sz w:val="20"/>
                <w:szCs w:val="20"/>
              </w:rPr>
              <w:t>受理單位</w:t>
            </w:r>
          </w:p>
        </w:tc>
      </w:tr>
      <w:tr w:rsidR="00AE0CEE" w:rsidRPr="00364DA4">
        <w:trPr>
          <w:trHeight w:val="340"/>
        </w:trPr>
        <w:tc>
          <w:tcPr>
            <w:tcW w:w="814" w:type="dxa"/>
            <w:vAlign w:val="center"/>
          </w:tcPr>
          <w:p w:rsidR="00AE0CEE" w:rsidRPr="00364DA4" w:rsidRDefault="00AE0CEE" w:rsidP="00DD52D6">
            <w:pPr>
              <w:spacing w:line="0" w:lineRule="atLeast"/>
              <w:jc w:val="center"/>
              <w:rPr>
                <w:sz w:val="20"/>
                <w:szCs w:val="20"/>
              </w:rPr>
            </w:pPr>
            <w:r w:rsidRPr="00364DA4">
              <w:rPr>
                <w:sz w:val="20"/>
                <w:szCs w:val="20"/>
              </w:rPr>
              <w:t>1</w:t>
            </w:r>
          </w:p>
        </w:tc>
        <w:tc>
          <w:tcPr>
            <w:tcW w:w="657" w:type="dxa"/>
            <w:vAlign w:val="center"/>
          </w:tcPr>
          <w:p w:rsidR="00AE0CEE" w:rsidRPr="00364DA4" w:rsidRDefault="00AE0CEE" w:rsidP="00DD52D6">
            <w:pPr>
              <w:spacing w:line="0" w:lineRule="atLeast"/>
              <w:jc w:val="center"/>
              <w:rPr>
                <w:sz w:val="20"/>
                <w:szCs w:val="20"/>
              </w:rPr>
            </w:pPr>
            <w:r w:rsidRPr="00364DA4">
              <w:rPr>
                <w:sz w:val="20"/>
                <w:szCs w:val="20"/>
              </w:rPr>
              <w:t>M</w:t>
            </w:r>
          </w:p>
        </w:tc>
        <w:tc>
          <w:tcPr>
            <w:tcW w:w="1081" w:type="dxa"/>
            <w:vAlign w:val="center"/>
          </w:tcPr>
          <w:p w:rsidR="00AE0CEE" w:rsidRPr="00364DA4" w:rsidRDefault="00AE0CEE" w:rsidP="00DD52D6">
            <w:pPr>
              <w:spacing w:line="0" w:lineRule="atLeast"/>
              <w:jc w:val="center"/>
              <w:rPr>
                <w:sz w:val="20"/>
                <w:szCs w:val="20"/>
              </w:rPr>
            </w:pPr>
            <w:r w:rsidRPr="00364DA4">
              <w:rPr>
                <w:sz w:val="20"/>
                <w:szCs w:val="20"/>
              </w:rPr>
              <w:t>12B</w:t>
            </w:r>
          </w:p>
        </w:tc>
        <w:tc>
          <w:tcPr>
            <w:tcW w:w="850" w:type="dxa"/>
            <w:vAlign w:val="center"/>
          </w:tcPr>
          <w:p w:rsidR="00AE0CEE" w:rsidRPr="00364DA4" w:rsidRDefault="00AE0CEE" w:rsidP="00DD52D6">
            <w:pPr>
              <w:spacing w:line="0" w:lineRule="atLeast"/>
              <w:jc w:val="center"/>
              <w:rPr>
                <w:sz w:val="20"/>
                <w:szCs w:val="20"/>
              </w:rPr>
            </w:pPr>
          </w:p>
        </w:tc>
        <w:tc>
          <w:tcPr>
            <w:tcW w:w="4395" w:type="dxa"/>
            <w:vAlign w:val="center"/>
          </w:tcPr>
          <w:p w:rsidR="00AE0CEE" w:rsidRPr="00364DA4" w:rsidRDefault="00AE0CEE" w:rsidP="00DD52D6">
            <w:pPr>
              <w:spacing w:line="0" w:lineRule="atLeast"/>
              <w:rPr>
                <w:sz w:val="20"/>
                <w:szCs w:val="20"/>
              </w:rPr>
            </w:pPr>
            <w:r w:rsidRPr="00364DA4">
              <w:rPr>
                <w:sz w:val="20"/>
                <w:szCs w:val="20"/>
              </w:rPr>
              <w:t>|_ Status</w:t>
            </w:r>
          </w:p>
        </w:tc>
        <w:tc>
          <w:tcPr>
            <w:tcW w:w="2126" w:type="dxa"/>
            <w:vAlign w:val="center"/>
          </w:tcPr>
          <w:p w:rsidR="00AE0CEE" w:rsidRPr="00364DA4" w:rsidRDefault="00AE0CEE" w:rsidP="00DD52D6">
            <w:pPr>
              <w:spacing w:line="0" w:lineRule="atLeast"/>
              <w:rPr>
                <w:rFonts w:hint="eastAsia"/>
                <w:sz w:val="20"/>
                <w:szCs w:val="20"/>
              </w:rPr>
            </w:pPr>
          </w:p>
        </w:tc>
      </w:tr>
      <w:tr w:rsidR="00AE0CEE" w:rsidRPr="00364DA4">
        <w:trPr>
          <w:trHeight w:val="340"/>
        </w:trPr>
        <w:tc>
          <w:tcPr>
            <w:tcW w:w="814" w:type="dxa"/>
            <w:vAlign w:val="center"/>
          </w:tcPr>
          <w:p w:rsidR="00AE0CEE" w:rsidRPr="00364DA4" w:rsidRDefault="00AE0CEE" w:rsidP="00DD52D6">
            <w:pPr>
              <w:spacing w:line="0" w:lineRule="atLeast"/>
              <w:jc w:val="center"/>
              <w:rPr>
                <w:sz w:val="20"/>
                <w:szCs w:val="20"/>
              </w:rPr>
            </w:pPr>
            <w:r w:rsidRPr="00364DA4">
              <w:rPr>
                <w:sz w:val="20"/>
                <w:szCs w:val="20"/>
              </w:rPr>
              <w:t>1</w:t>
            </w:r>
          </w:p>
        </w:tc>
        <w:tc>
          <w:tcPr>
            <w:tcW w:w="657" w:type="dxa"/>
            <w:vAlign w:val="center"/>
          </w:tcPr>
          <w:p w:rsidR="00AE0CEE" w:rsidRPr="00364DA4" w:rsidRDefault="00AE0CEE" w:rsidP="00DD52D6">
            <w:pPr>
              <w:spacing w:line="0" w:lineRule="atLeast"/>
              <w:jc w:val="center"/>
              <w:rPr>
                <w:sz w:val="20"/>
                <w:szCs w:val="20"/>
              </w:rPr>
            </w:pPr>
            <w:r w:rsidRPr="00364DA4">
              <w:rPr>
                <w:sz w:val="20"/>
                <w:szCs w:val="20"/>
              </w:rPr>
              <w:t>M</w:t>
            </w:r>
          </w:p>
        </w:tc>
        <w:tc>
          <w:tcPr>
            <w:tcW w:w="1081" w:type="dxa"/>
            <w:vAlign w:val="center"/>
          </w:tcPr>
          <w:p w:rsidR="00AE0CEE" w:rsidRPr="00364DA4" w:rsidRDefault="00AE0CEE" w:rsidP="00DD52D6">
            <w:pPr>
              <w:spacing w:line="0" w:lineRule="atLeast"/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:rsidR="00AE0CEE" w:rsidRPr="00364DA4" w:rsidRDefault="00AE0CEE" w:rsidP="00DD52D6">
            <w:pPr>
              <w:spacing w:line="0" w:lineRule="atLeast"/>
              <w:jc w:val="center"/>
              <w:rPr>
                <w:sz w:val="20"/>
                <w:szCs w:val="20"/>
              </w:rPr>
            </w:pPr>
            <w:r w:rsidRPr="00364DA4">
              <w:rPr>
                <w:sz w:val="20"/>
                <w:szCs w:val="20"/>
              </w:rPr>
              <w:t>379</w:t>
            </w:r>
          </w:p>
        </w:tc>
        <w:tc>
          <w:tcPr>
            <w:tcW w:w="4395" w:type="dxa"/>
            <w:vAlign w:val="center"/>
          </w:tcPr>
          <w:p w:rsidR="00AE0CEE" w:rsidRPr="00364DA4" w:rsidRDefault="00AE0CEE" w:rsidP="00DD52D6">
            <w:pPr>
              <w:spacing w:line="0" w:lineRule="atLeast"/>
              <w:rPr>
                <w:sz w:val="20"/>
                <w:szCs w:val="20"/>
              </w:rPr>
            </w:pPr>
            <w:r w:rsidRPr="00364DA4">
              <w:rPr>
                <w:sz w:val="20"/>
                <w:szCs w:val="20"/>
              </w:rPr>
              <w:t>|</w:t>
            </w:r>
            <w:r w:rsidRPr="00364DA4">
              <w:rPr>
                <w:sz w:val="20"/>
                <w:szCs w:val="20"/>
              </w:rPr>
              <w:t xml:space="preserve">　　</w:t>
            </w:r>
            <w:r w:rsidRPr="00364DA4">
              <w:rPr>
                <w:sz w:val="20"/>
                <w:szCs w:val="20"/>
              </w:rPr>
              <w:t>|_ NameCode</w:t>
            </w:r>
          </w:p>
        </w:tc>
        <w:tc>
          <w:tcPr>
            <w:tcW w:w="2126" w:type="dxa"/>
            <w:vAlign w:val="center"/>
          </w:tcPr>
          <w:p w:rsidR="00AE0CEE" w:rsidRPr="00364DA4" w:rsidRDefault="00AE0CEE" w:rsidP="00DD52D6">
            <w:pPr>
              <w:spacing w:line="0" w:lineRule="atLeast"/>
              <w:rPr>
                <w:sz w:val="20"/>
                <w:szCs w:val="20"/>
              </w:rPr>
            </w:pPr>
            <w:r w:rsidRPr="00364DA4">
              <w:rPr>
                <w:sz w:val="20"/>
                <w:szCs w:val="20"/>
              </w:rPr>
              <w:t>通關方式</w:t>
            </w:r>
          </w:p>
        </w:tc>
      </w:tr>
      <w:tr w:rsidR="00957DCB" w:rsidRPr="00364DA4">
        <w:trPr>
          <w:trHeight w:val="340"/>
        </w:trPr>
        <w:tc>
          <w:tcPr>
            <w:tcW w:w="814" w:type="dxa"/>
            <w:vAlign w:val="center"/>
          </w:tcPr>
          <w:p w:rsidR="00957DCB" w:rsidRPr="00364DA4" w:rsidRDefault="00957DCB" w:rsidP="00DD52D6">
            <w:pPr>
              <w:spacing w:line="0" w:lineRule="atLeast"/>
              <w:jc w:val="center"/>
              <w:rPr>
                <w:sz w:val="20"/>
                <w:szCs w:val="20"/>
              </w:rPr>
            </w:pPr>
            <w:r w:rsidRPr="00364DA4">
              <w:rPr>
                <w:sz w:val="20"/>
                <w:szCs w:val="20"/>
              </w:rPr>
              <w:t>1</w:t>
            </w:r>
          </w:p>
        </w:tc>
        <w:tc>
          <w:tcPr>
            <w:tcW w:w="657" w:type="dxa"/>
            <w:vAlign w:val="center"/>
          </w:tcPr>
          <w:p w:rsidR="00957DCB" w:rsidRPr="00364DA4" w:rsidRDefault="00957DCB" w:rsidP="00DD52D6">
            <w:pPr>
              <w:spacing w:line="0" w:lineRule="atLeast"/>
              <w:jc w:val="center"/>
              <w:rPr>
                <w:sz w:val="20"/>
                <w:szCs w:val="20"/>
              </w:rPr>
            </w:pPr>
            <w:r w:rsidRPr="00364DA4">
              <w:rPr>
                <w:sz w:val="20"/>
                <w:szCs w:val="20"/>
              </w:rPr>
              <w:t>M</w:t>
            </w:r>
          </w:p>
        </w:tc>
        <w:tc>
          <w:tcPr>
            <w:tcW w:w="1081" w:type="dxa"/>
            <w:vAlign w:val="center"/>
          </w:tcPr>
          <w:p w:rsidR="00957DCB" w:rsidRPr="00364DA4" w:rsidRDefault="00957DCB" w:rsidP="00DD52D6">
            <w:pPr>
              <w:spacing w:line="0" w:lineRule="atLeast"/>
              <w:jc w:val="center"/>
              <w:rPr>
                <w:sz w:val="20"/>
                <w:szCs w:val="20"/>
              </w:rPr>
            </w:pP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False"/>
                <w:attr w:name="SourceValue" w:val="42"/>
                <w:attr w:name="UnitName" w:val="a"/>
              </w:smartTagPr>
              <w:r w:rsidRPr="00364DA4">
                <w:rPr>
                  <w:sz w:val="20"/>
                  <w:szCs w:val="20"/>
                </w:rPr>
                <w:t>42A</w:t>
              </w:r>
            </w:smartTag>
          </w:p>
        </w:tc>
        <w:tc>
          <w:tcPr>
            <w:tcW w:w="850" w:type="dxa"/>
            <w:vAlign w:val="center"/>
          </w:tcPr>
          <w:p w:rsidR="00957DCB" w:rsidRPr="00364DA4" w:rsidRDefault="00957DCB" w:rsidP="00DD52D6">
            <w:pPr>
              <w:spacing w:line="0" w:lineRule="atLeast"/>
              <w:jc w:val="center"/>
              <w:rPr>
                <w:sz w:val="20"/>
                <w:szCs w:val="20"/>
              </w:rPr>
            </w:pPr>
          </w:p>
        </w:tc>
        <w:tc>
          <w:tcPr>
            <w:tcW w:w="4395" w:type="dxa"/>
            <w:vAlign w:val="center"/>
          </w:tcPr>
          <w:p w:rsidR="00957DCB" w:rsidRPr="00364DA4" w:rsidRDefault="00957DCB" w:rsidP="00DD52D6">
            <w:pPr>
              <w:spacing w:line="0" w:lineRule="atLeast"/>
              <w:rPr>
                <w:sz w:val="20"/>
                <w:szCs w:val="20"/>
              </w:rPr>
            </w:pPr>
            <w:r w:rsidRPr="00364DA4">
              <w:rPr>
                <w:sz w:val="20"/>
                <w:szCs w:val="20"/>
              </w:rPr>
              <w:t>|_ Declaration</w:t>
            </w:r>
          </w:p>
        </w:tc>
        <w:tc>
          <w:tcPr>
            <w:tcW w:w="2126" w:type="dxa"/>
            <w:vAlign w:val="center"/>
          </w:tcPr>
          <w:p w:rsidR="00957DCB" w:rsidRPr="00364DA4" w:rsidRDefault="00957DCB" w:rsidP="00DD52D6">
            <w:pPr>
              <w:spacing w:line="0" w:lineRule="atLeast"/>
              <w:rPr>
                <w:rFonts w:hint="eastAsia"/>
                <w:sz w:val="20"/>
                <w:szCs w:val="20"/>
              </w:rPr>
            </w:pPr>
          </w:p>
        </w:tc>
      </w:tr>
      <w:tr w:rsidR="00957DCB" w:rsidRPr="00364DA4">
        <w:trPr>
          <w:trHeight w:val="340"/>
        </w:trPr>
        <w:tc>
          <w:tcPr>
            <w:tcW w:w="814" w:type="dxa"/>
            <w:vAlign w:val="center"/>
          </w:tcPr>
          <w:p w:rsidR="00957DCB" w:rsidRPr="00364DA4" w:rsidRDefault="00957DCB" w:rsidP="00DD52D6">
            <w:pPr>
              <w:spacing w:line="0" w:lineRule="atLeast"/>
              <w:jc w:val="center"/>
              <w:rPr>
                <w:sz w:val="20"/>
                <w:szCs w:val="20"/>
              </w:rPr>
            </w:pPr>
            <w:r w:rsidRPr="00364DA4">
              <w:rPr>
                <w:sz w:val="20"/>
                <w:szCs w:val="20"/>
              </w:rPr>
              <w:t>1</w:t>
            </w:r>
          </w:p>
        </w:tc>
        <w:tc>
          <w:tcPr>
            <w:tcW w:w="657" w:type="dxa"/>
            <w:vAlign w:val="center"/>
          </w:tcPr>
          <w:p w:rsidR="00957DCB" w:rsidRPr="00364DA4" w:rsidRDefault="00957DCB" w:rsidP="00DD52D6">
            <w:pPr>
              <w:spacing w:line="0" w:lineRule="atLeast"/>
              <w:jc w:val="center"/>
              <w:rPr>
                <w:sz w:val="20"/>
                <w:szCs w:val="20"/>
              </w:rPr>
            </w:pPr>
            <w:r w:rsidRPr="00364DA4">
              <w:rPr>
                <w:sz w:val="20"/>
                <w:szCs w:val="20"/>
              </w:rPr>
              <w:t>M</w:t>
            </w:r>
          </w:p>
        </w:tc>
        <w:tc>
          <w:tcPr>
            <w:tcW w:w="1081" w:type="dxa"/>
            <w:vAlign w:val="center"/>
          </w:tcPr>
          <w:p w:rsidR="00957DCB" w:rsidRPr="00364DA4" w:rsidRDefault="00957DCB" w:rsidP="00DD52D6">
            <w:pPr>
              <w:spacing w:line="0" w:lineRule="atLeast"/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:rsidR="00957DCB" w:rsidRPr="00364DA4" w:rsidRDefault="00957DCB" w:rsidP="00DD52D6">
            <w:pPr>
              <w:spacing w:line="0" w:lineRule="atLeast"/>
              <w:jc w:val="center"/>
              <w:rPr>
                <w:sz w:val="20"/>
                <w:szCs w:val="20"/>
              </w:rPr>
            </w:pPr>
            <w:r w:rsidRPr="00364DA4">
              <w:rPr>
                <w:sz w:val="20"/>
                <w:szCs w:val="20"/>
              </w:rPr>
              <w:t>D014</w:t>
            </w:r>
          </w:p>
        </w:tc>
        <w:tc>
          <w:tcPr>
            <w:tcW w:w="4395" w:type="dxa"/>
            <w:vAlign w:val="center"/>
          </w:tcPr>
          <w:p w:rsidR="00957DCB" w:rsidRPr="00364DA4" w:rsidRDefault="00957DCB" w:rsidP="00DD52D6">
            <w:pPr>
              <w:spacing w:line="0" w:lineRule="atLeast"/>
              <w:rPr>
                <w:sz w:val="20"/>
                <w:szCs w:val="20"/>
              </w:rPr>
            </w:pPr>
            <w:r w:rsidRPr="00364DA4">
              <w:rPr>
                <w:sz w:val="20"/>
                <w:szCs w:val="20"/>
              </w:rPr>
              <w:t xml:space="preserve">　　</w:t>
            </w:r>
            <w:r w:rsidRPr="00364DA4">
              <w:rPr>
                <w:sz w:val="20"/>
                <w:szCs w:val="20"/>
              </w:rPr>
              <w:t>|_ ID</w:t>
            </w:r>
          </w:p>
        </w:tc>
        <w:tc>
          <w:tcPr>
            <w:tcW w:w="2126" w:type="dxa"/>
            <w:vAlign w:val="center"/>
          </w:tcPr>
          <w:p w:rsidR="00957DCB" w:rsidRPr="00364DA4" w:rsidRDefault="00957DCB" w:rsidP="00DD52D6">
            <w:pPr>
              <w:spacing w:line="0" w:lineRule="atLeast"/>
              <w:rPr>
                <w:sz w:val="20"/>
                <w:szCs w:val="20"/>
              </w:rPr>
            </w:pPr>
            <w:r w:rsidRPr="00364DA4">
              <w:rPr>
                <w:sz w:val="20"/>
                <w:szCs w:val="20"/>
              </w:rPr>
              <w:t>報單號碼</w:t>
            </w:r>
          </w:p>
        </w:tc>
      </w:tr>
      <w:tr w:rsidR="00957DCB" w:rsidRPr="00364DA4">
        <w:trPr>
          <w:trHeight w:val="340"/>
        </w:trPr>
        <w:tc>
          <w:tcPr>
            <w:tcW w:w="814" w:type="dxa"/>
            <w:vAlign w:val="center"/>
          </w:tcPr>
          <w:p w:rsidR="00957DCB" w:rsidRPr="00364DA4" w:rsidRDefault="00957DCB" w:rsidP="00DD52D6">
            <w:pPr>
              <w:spacing w:line="0" w:lineRule="atLeast"/>
              <w:jc w:val="center"/>
              <w:rPr>
                <w:sz w:val="20"/>
                <w:szCs w:val="20"/>
              </w:rPr>
            </w:pPr>
            <w:r w:rsidRPr="00364DA4">
              <w:rPr>
                <w:sz w:val="20"/>
                <w:szCs w:val="20"/>
              </w:rPr>
              <w:t>0..1</w:t>
            </w:r>
          </w:p>
        </w:tc>
        <w:tc>
          <w:tcPr>
            <w:tcW w:w="657" w:type="dxa"/>
            <w:vAlign w:val="center"/>
          </w:tcPr>
          <w:p w:rsidR="00957DCB" w:rsidRPr="00364DA4" w:rsidRDefault="00957DCB" w:rsidP="00DD52D6">
            <w:pPr>
              <w:spacing w:line="0" w:lineRule="atLeast"/>
              <w:jc w:val="center"/>
              <w:rPr>
                <w:sz w:val="20"/>
                <w:szCs w:val="20"/>
              </w:rPr>
            </w:pPr>
            <w:r w:rsidRPr="00364DA4">
              <w:rPr>
                <w:sz w:val="20"/>
                <w:szCs w:val="20"/>
              </w:rPr>
              <w:t>C</w:t>
            </w:r>
          </w:p>
        </w:tc>
        <w:tc>
          <w:tcPr>
            <w:tcW w:w="1081" w:type="dxa"/>
            <w:vAlign w:val="center"/>
          </w:tcPr>
          <w:p w:rsidR="00957DCB" w:rsidRPr="00364DA4" w:rsidRDefault="00957DCB" w:rsidP="00DD52D6">
            <w:pPr>
              <w:spacing w:line="0" w:lineRule="atLeast"/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:rsidR="00957DCB" w:rsidRPr="00364DA4" w:rsidRDefault="00957DCB" w:rsidP="00DD52D6">
            <w:pPr>
              <w:spacing w:line="0" w:lineRule="atLeast"/>
              <w:jc w:val="center"/>
              <w:rPr>
                <w:sz w:val="20"/>
                <w:szCs w:val="20"/>
              </w:rPr>
            </w:pPr>
            <w:r w:rsidRPr="00364DA4">
              <w:rPr>
                <w:sz w:val="20"/>
                <w:szCs w:val="20"/>
              </w:rPr>
              <w:t>146</w:t>
            </w:r>
          </w:p>
        </w:tc>
        <w:tc>
          <w:tcPr>
            <w:tcW w:w="4395" w:type="dxa"/>
            <w:vAlign w:val="center"/>
          </w:tcPr>
          <w:p w:rsidR="00957DCB" w:rsidRPr="00364DA4" w:rsidRDefault="00957DCB" w:rsidP="00DD52D6">
            <w:pPr>
              <w:spacing w:line="0" w:lineRule="atLeast"/>
              <w:rPr>
                <w:sz w:val="20"/>
                <w:szCs w:val="20"/>
              </w:rPr>
            </w:pPr>
            <w:r w:rsidRPr="00364DA4">
              <w:rPr>
                <w:sz w:val="20"/>
                <w:szCs w:val="20"/>
              </w:rPr>
              <w:t xml:space="preserve">　　</w:t>
            </w:r>
            <w:r w:rsidRPr="00364DA4">
              <w:rPr>
                <w:sz w:val="20"/>
                <w:szCs w:val="20"/>
              </w:rPr>
              <w:t>|_ TotalPackageQuantity</w:t>
            </w:r>
          </w:p>
        </w:tc>
        <w:tc>
          <w:tcPr>
            <w:tcW w:w="2126" w:type="dxa"/>
            <w:vAlign w:val="center"/>
          </w:tcPr>
          <w:p w:rsidR="00957DCB" w:rsidRPr="00364DA4" w:rsidRDefault="00957DCB" w:rsidP="00DD52D6">
            <w:pPr>
              <w:spacing w:line="0" w:lineRule="atLeast"/>
              <w:rPr>
                <w:sz w:val="20"/>
                <w:szCs w:val="20"/>
              </w:rPr>
            </w:pPr>
            <w:r w:rsidRPr="00364DA4">
              <w:rPr>
                <w:sz w:val="20"/>
                <w:szCs w:val="20"/>
              </w:rPr>
              <w:t>總件數</w:t>
            </w:r>
          </w:p>
        </w:tc>
      </w:tr>
      <w:tr w:rsidR="00705985" w:rsidRPr="00364DA4">
        <w:trPr>
          <w:trHeight w:val="340"/>
        </w:trPr>
        <w:tc>
          <w:tcPr>
            <w:tcW w:w="814" w:type="dxa"/>
            <w:vAlign w:val="center"/>
          </w:tcPr>
          <w:p w:rsidR="00705985" w:rsidRPr="00364DA4" w:rsidRDefault="00AA5657" w:rsidP="000650F7">
            <w:pPr>
              <w:spacing w:line="0" w:lineRule="atLeast"/>
              <w:jc w:val="center"/>
              <w:rPr>
                <w:sz w:val="20"/>
                <w:szCs w:val="20"/>
              </w:rPr>
            </w:pPr>
            <w:r w:rsidRPr="00364DA4">
              <w:rPr>
                <w:rFonts w:hint="eastAsia"/>
                <w:sz w:val="20"/>
                <w:szCs w:val="20"/>
              </w:rPr>
              <w:t>0..</w:t>
            </w:r>
            <w:r w:rsidR="00705985" w:rsidRPr="00364DA4">
              <w:rPr>
                <w:sz w:val="20"/>
                <w:szCs w:val="20"/>
              </w:rPr>
              <w:t>1</w:t>
            </w:r>
          </w:p>
        </w:tc>
        <w:tc>
          <w:tcPr>
            <w:tcW w:w="657" w:type="dxa"/>
            <w:vAlign w:val="center"/>
          </w:tcPr>
          <w:p w:rsidR="00705985" w:rsidRPr="00364DA4" w:rsidRDefault="00AA5657" w:rsidP="000650F7">
            <w:pPr>
              <w:spacing w:line="0" w:lineRule="atLeast"/>
              <w:jc w:val="center"/>
              <w:rPr>
                <w:rFonts w:hint="eastAsia"/>
                <w:sz w:val="20"/>
                <w:szCs w:val="20"/>
              </w:rPr>
            </w:pPr>
            <w:r w:rsidRPr="00364DA4">
              <w:rPr>
                <w:rFonts w:hint="eastAsia"/>
                <w:sz w:val="20"/>
                <w:szCs w:val="20"/>
              </w:rPr>
              <w:t>C</w:t>
            </w:r>
          </w:p>
        </w:tc>
        <w:tc>
          <w:tcPr>
            <w:tcW w:w="1081" w:type="dxa"/>
            <w:vAlign w:val="center"/>
          </w:tcPr>
          <w:p w:rsidR="00705985" w:rsidRPr="00364DA4" w:rsidRDefault="00705985" w:rsidP="000650F7">
            <w:pPr>
              <w:spacing w:line="0" w:lineRule="atLeast"/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:rsidR="00705985" w:rsidRPr="00364DA4" w:rsidRDefault="00705985" w:rsidP="000650F7">
            <w:pPr>
              <w:spacing w:line="0" w:lineRule="atLeast"/>
              <w:jc w:val="center"/>
              <w:rPr>
                <w:sz w:val="20"/>
                <w:szCs w:val="20"/>
              </w:rPr>
            </w:pPr>
            <w:r w:rsidRPr="00364DA4">
              <w:rPr>
                <w:sz w:val="20"/>
                <w:szCs w:val="20"/>
              </w:rPr>
              <w:t>D013</w:t>
            </w:r>
          </w:p>
        </w:tc>
        <w:tc>
          <w:tcPr>
            <w:tcW w:w="4395" w:type="dxa"/>
            <w:vAlign w:val="center"/>
          </w:tcPr>
          <w:p w:rsidR="00705985" w:rsidRPr="00364DA4" w:rsidRDefault="00705985" w:rsidP="000650F7">
            <w:pPr>
              <w:spacing w:line="0" w:lineRule="atLeast"/>
              <w:rPr>
                <w:sz w:val="20"/>
                <w:szCs w:val="20"/>
              </w:rPr>
            </w:pPr>
            <w:r w:rsidRPr="00364DA4">
              <w:rPr>
                <w:sz w:val="20"/>
                <w:szCs w:val="20"/>
              </w:rPr>
              <w:t xml:space="preserve">　　</w:t>
            </w:r>
            <w:r w:rsidRPr="00364DA4">
              <w:rPr>
                <w:sz w:val="20"/>
                <w:szCs w:val="20"/>
              </w:rPr>
              <w:t>|_ TypeCode</w:t>
            </w:r>
          </w:p>
        </w:tc>
        <w:tc>
          <w:tcPr>
            <w:tcW w:w="2126" w:type="dxa"/>
            <w:vAlign w:val="center"/>
          </w:tcPr>
          <w:p w:rsidR="00705985" w:rsidRPr="00364DA4" w:rsidRDefault="00705985" w:rsidP="000650F7">
            <w:pPr>
              <w:spacing w:line="0" w:lineRule="atLeast"/>
              <w:rPr>
                <w:sz w:val="20"/>
                <w:szCs w:val="20"/>
              </w:rPr>
            </w:pPr>
            <w:r w:rsidRPr="00364DA4">
              <w:rPr>
                <w:rFonts w:hAnsi="標楷體"/>
                <w:sz w:val="20"/>
                <w:szCs w:val="20"/>
              </w:rPr>
              <w:t>報單類別</w:t>
            </w:r>
          </w:p>
        </w:tc>
      </w:tr>
      <w:tr w:rsidR="00705985" w:rsidRPr="00364DA4">
        <w:trPr>
          <w:trHeight w:val="340"/>
        </w:trPr>
        <w:tc>
          <w:tcPr>
            <w:tcW w:w="814" w:type="dxa"/>
            <w:vAlign w:val="center"/>
          </w:tcPr>
          <w:p w:rsidR="00705985" w:rsidRPr="00364DA4" w:rsidRDefault="00705985" w:rsidP="00C9336C">
            <w:pPr>
              <w:spacing w:line="0" w:lineRule="atLeast"/>
              <w:jc w:val="center"/>
              <w:rPr>
                <w:sz w:val="20"/>
                <w:szCs w:val="20"/>
              </w:rPr>
            </w:pPr>
            <w:r w:rsidRPr="00364DA4">
              <w:rPr>
                <w:sz w:val="20"/>
                <w:szCs w:val="20"/>
              </w:rPr>
              <w:t>0..1</w:t>
            </w:r>
          </w:p>
        </w:tc>
        <w:tc>
          <w:tcPr>
            <w:tcW w:w="657" w:type="dxa"/>
            <w:vAlign w:val="center"/>
          </w:tcPr>
          <w:p w:rsidR="00705985" w:rsidRPr="00364DA4" w:rsidRDefault="00705985" w:rsidP="00C9336C">
            <w:pPr>
              <w:spacing w:line="0" w:lineRule="atLeast"/>
              <w:jc w:val="center"/>
              <w:rPr>
                <w:sz w:val="20"/>
                <w:szCs w:val="20"/>
              </w:rPr>
            </w:pPr>
            <w:r w:rsidRPr="00364DA4">
              <w:rPr>
                <w:sz w:val="20"/>
                <w:szCs w:val="20"/>
              </w:rPr>
              <w:t>C</w:t>
            </w:r>
          </w:p>
        </w:tc>
        <w:tc>
          <w:tcPr>
            <w:tcW w:w="1081" w:type="dxa"/>
            <w:vAlign w:val="center"/>
          </w:tcPr>
          <w:p w:rsidR="00705985" w:rsidRPr="00364DA4" w:rsidRDefault="00705985" w:rsidP="00DD52D6">
            <w:pPr>
              <w:spacing w:line="0" w:lineRule="atLeast"/>
              <w:jc w:val="center"/>
              <w:rPr>
                <w:sz w:val="20"/>
                <w:szCs w:val="20"/>
              </w:rPr>
            </w:pP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False"/>
                <w:attr w:name="SourceValue" w:val="5"/>
                <w:attr w:name="UnitName" w:val="a"/>
              </w:smartTagPr>
              <w:r w:rsidRPr="00364DA4">
                <w:rPr>
                  <w:sz w:val="20"/>
                  <w:szCs w:val="20"/>
                </w:rPr>
                <w:t>05A</w:t>
              </w:r>
            </w:smartTag>
          </w:p>
        </w:tc>
        <w:tc>
          <w:tcPr>
            <w:tcW w:w="850" w:type="dxa"/>
            <w:vAlign w:val="center"/>
          </w:tcPr>
          <w:p w:rsidR="00705985" w:rsidRPr="00364DA4" w:rsidRDefault="00705985" w:rsidP="00DD52D6">
            <w:pPr>
              <w:spacing w:line="0" w:lineRule="atLeast"/>
              <w:jc w:val="center"/>
              <w:rPr>
                <w:sz w:val="20"/>
                <w:szCs w:val="20"/>
              </w:rPr>
            </w:pPr>
          </w:p>
        </w:tc>
        <w:tc>
          <w:tcPr>
            <w:tcW w:w="4395" w:type="dxa"/>
            <w:vAlign w:val="center"/>
          </w:tcPr>
          <w:p w:rsidR="00705985" w:rsidRPr="00364DA4" w:rsidRDefault="00705985" w:rsidP="00DD52D6">
            <w:pPr>
              <w:spacing w:line="0" w:lineRule="atLeast"/>
              <w:rPr>
                <w:sz w:val="20"/>
                <w:szCs w:val="20"/>
              </w:rPr>
            </w:pPr>
            <w:r w:rsidRPr="00364DA4">
              <w:rPr>
                <w:sz w:val="20"/>
                <w:szCs w:val="20"/>
              </w:rPr>
              <w:t xml:space="preserve">　　</w:t>
            </w:r>
            <w:r w:rsidRPr="00364DA4">
              <w:rPr>
                <w:sz w:val="20"/>
                <w:szCs w:val="20"/>
              </w:rPr>
              <w:t>|_ Agent</w:t>
            </w:r>
          </w:p>
        </w:tc>
        <w:tc>
          <w:tcPr>
            <w:tcW w:w="2126" w:type="dxa"/>
            <w:vAlign w:val="center"/>
          </w:tcPr>
          <w:p w:rsidR="00705985" w:rsidRPr="00364DA4" w:rsidRDefault="00705985" w:rsidP="00DD52D6">
            <w:pPr>
              <w:spacing w:line="0" w:lineRule="atLeast"/>
              <w:rPr>
                <w:rFonts w:hint="eastAsia"/>
                <w:sz w:val="20"/>
                <w:szCs w:val="20"/>
              </w:rPr>
            </w:pPr>
          </w:p>
        </w:tc>
      </w:tr>
      <w:tr w:rsidR="00705985" w:rsidRPr="00364DA4">
        <w:trPr>
          <w:trHeight w:val="340"/>
        </w:trPr>
        <w:tc>
          <w:tcPr>
            <w:tcW w:w="814" w:type="dxa"/>
            <w:vAlign w:val="center"/>
          </w:tcPr>
          <w:p w:rsidR="00705985" w:rsidRPr="00364DA4" w:rsidRDefault="00705985" w:rsidP="00DD52D6">
            <w:pPr>
              <w:spacing w:line="0" w:lineRule="atLeast"/>
              <w:jc w:val="center"/>
              <w:rPr>
                <w:sz w:val="20"/>
                <w:szCs w:val="20"/>
              </w:rPr>
            </w:pPr>
            <w:r w:rsidRPr="00364DA4">
              <w:rPr>
                <w:sz w:val="20"/>
                <w:szCs w:val="20"/>
              </w:rPr>
              <w:t>1</w:t>
            </w:r>
          </w:p>
        </w:tc>
        <w:tc>
          <w:tcPr>
            <w:tcW w:w="657" w:type="dxa"/>
            <w:vAlign w:val="center"/>
          </w:tcPr>
          <w:p w:rsidR="00705985" w:rsidRPr="00364DA4" w:rsidRDefault="00705985" w:rsidP="00DD52D6">
            <w:pPr>
              <w:spacing w:line="0" w:lineRule="atLeast"/>
              <w:jc w:val="center"/>
              <w:rPr>
                <w:sz w:val="20"/>
                <w:szCs w:val="20"/>
              </w:rPr>
            </w:pPr>
            <w:r w:rsidRPr="00364DA4">
              <w:rPr>
                <w:sz w:val="20"/>
                <w:szCs w:val="20"/>
              </w:rPr>
              <w:t>M</w:t>
            </w:r>
          </w:p>
        </w:tc>
        <w:tc>
          <w:tcPr>
            <w:tcW w:w="1081" w:type="dxa"/>
            <w:vAlign w:val="center"/>
          </w:tcPr>
          <w:p w:rsidR="00705985" w:rsidRPr="00364DA4" w:rsidRDefault="00705985" w:rsidP="00DD52D6">
            <w:pPr>
              <w:spacing w:line="0" w:lineRule="atLeast"/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:rsidR="00705985" w:rsidRPr="00364DA4" w:rsidRDefault="00705985" w:rsidP="00DD52D6">
            <w:pPr>
              <w:spacing w:line="0" w:lineRule="atLeast"/>
              <w:jc w:val="center"/>
              <w:rPr>
                <w:sz w:val="20"/>
                <w:szCs w:val="20"/>
              </w:rPr>
            </w:pPr>
            <w:r w:rsidRPr="00364DA4">
              <w:rPr>
                <w:sz w:val="20"/>
                <w:szCs w:val="20"/>
              </w:rPr>
              <w:t>R004</w:t>
            </w:r>
          </w:p>
        </w:tc>
        <w:tc>
          <w:tcPr>
            <w:tcW w:w="4395" w:type="dxa"/>
            <w:vAlign w:val="center"/>
          </w:tcPr>
          <w:p w:rsidR="00705985" w:rsidRPr="00364DA4" w:rsidRDefault="00705985" w:rsidP="00DD52D6">
            <w:pPr>
              <w:spacing w:line="0" w:lineRule="atLeast"/>
              <w:rPr>
                <w:sz w:val="20"/>
                <w:szCs w:val="20"/>
              </w:rPr>
            </w:pPr>
            <w:r w:rsidRPr="00364DA4">
              <w:rPr>
                <w:sz w:val="20"/>
                <w:szCs w:val="20"/>
              </w:rPr>
              <w:t xml:space="preserve">　　</w:t>
            </w:r>
            <w:r w:rsidRPr="00364DA4">
              <w:rPr>
                <w:sz w:val="20"/>
                <w:szCs w:val="20"/>
              </w:rPr>
              <w:t>|</w:t>
            </w:r>
            <w:r w:rsidRPr="00364DA4">
              <w:rPr>
                <w:sz w:val="20"/>
                <w:szCs w:val="20"/>
              </w:rPr>
              <w:t xml:space="preserve">　　</w:t>
            </w:r>
            <w:r w:rsidRPr="00364DA4">
              <w:rPr>
                <w:sz w:val="20"/>
                <w:szCs w:val="20"/>
              </w:rPr>
              <w:t>|_ ID</w:t>
            </w:r>
          </w:p>
        </w:tc>
        <w:tc>
          <w:tcPr>
            <w:tcW w:w="2126" w:type="dxa"/>
            <w:vAlign w:val="center"/>
          </w:tcPr>
          <w:p w:rsidR="00705985" w:rsidRPr="00364DA4" w:rsidRDefault="00705985" w:rsidP="00DD52D6">
            <w:pPr>
              <w:spacing w:line="0" w:lineRule="atLeast"/>
              <w:rPr>
                <w:sz w:val="20"/>
                <w:szCs w:val="20"/>
              </w:rPr>
            </w:pPr>
            <w:r w:rsidRPr="00364DA4">
              <w:rPr>
                <w:sz w:val="20"/>
                <w:szCs w:val="20"/>
              </w:rPr>
              <w:t>報關</w:t>
            </w:r>
            <w:proofErr w:type="gramStart"/>
            <w:r w:rsidRPr="00364DA4">
              <w:rPr>
                <w:sz w:val="20"/>
                <w:szCs w:val="20"/>
              </w:rPr>
              <w:t>業者箱號</w:t>
            </w:r>
            <w:proofErr w:type="gramEnd"/>
          </w:p>
        </w:tc>
      </w:tr>
      <w:tr w:rsidR="00705985" w:rsidRPr="00364DA4">
        <w:trPr>
          <w:trHeight w:val="340"/>
        </w:trPr>
        <w:tc>
          <w:tcPr>
            <w:tcW w:w="814" w:type="dxa"/>
            <w:vAlign w:val="center"/>
          </w:tcPr>
          <w:p w:rsidR="00705985" w:rsidRPr="00364DA4" w:rsidRDefault="00705985" w:rsidP="00DD52D6">
            <w:pPr>
              <w:spacing w:line="0" w:lineRule="atLeast"/>
              <w:jc w:val="center"/>
              <w:rPr>
                <w:sz w:val="20"/>
                <w:szCs w:val="20"/>
              </w:rPr>
            </w:pPr>
            <w:r w:rsidRPr="00364DA4">
              <w:rPr>
                <w:sz w:val="20"/>
                <w:szCs w:val="20"/>
              </w:rPr>
              <w:t>1</w:t>
            </w:r>
          </w:p>
        </w:tc>
        <w:tc>
          <w:tcPr>
            <w:tcW w:w="657" w:type="dxa"/>
            <w:vAlign w:val="center"/>
          </w:tcPr>
          <w:p w:rsidR="00705985" w:rsidRPr="00364DA4" w:rsidRDefault="00705985" w:rsidP="00DD52D6">
            <w:pPr>
              <w:spacing w:line="0" w:lineRule="atLeast"/>
              <w:jc w:val="center"/>
              <w:rPr>
                <w:sz w:val="20"/>
                <w:szCs w:val="20"/>
              </w:rPr>
            </w:pPr>
            <w:r w:rsidRPr="00364DA4">
              <w:rPr>
                <w:sz w:val="20"/>
                <w:szCs w:val="20"/>
              </w:rPr>
              <w:t>M</w:t>
            </w:r>
          </w:p>
        </w:tc>
        <w:tc>
          <w:tcPr>
            <w:tcW w:w="1081" w:type="dxa"/>
            <w:vAlign w:val="center"/>
          </w:tcPr>
          <w:p w:rsidR="00705985" w:rsidRPr="00364DA4" w:rsidRDefault="00705985" w:rsidP="00DD52D6">
            <w:pPr>
              <w:spacing w:line="0" w:lineRule="atLeast"/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:rsidR="00705985" w:rsidRPr="00364DA4" w:rsidRDefault="00705985" w:rsidP="00DD52D6">
            <w:pPr>
              <w:spacing w:line="0" w:lineRule="atLeast"/>
              <w:jc w:val="center"/>
              <w:rPr>
                <w:sz w:val="20"/>
                <w:szCs w:val="20"/>
              </w:rPr>
            </w:pPr>
            <w:r w:rsidRPr="00364DA4">
              <w:rPr>
                <w:sz w:val="20"/>
                <w:szCs w:val="20"/>
              </w:rPr>
              <w:t>R005</w:t>
            </w:r>
          </w:p>
        </w:tc>
        <w:tc>
          <w:tcPr>
            <w:tcW w:w="4395" w:type="dxa"/>
            <w:vAlign w:val="center"/>
          </w:tcPr>
          <w:p w:rsidR="00705985" w:rsidRPr="00364DA4" w:rsidRDefault="00705985" w:rsidP="00DD52D6">
            <w:pPr>
              <w:spacing w:line="0" w:lineRule="atLeast"/>
              <w:rPr>
                <w:sz w:val="20"/>
                <w:szCs w:val="20"/>
                <w:lang w:val="nl-NL"/>
              </w:rPr>
            </w:pPr>
            <w:r w:rsidRPr="00364DA4">
              <w:rPr>
                <w:sz w:val="20"/>
                <w:szCs w:val="20"/>
              </w:rPr>
              <w:t xml:space="preserve">　　</w:t>
            </w:r>
            <w:r w:rsidRPr="00364DA4">
              <w:rPr>
                <w:sz w:val="20"/>
                <w:szCs w:val="20"/>
                <w:lang w:val="nl-NL"/>
              </w:rPr>
              <w:t>|</w:t>
            </w:r>
            <w:r w:rsidRPr="00364DA4">
              <w:rPr>
                <w:sz w:val="20"/>
                <w:szCs w:val="20"/>
              </w:rPr>
              <w:t xml:space="preserve">　　</w:t>
            </w:r>
            <w:r w:rsidRPr="00364DA4">
              <w:rPr>
                <w:sz w:val="20"/>
                <w:szCs w:val="20"/>
                <w:lang w:val="nl-NL"/>
              </w:rPr>
              <w:t>|_ RoleCode</w:t>
            </w:r>
          </w:p>
        </w:tc>
        <w:tc>
          <w:tcPr>
            <w:tcW w:w="2126" w:type="dxa"/>
            <w:vAlign w:val="center"/>
          </w:tcPr>
          <w:p w:rsidR="00705985" w:rsidRPr="00364DA4" w:rsidRDefault="00705985" w:rsidP="00DD52D6">
            <w:pPr>
              <w:spacing w:line="0" w:lineRule="atLeast"/>
              <w:rPr>
                <w:sz w:val="20"/>
                <w:szCs w:val="20"/>
                <w:lang w:val="nl-NL"/>
              </w:rPr>
            </w:pPr>
          </w:p>
        </w:tc>
      </w:tr>
      <w:tr w:rsidR="00705985" w:rsidRPr="00364DA4">
        <w:trPr>
          <w:trHeight w:val="340"/>
        </w:trPr>
        <w:tc>
          <w:tcPr>
            <w:tcW w:w="814" w:type="dxa"/>
            <w:vAlign w:val="center"/>
          </w:tcPr>
          <w:p w:rsidR="00705985" w:rsidRPr="00364DA4" w:rsidRDefault="00705985" w:rsidP="00DD52D6">
            <w:pPr>
              <w:spacing w:line="0" w:lineRule="atLeast"/>
              <w:jc w:val="center"/>
              <w:rPr>
                <w:sz w:val="20"/>
                <w:szCs w:val="20"/>
              </w:rPr>
            </w:pPr>
            <w:r w:rsidRPr="00364DA4">
              <w:rPr>
                <w:sz w:val="20"/>
                <w:szCs w:val="20"/>
              </w:rPr>
              <w:t>1</w:t>
            </w:r>
          </w:p>
        </w:tc>
        <w:tc>
          <w:tcPr>
            <w:tcW w:w="657" w:type="dxa"/>
            <w:vAlign w:val="center"/>
          </w:tcPr>
          <w:p w:rsidR="00705985" w:rsidRPr="00364DA4" w:rsidRDefault="00705985" w:rsidP="00DD52D6">
            <w:pPr>
              <w:spacing w:line="0" w:lineRule="atLeast"/>
              <w:jc w:val="center"/>
              <w:rPr>
                <w:rFonts w:hint="eastAsia"/>
                <w:sz w:val="20"/>
                <w:szCs w:val="20"/>
              </w:rPr>
            </w:pPr>
            <w:r w:rsidRPr="00364DA4">
              <w:rPr>
                <w:rFonts w:hint="eastAsia"/>
                <w:sz w:val="20"/>
                <w:szCs w:val="20"/>
              </w:rPr>
              <w:t>M</w:t>
            </w:r>
          </w:p>
        </w:tc>
        <w:tc>
          <w:tcPr>
            <w:tcW w:w="1081" w:type="dxa"/>
            <w:vAlign w:val="center"/>
          </w:tcPr>
          <w:p w:rsidR="00705985" w:rsidRPr="00364DA4" w:rsidRDefault="00705985" w:rsidP="00DD52D6">
            <w:pPr>
              <w:spacing w:line="0" w:lineRule="atLeast"/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:rsidR="00705985" w:rsidRPr="00364DA4" w:rsidRDefault="00705985" w:rsidP="00DD52D6">
            <w:pPr>
              <w:spacing w:line="0" w:lineRule="atLeast"/>
              <w:jc w:val="center"/>
              <w:rPr>
                <w:sz w:val="20"/>
                <w:szCs w:val="20"/>
              </w:rPr>
            </w:pPr>
            <w:r w:rsidRPr="00364DA4">
              <w:rPr>
                <w:sz w:val="20"/>
                <w:szCs w:val="20"/>
              </w:rPr>
              <w:t>TW100</w:t>
            </w:r>
          </w:p>
        </w:tc>
        <w:tc>
          <w:tcPr>
            <w:tcW w:w="4395" w:type="dxa"/>
            <w:vAlign w:val="center"/>
          </w:tcPr>
          <w:p w:rsidR="00705985" w:rsidRPr="00364DA4" w:rsidRDefault="00705985" w:rsidP="00DD52D6">
            <w:pPr>
              <w:spacing w:line="0" w:lineRule="atLeast"/>
              <w:rPr>
                <w:sz w:val="20"/>
                <w:szCs w:val="20"/>
              </w:rPr>
            </w:pPr>
            <w:r w:rsidRPr="00364DA4">
              <w:rPr>
                <w:sz w:val="20"/>
                <w:szCs w:val="20"/>
              </w:rPr>
              <w:t xml:space="preserve">　　</w:t>
            </w:r>
            <w:r w:rsidRPr="00364DA4">
              <w:rPr>
                <w:sz w:val="20"/>
                <w:szCs w:val="20"/>
              </w:rPr>
              <w:t>|</w:t>
            </w:r>
            <w:r w:rsidRPr="00364DA4">
              <w:rPr>
                <w:sz w:val="20"/>
                <w:szCs w:val="20"/>
              </w:rPr>
              <w:t xml:space="preserve">　　</w:t>
            </w:r>
            <w:r w:rsidRPr="00364DA4">
              <w:rPr>
                <w:sz w:val="20"/>
                <w:szCs w:val="20"/>
              </w:rPr>
              <w:t>|_ tw_SubBoxID</w:t>
            </w:r>
          </w:p>
        </w:tc>
        <w:tc>
          <w:tcPr>
            <w:tcW w:w="2126" w:type="dxa"/>
            <w:vAlign w:val="center"/>
          </w:tcPr>
          <w:p w:rsidR="00705985" w:rsidRPr="00364DA4" w:rsidRDefault="00705985" w:rsidP="00DD52D6">
            <w:pPr>
              <w:spacing w:line="0" w:lineRule="atLeast"/>
              <w:rPr>
                <w:sz w:val="20"/>
                <w:szCs w:val="20"/>
              </w:rPr>
            </w:pPr>
            <w:r w:rsidRPr="00364DA4">
              <w:rPr>
                <w:sz w:val="20"/>
                <w:szCs w:val="20"/>
              </w:rPr>
              <w:t>報關業者</w:t>
            </w:r>
            <w:proofErr w:type="gramStart"/>
            <w:r w:rsidRPr="00364DA4">
              <w:rPr>
                <w:sz w:val="20"/>
                <w:szCs w:val="20"/>
              </w:rPr>
              <w:t>箱號附碼</w:t>
            </w:r>
            <w:proofErr w:type="gramEnd"/>
          </w:p>
        </w:tc>
      </w:tr>
      <w:tr w:rsidR="00705985" w:rsidRPr="00364DA4">
        <w:trPr>
          <w:trHeight w:val="340"/>
        </w:trPr>
        <w:tc>
          <w:tcPr>
            <w:tcW w:w="814" w:type="dxa"/>
            <w:vAlign w:val="center"/>
          </w:tcPr>
          <w:p w:rsidR="00705985" w:rsidRPr="00364DA4" w:rsidRDefault="00705985" w:rsidP="00DD52D6">
            <w:pPr>
              <w:spacing w:line="0" w:lineRule="atLeast"/>
              <w:jc w:val="center"/>
              <w:rPr>
                <w:rFonts w:hint="eastAsia"/>
                <w:sz w:val="20"/>
                <w:szCs w:val="20"/>
              </w:rPr>
            </w:pPr>
            <w:r w:rsidRPr="00364DA4">
              <w:rPr>
                <w:sz w:val="20"/>
                <w:szCs w:val="20"/>
              </w:rPr>
              <w:t>1</w:t>
            </w:r>
          </w:p>
        </w:tc>
        <w:tc>
          <w:tcPr>
            <w:tcW w:w="657" w:type="dxa"/>
            <w:vAlign w:val="center"/>
          </w:tcPr>
          <w:p w:rsidR="00705985" w:rsidRPr="00364DA4" w:rsidRDefault="00705985" w:rsidP="00DD52D6">
            <w:pPr>
              <w:spacing w:line="0" w:lineRule="atLeast"/>
              <w:jc w:val="center"/>
              <w:rPr>
                <w:rFonts w:hint="eastAsia"/>
                <w:sz w:val="20"/>
                <w:szCs w:val="20"/>
              </w:rPr>
            </w:pPr>
            <w:r w:rsidRPr="00364DA4">
              <w:rPr>
                <w:sz w:val="20"/>
                <w:szCs w:val="20"/>
              </w:rPr>
              <w:t>M</w:t>
            </w:r>
          </w:p>
        </w:tc>
        <w:tc>
          <w:tcPr>
            <w:tcW w:w="1081" w:type="dxa"/>
            <w:vAlign w:val="center"/>
          </w:tcPr>
          <w:p w:rsidR="00705985" w:rsidRPr="00364DA4" w:rsidRDefault="00705985" w:rsidP="00DD52D6">
            <w:pPr>
              <w:spacing w:line="0" w:lineRule="atLeast"/>
              <w:jc w:val="center"/>
              <w:rPr>
                <w:sz w:val="20"/>
                <w:szCs w:val="20"/>
              </w:rPr>
            </w:pP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False"/>
                <w:attr w:name="SourceValue" w:val="15"/>
                <w:attr w:name="UnitName" w:val="a"/>
              </w:smartTagPr>
              <w:r w:rsidRPr="00364DA4">
                <w:rPr>
                  <w:sz w:val="20"/>
                  <w:szCs w:val="20"/>
                </w:rPr>
                <w:t>15A</w:t>
              </w:r>
            </w:smartTag>
          </w:p>
        </w:tc>
        <w:tc>
          <w:tcPr>
            <w:tcW w:w="850" w:type="dxa"/>
            <w:vAlign w:val="center"/>
          </w:tcPr>
          <w:p w:rsidR="00705985" w:rsidRPr="00364DA4" w:rsidRDefault="00705985" w:rsidP="00DD52D6">
            <w:pPr>
              <w:spacing w:line="0" w:lineRule="atLeast"/>
              <w:jc w:val="center"/>
              <w:rPr>
                <w:sz w:val="20"/>
                <w:szCs w:val="20"/>
              </w:rPr>
            </w:pPr>
          </w:p>
        </w:tc>
        <w:tc>
          <w:tcPr>
            <w:tcW w:w="4395" w:type="dxa"/>
            <w:vAlign w:val="center"/>
          </w:tcPr>
          <w:p w:rsidR="00705985" w:rsidRPr="00364DA4" w:rsidRDefault="00705985" w:rsidP="00DD52D6">
            <w:pPr>
              <w:spacing w:line="0" w:lineRule="atLeast"/>
              <w:rPr>
                <w:sz w:val="20"/>
                <w:szCs w:val="20"/>
              </w:rPr>
            </w:pPr>
            <w:r w:rsidRPr="00364DA4">
              <w:rPr>
                <w:sz w:val="20"/>
                <w:szCs w:val="20"/>
              </w:rPr>
              <w:t xml:space="preserve">　　</w:t>
            </w:r>
            <w:r w:rsidRPr="00364DA4">
              <w:rPr>
                <w:sz w:val="20"/>
                <w:szCs w:val="20"/>
              </w:rPr>
              <w:t>|_ BorderTransportMeans</w:t>
            </w:r>
          </w:p>
        </w:tc>
        <w:tc>
          <w:tcPr>
            <w:tcW w:w="2126" w:type="dxa"/>
            <w:vAlign w:val="center"/>
          </w:tcPr>
          <w:p w:rsidR="00705985" w:rsidRPr="00364DA4" w:rsidRDefault="00705985" w:rsidP="00DD52D6">
            <w:pPr>
              <w:spacing w:line="0" w:lineRule="atLeast"/>
              <w:rPr>
                <w:rFonts w:hint="eastAsia"/>
                <w:sz w:val="20"/>
                <w:szCs w:val="20"/>
              </w:rPr>
            </w:pPr>
          </w:p>
        </w:tc>
      </w:tr>
      <w:tr w:rsidR="00705985" w:rsidRPr="00364DA4">
        <w:trPr>
          <w:trHeight w:val="340"/>
        </w:trPr>
        <w:tc>
          <w:tcPr>
            <w:tcW w:w="814" w:type="dxa"/>
            <w:vAlign w:val="center"/>
          </w:tcPr>
          <w:p w:rsidR="00705985" w:rsidRPr="00364DA4" w:rsidRDefault="00705985" w:rsidP="006C58D0">
            <w:pPr>
              <w:widowControl/>
              <w:spacing w:line="240" w:lineRule="auto"/>
              <w:jc w:val="center"/>
              <w:rPr>
                <w:kern w:val="0"/>
                <w:sz w:val="20"/>
                <w:szCs w:val="20"/>
              </w:rPr>
            </w:pPr>
            <w:r w:rsidRPr="00364DA4">
              <w:rPr>
                <w:rFonts w:hint="eastAsia"/>
                <w:kern w:val="0"/>
                <w:sz w:val="20"/>
                <w:szCs w:val="20"/>
              </w:rPr>
              <w:t>0..</w:t>
            </w:r>
            <w:r w:rsidRPr="00364DA4">
              <w:rPr>
                <w:kern w:val="0"/>
                <w:sz w:val="20"/>
                <w:szCs w:val="20"/>
              </w:rPr>
              <w:t>1</w:t>
            </w:r>
          </w:p>
        </w:tc>
        <w:tc>
          <w:tcPr>
            <w:tcW w:w="657" w:type="dxa"/>
            <w:vAlign w:val="center"/>
          </w:tcPr>
          <w:p w:rsidR="00705985" w:rsidRPr="00364DA4" w:rsidRDefault="00705985" w:rsidP="006C58D0">
            <w:pPr>
              <w:widowControl/>
              <w:spacing w:line="240" w:lineRule="auto"/>
              <w:jc w:val="center"/>
              <w:rPr>
                <w:rFonts w:hint="eastAsia"/>
                <w:kern w:val="0"/>
                <w:sz w:val="20"/>
                <w:szCs w:val="20"/>
              </w:rPr>
            </w:pPr>
            <w:r w:rsidRPr="00364DA4">
              <w:rPr>
                <w:rFonts w:hint="eastAsia"/>
                <w:kern w:val="0"/>
                <w:sz w:val="20"/>
                <w:szCs w:val="20"/>
              </w:rPr>
              <w:t>C</w:t>
            </w:r>
          </w:p>
        </w:tc>
        <w:tc>
          <w:tcPr>
            <w:tcW w:w="1081" w:type="dxa"/>
            <w:vAlign w:val="center"/>
          </w:tcPr>
          <w:p w:rsidR="00705985" w:rsidRPr="00364DA4" w:rsidRDefault="00705985" w:rsidP="006C58D0">
            <w:pPr>
              <w:widowControl/>
              <w:spacing w:line="240" w:lineRule="auto"/>
              <w:jc w:val="center"/>
              <w:rPr>
                <w:kern w:val="0"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:rsidR="00705985" w:rsidRPr="00364DA4" w:rsidRDefault="00705985" w:rsidP="006C58D0">
            <w:pPr>
              <w:widowControl/>
              <w:spacing w:line="240" w:lineRule="auto"/>
              <w:jc w:val="center"/>
              <w:rPr>
                <w:kern w:val="0"/>
                <w:sz w:val="20"/>
                <w:szCs w:val="20"/>
              </w:rPr>
            </w:pPr>
            <w:r w:rsidRPr="00364DA4">
              <w:rPr>
                <w:kern w:val="0"/>
                <w:sz w:val="20"/>
                <w:szCs w:val="20"/>
              </w:rPr>
              <w:t>172</w:t>
            </w:r>
          </w:p>
        </w:tc>
        <w:tc>
          <w:tcPr>
            <w:tcW w:w="4395" w:type="dxa"/>
            <w:vAlign w:val="center"/>
          </w:tcPr>
          <w:p w:rsidR="00705985" w:rsidRPr="00364DA4" w:rsidRDefault="00705985" w:rsidP="006C58D0">
            <w:pPr>
              <w:widowControl/>
              <w:spacing w:line="240" w:lineRule="auto"/>
              <w:rPr>
                <w:kern w:val="0"/>
                <w:sz w:val="20"/>
                <w:szCs w:val="20"/>
                <w:lang w:val="it-IT"/>
              </w:rPr>
            </w:pPr>
            <w:r w:rsidRPr="00364DA4">
              <w:rPr>
                <w:sz w:val="20"/>
                <w:szCs w:val="20"/>
              </w:rPr>
              <w:t xml:space="preserve">　　</w:t>
            </w:r>
            <w:r w:rsidRPr="00364DA4">
              <w:rPr>
                <w:kern w:val="0"/>
                <w:sz w:val="20"/>
                <w:szCs w:val="20"/>
                <w:lang w:val="it-IT"/>
              </w:rPr>
              <w:t>|</w:t>
            </w:r>
            <w:r w:rsidRPr="00364DA4">
              <w:rPr>
                <w:kern w:val="0"/>
                <w:sz w:val="20"/>
                <w:szCs w:val="20"/>
              </w:rPr>
              <w:t xml:space="preserve">　　</w:t>
            </w:r>
            <w:r w:rsidRPr="00364DA4">
              <w:rPr>
                <w:kern w:val="0"/>
                <w:sz w:val="20"/>
                <w:szCs w:val="20"/>
                <w:lang w:val="it-IT"/>
              </w:rPr>
              <w:t>|_ ArrivalDateTime</w:t>
            </w:r>
          </w:p>
        </w:tc>
        <w:tc>
          <w:tcPr>
            <w:tcW w:w="2126" w:type="dxa"/>
            <w:vAlign w:val="center"/>
          </w:tcPr>
          <w:p w:rsidR="00705985" w:rsidRPr="00364DA4" w:rsidRDefault="00705985" w:rsidP="006C58D0">
            <w:pPr>
              <w:widowControl/>
              <w:spacing w:line="240" w:lineRule="auto"/>
              <w:rPr>
                <w:kern w:val="0"/>
                <w:sz w:val="20"/>
                <w:szCs w:val="20"/>
              </w:rPr>
            </w:pPr>
            <w:r w:rsidRPr="00364DA4">
              <w:rPr>
                <w:rFonts w:hint="eastAsia"/>
                <w:kern w:val="0"/>
                <w:sz w:val="20"/>
                <w:szCs w:val="20"/>
              </w:rPr>
              <w:t>進口日期</w:t>
            </w:r>
          </w:p>
        </w:tc>
      </w:tr>
      <w:tr w:rsidR="005913B2" w:rsidRPr="00364DA4">
        <w:trPr>
          <w:trHeight w:val="340"/>
        </w:trPr>
        <w:tc>
          <w:tcPr>
            <w:tcW w:w="814" w:type="dxa"/>
            <w:vAlign w:val="center"/>
          </w:tcPr>
          <w:p w:rsidR="005913B2" w:rsidRPr="00364DA4" w:rsidRDefault="005913B2" w:rsidP="00DD52D6">
            <w:pPr>
              <w:spacing w:line="0" w:lineRule="atLeast"/>
              <w:jc w:val="center"/>
              <w:rPr>
                <w:rFonts w:hint="eastAsia"/>
                <w:sz w:val="20"/>
                <w:szCs w:val="20"/>
              </w:rPr>
            </w:pPr>
            <w:r w:rsidRPr="00364DA4">
              <w:rPr>
                <w:sz w:val="20"/>
                <w:szCs w:val="20"/>
              </w:rPr>
              <w:t>1</w:t>
            </w:r>
          </w:p>
        </w:tc>
        <w:tc>
          <w:tcPr>
            <w:tcW w:w="657" w:type="dxa"/>
            <w:vAlign w:val="center"/>
          </w:tcPr>
          <w:p w:rsidR="005913B2" w:rsidRPr="00364DA4" w:rsidRDefault="005913B2" w:rsidP="00DD52D6">
            <w:pPr>
              <w:spacing w:line="0" w:lineRule="atLeast"/>
              <w:jc w:val="center"/>
              <w:rPr>
                <w:rFonts w:hint="eastAsia"/>
                <w:sz w:val="20"/>
                <w:szCs w:val="20"/>
              </w:rPr>
            </w:pPr>
            <w:r w:rsidRPr="00364DA4">
              <w:rPr>
                <w:sz w:val="20"/>
                <w:szCs w:val="20"/>
              </w:rPr>
              <w:t>M</w:t>
            </w:r>
          </w:p>
        </w:tc>
        <w:tc>
          <w:tcPr>
            <w:tcW w:w="1081" w:type="dxa"/>
            <w:vAlign w:val="center"/>
          </w:tcPr>
          <w:p w:rsidR="005913B2" w:rsidRPr="00364DA4" w:rsidRDefault="005913B2" w:rsidP="00DD52D6">
            <w:pPr>
              <w:spacing w:line="0" w:lineRule="atLeast"/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:rsidR="005913B2" w:rsidRPr="00364DA4" w:rsidRDefault="005913B2" w:rsidP="00DD52D6">
            <w:pPr>
              <w:spacing w:line="0" w:lineRule="atLeast"/>
              <w:jc w:val="center"/>
              <w:rPr>
                <w:sz w:val="20"/>
                <w:szCs w:val="20"/>
              </w:rPr>
            </w:pPr>
            <w:r w:rsidRPr="00364DA4">
              <w:rPr>
                <w:sz w:val="20"/>
                <w:szCs w:val="20"/>
              </w:rPr>
              <w:t>T010</w:t>
            </w:r>
          </w:p>
        </w:tc>
        <w:tc>
          <w:tcPr>
            <w:tcW w:w="4395" w:type="dxa"/>
            <w:vAlign w:val="center"/>
          </w:tcPr>
          <w:p w:rsidR="005913B2" w:rsidRPr="00364DA4" w:rsidRDefault="005913B2" w:rsidP="00DD52D6">
            <w:pPr>
              <w:spacing w:line="0" w:lineRule="atLeast"/>
              <w:rPr>
                <w:sz w:val="20"/>
                <w:szCs w:val="20"/>
              </w:rPr>
            </w:pPr>
            <w:r w:rsidRPr="00364DA4">
              <w:rPr>
                <w:sz w:val="20"/>
                <w:szCs w:val="20"/>
              </w:rPr>
              <w:t xml:space="preserve">　　</w:t>
            </w:r>
            <w:r w:rsidRPr="00364DA4">
              <w:rPr>
                <w:sz w:val="20"/>
                <w:szCs w:val="20"/>
              </w:rPr>
              <w:t>|</w:t>
            </w:r>
            <w:r w:rsidRPr="00364DA4">
              <w:rPr>
                <w:sz w:val="20"/>
                <w:szCs w:val="20"/>
              </w:rPr>
              <w:t xml:space="preserve">　　</w:t>
            </w:r>
            <w:r w:rsidRPr="00364DA4">
              <w:rPr>
                <w:sz w:val="20"/>
                <w:szCs w:val="20"/>
              </w:rPr>
              <w:t>|_ TypeCode</w:t>
            </w:r>
          </w:p>
        </w:tc>
        <w:tc>
          <w:tcPr>
            <w:tcW w:w="2126" w:type="dxa"/>
            <w:vAlign w:val="center"/>
          </w:tcPr>
          <w:p w:rsidR="005913B2" w:rsidRPr="00364DA4" w:rsidRDefault="005913B2" w:rsidP="00DD52D6">
            <w:pPr>
              <w:spacing w:line="0" w:lineRule="atLeast"/>
              <w:rPr>
                <w:sz w:val="20"/>
                <w:szCs w:val="20"/>
              </w:rPr>
            </w:pPr>
            <w:r w:rsidRPr="00364DA4">
              <w:rPr>
                <w:sz w:val="20"/>
                <w:szCs w:val="20"/>
              </w:rPr>
              <w:t>海空運別</w:t>
            </w:r>
          </w:p>
        </w:tc>
      </w:tr>
      <w:tr w:rsidR="005913B2" w:rsidRPr="00364DA4">
        <w:trPr>
          <w:trHeight w:val="340"/>
        </w:trPr>
        <w:tc>
          <w:tcPr>
            <w:tcW w:w="814" w:type="dxa"/>
            <w:vAlign w:val="center"/>
          </w:tcPr>
          <w:p w:rsidR="005913B2" w:rsidRPr="00364DA4" w:rsidRDefault="005913B2" w:rsidP="00264F33">
            <w:pPr>
              <w:widowControl/>
              <w:spacing w:line="360" w:lineRule="exact"/>
              <w:jc w:val="center"/>
              <w:rPr>
                <w:kern w:val="0"/>
                <w:sz w:val="20"/>
                <w:szCs w:val="20"/>
              </w:rPr>
            </w:pPr>
            <w:r w:rsidRPr="00364DA4">
              <w:rPr>
                <w:kern w:val="0"/>
                <w:sz w:val="20"/>
                <w:szCs w:val="20"/>
              </w:rPr>
              <w:t>0..1</w:t>
            </w:r>
          </w:p>
        </w:tc>
        <w:tc>
          <w:tcPr>
            <w:tcW w:w="657" w:type="dxa"/>
            <w:vAlign w:val="center"/>
          </w:tcPr>
          <w:p w:rsidR="005913B2" w:rsidRPr="00364DA4" w:rsidRDefault="005913B2" w:rsidP="00264F33">
            <w:pPr>
              <w:widowControl/>
              <w:spacing w:line="360" w:lineRule="exact"/>
              <w:jc w:val="center"/>
              <w:rPr>
                <w:kern w:val="0"/>
                <w:sz w:val="20"/>
                <w:szCs w:val="20"/>
              </w:rPr>
            </w:pPr>
            <w:r w:rsidRPr="00364DA4">
              <w:rPr>
                <w:kern w:val="0"/>
                <w:sz w:val="20"/>
                <w:szCs w:val="20"/>
              </w:rPr>
              <w:t>C</w:t>
            </w:r>
          </w:p>
        </w:tc>
        <w:tc>
          <w:tcPr>
            <w:tcW w:w="1081" w:type="dxa"/>
            <w:vAlign w:val="center"/>
          </w:tcPr>
          <w:p w:rsidR="005913B2" w:rsidRPr="00364DA4" w:rsidRDefault="005913B2" w:rsidP="00264F33">
            <w:pPr>
              <w:spacing w:line="360" w:lineRule="exact"/>
              <w:jc w:val="center"/>
              <w:rPr>
                <w:sz w:val="20"/>
                <w:szCs w:val="20"/>
              </w:rPr>
            </w:pPr>
            <w:r w:rsidRPr="00364DA4">
              <w:rPr>
                <w:sz w:val="20"/>
                <w:szCs w:val="20"/>
              </w:rPr>
              <w:t>28A#</w:t>
            </w:r>
          </w:p>
        </w:tc>
        <w:tc>
          <w:tcPr>
            <w:tcW w:w="850" w:type="dxa"/>
            <w:vAlign w:val="center"/>
          </w:tcPr>
          <w:p w:rsidR="005913B2" w:rsidRPr="00364DA4" w:rsidRDefault="005913B2" w:rsidP="00264F33">
            <w:pPr>
              <w:spacing w:line="36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4395" w:type="dxa"/>
            <w:vAlign w:val="center"/>
          </w:tcPr>
          <w:p w:rsidR="005913B2" w:rsidRPr="00364DA4" w:rsidRDefault="005913B2" w:rsidP="00264F33">
            <w:pPr>
              <w:spacing w:line="360" w:lineRule="exact"/>
              <w:rPr>
                <w:sz w:val="20"/>
                <w:szCs w:val="20"/>
              </w:rPr>
            </w:pPr>
            <w:r w:rsidRPr="00364DA4">
              <w:rPr>
                <w:sz w:val="20"/>
                <w:szCs w:val="20"/>
              </w:rPr>
              <w:t xml:space="preserve">　　</w:t>
            </w:r>
            <w:r w:rsidRPr="00364DA4">
              <w:rPr>
                <w:sz w:val="20"/>
                <w:szCs w:val="20"/>
              </w:rPr>
              <w:t>|_ Consignment</w:t>
            </w:r>
          </w:p>
        </w:tc>
        <w:tc>
          <w:tcPr>
            <w:tcW w:w="2126" w:type="dxa"/>
            <w:vAlign w:val="center"/>
          </w:tcPr>
          <w:p w:rsidR="005913B2" w:rsidRPr="00364DA4" w:rsidRDefault="005913B2" w:rsidP="00264F33">
            <w:pPr>
              <w:spacing w:line="360" w:lineRule="exact"/>
              <w:rPr>
                <w:rFonts w:hint="eastAsia"/>
                <w:sz w:val="20"/>
                <w:szCs w:val="20"/>
              </w:rPr>
            </w:pPr>
          </w:p>
        </w:tc>
      </w:tr>
      <w:tr w:rsidR="005913B2" w:rsidRPr="00364DA4">
        <w:trPr>
          <w:trHeight w:val="340"/>
        </w:trPr>
        <w:tc>
          <w:tcPr>
            <w:tcW w:w="814" w:type="dxa"/>
            <w:vAlign w:val="center"/>
          </w:tcPr>
          <w:p w:rsidR="005913B2" w:rsidRPr="00364DA4" w:rsidRDefault="005913B2" w:rsidP="00264F33">
            <w:pPr>
              <w:widowControl/>
              <w:spacing w:line="360" w:lineRule="exact"/>
              <w:jc w:val="center"/>
              <w:rPr>
                <w:kern w:val="0"/>
                <w:sz w:val="20"/>
                <w:szCs w:val="20"/>
              </w:rPr>
            </w:pPr>
            <w:r w:rsidRPr="00364DA4">
              <w:rPr>
                <w:kern w:val="0"/>
                <w:sz w:val="20"/>
                <w:szCs w:val="20"/>
              </w:rPr>
              <w:t>0..1</w:t>
            </w:r>
          </w:p>
        </w:tc>
        <w:tc>
          <w:tcPr>
            <w:tcW w:w="657" w:type="dxa"/>
            <w:vAlign w:val="center"/>
          </w:tcPr>
          <w:p w:rsidR="005913B2" w:rsidRPr="00364DA4" w:rsidRDefault="005913B2" w:rsidP="00264F33">
            <w:pPr>
              <w:widowControl/>
              <w:spacing w:line="360" w:lineRule="exact"/>
              <w:jc w:val="center"/>
              <w:rPr>
                <w:kern w:val="0"/>
                <w:sz w:val="20"/>
                <w:szCs w:val="20"/>
              </w:rPr>
            </w:pPr>
            <w:r w:rsidRPr="00364DA4">
              <w:rPr>
                <w:kern w:val="0"/>
                <w:sz w:val="20"/>
                <w:szCs w:val="20"/>
              </w:rPr>
              <w:t>C</w:t>
            </w:r>
          </w:p>
        </w:tc>
        <w:tc>
          <w:tcPr>
            <w:tcW w:w="1081" w:type="dxa"/>
            <w:vAlign w:val="center"/>
          </w:tcPr>
          <w:p w:rsidR="005913B2" w:rsidRPr="00364DA4" w:rsidRDefault="005913B2" w:rsidP="00264F33">
            <w:pPr>
              <w:widowControl/>
              <w:spacing w:line="360" w:lineRule="exact"/>
              <w:jc w:val="center"/>
              <w:rPr>
                <w:rFonts w:hint="eastAsia"/>
                <w:kern w:val="0"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:rsidR="005913B2" w:rsidRPr="00364DA4" w:rsidRDefault="005913B2" w:rsidP="00264F33">
            <w:pPr>
              <w:widowControl/>
              <w:spacing w:line="360" w:lineRule="exact"/>
              <w:jc w:val="center"/>
              <w:rPr>
                <w:kern w:val="0"/>
                <w:sz w:val="20"/>
                <w:szCs w:val="20"/>
              </w:rPr>
            </w:pPr>
            <w:r w:rsidRPr="00364DA4">
              <w:rPr>
                <w:kern w:val="0"/>
                <w:sz w:val="20"/>
                <w:szCs w:val="20"/>
              </w:rPr>
              <w:t>314</w:t>
            </w:r>
          </w:p>
        </w:tc>
        <w:tc>
          <w:tcPr>
            <w:tcW w:w="4395" w:type="dxa"/>
            <w:vAlign w:val="center"/>
          </w:tcPr>
          <w:p w:rsidR="005913B2" w:rsidRPr="00364DA4" w:rsidRDefault="005913B2" w:rsidP="00264F33">
            <w:pPr>
              <w:widowControl/>
              <w:spacing w:line="360" w:lineRule="exact"/>
              <w:rPr>
                <w:kern w:val="0"/>
                <w:sz w:val="20"/>
                <w:szCs w:val="20"/>
              </w:rPr>
            </w:pPr>
            <w:r w:rsidRPr="00364DA4">
              <w:rPr>
                <w:sz w:val="20"/>
                <w:szCs w:val="20"/>
              </w:rPr>
              <w:t xml:space="preserve">　　</w:t>
            </w:r>
            <w:r w:rsidRPr="00364DA4">
              <w:rPr>
                <w:kern w:val="0"/>
                <w:sz w:val="20"/>
                <w:szCs w:val="20"/>
              </w:rPr>
              <w:t>|</w:t>
            </w:r>
            <w:r w:rsidRPr="00364DA4">
              <w:rPr>
                <w:kern w:val="0"/>
                <w:sz w:val="20"/>
                <w:szCs w:val="20"/>
              </w:rPr>
              <w:t xml:space="preserve">　　</w:t>
            </w:r>
            <w:r w:rsidRPr="00364DA4">
              <w:rPr>
                <w:kern w:val="0"/>
                <w:sz w:val="20"/>
                <w:szCs w:val="20"/>
              </w:rPr>
              <w:t>|_ BoardedQuantity</w:t>
            </w:r>
          </w:p>
        </w:tc>
        <w:tc>
          <w:tcPr>
            <w:tcW w:w="2126" w:type="dxa"/>
            <w:vAlign w:val="center"/>
          </w:tcPr>
          <w:p w:rsidR="005913B2" w:rsidRPr="00364DA4" w:rsidRDefault="005913B2" w:rsidP="00264F33">
            <w:pPr>
              <w:widowControl/>
              <w:spacing w:line="360" w:lineRule="exact"/>
              <w:rPr>
                <w:kern w:val="0"/>
                <w:sz w:val="20"/>
                <w:szCs w:val="20"/>
              </w:rPr>
            </w:pPr>
            <w:proofErr w:type="gramStart"/>
            <w:r w:rsidRPr="00364DA4">
              <w:rPr>
                <w:rFonts w:hAnsi="標楷體"/>
                <w:kern w:val="0"/>
                <w:sz w:val="20"/>
                <w:szCs w:val="20"/>
              </w:rPr>
              <w:t>併袋筆</w:t>
            </w:r>
            <w:proofErr w:type="gramEnd"/>
            <w:r w:rsidRPr="00364DA4">
              <w:rPr>
                <w:rFonts w:hAnsi="標楷體"/>
                <w:kern w:val="0"/>
                <w:sz w:val="20"/>
                <w:szCs w:val="20"/>
              </w:rPr>
              <w:t>數</w:t>
            </w:r>
          </w:p>
        </w:tc>
      </w:tr>
      <w:tr w:rsidR="005913B2" w:rsidRPr="00364DA4">
        <w:trPr>
          <w:trHeight w:val="340"/>
        </w:trPr>
        <w:tc>
          <w:tcPr>
            <w:tcW w:w="814" w:type="dxa"/>
            <w:vAlign w:val="center"/>
          </w:tcPr>
          <w:p w:rsidR="005913B2" w:rsidRPr="00364DA4" w:rsidRDefault="005913B2" w:rsidP="00264F33">
            <w:pPr>
              <w:widowControl/>
              <w:spacing w:line="360" w:lineRule="exact"/>
              <w:jc w:val="center"/>
              <w:rPr>
                <w:kern w:val="0"/>
                <w:sz w:val="20"/>
                <w:szCs w:val="20"/>
              </w:rPr>
            </w:pPr>
            <w:r w:rsidRPr="00364DA4">
              <w:rPr>
                <w:kern w:val="0"/>
                <w:sz w:val="20"/>
                <w:szCs w:val="20"/>
              </w:rPr>
              <w:lastRenderedPageBreak/>
              <w:t>0..1</w:t>
            </w:r>
          </w:p>
        </w:tc>
        <w:tc>
          <w:tcPr>
            <w:tcW w:w="657" w:type="dxa"/>
            <w:vAlign w:val="center"/>
          </w:tcPr>
          <w:p w:rsidR="005913B2" w:rsidRPr="00364DA4" w:rsidRDefault="005913B2" w:rsidP="00264F33">
            <w:pPr>
              <w:widowControl/>
              <w:spacing w:line="360" w:lineRule="exact"/>
              <w:jc w:val="center"/>
              <w:rPr>
                <w:kern w:val="0"/>
                <w:sz w:val="20"/>
                <w:szCs w:val="20"/>
              </w:rPr>
            </w:pPr>
            <w:r w:rsidRPr="00364DA4">
              <w:rPr>
                <w:kern w:val="0"/>
                <w:sz w:val="20"/>
                <w:szCs w:val="20"/>
              </w:rPr>
              <w:t>C</w:t>
            </w:r>
          </w:p>
        </w:tc>
        <w:tc>
          <w:tcPr>
            <w:tcW w:w="1081" w:type="dxa"/>
            <w:vAlign w:val="center"/>
          </w:tcPr>
          <w:p w:rsidR="005913B2" w:rsidRPr="00364DA4" w:rsidRDefault="005913B2" w:rsidP="00264F33">
            <w:pPr>
              <w:widowControl/>
              <w:spacing w:line="360" w:lineRule="exact"/>
              <w:jc w:val="center"/>
              <w:rPr>
                <w:kern w:val="0"/>
                <w:sz w:val="20"/>
                <w:szCs w:val="20"/>
              </w:rPr>
            </w:pPr>
            <w:r w:rsidRPr="00364DA4">
              <w:rPr>
                <w:kern w:val="0"/>
                <w:sz w:val="20"/>
                <w:szCs w:val="20"/>
              </w:rPr>
              <w:t>11A#</w:t>
            </w:r>
          </w:p>
        </w:tc>
        <w:tc>
          <w:tcPr>
            <w:tcW w:w="850" w:type="dxa"/>
            <w:vAlign w:val="center"/>
          </w:tcPr>
          <w:p w:rsidR="005913B2" w:rsidRPr="00364DA4" w:rsidRDefault="005913B2" w:rsidP="00264F33">
            <w:pPr>
              <w:widowControl/>
              <w:spacing w:line="360" w:lineRule="exact"/>
              <w:rPr>
                <w:kern w:val="0"/>
                <w:sz w:val="20"/>
                <w:szCs w:val="20"/>
              </w:rPr>
            </w:pPr>
          </w:p>
        </w:tc>
        <w:tc>
          <w:tcPr>
            <w:tcW w:w="4395" w:type="dxa"/>
            <w:vAlign w:val="center"/>
          </w:tcPr>
          <w:p w:rsidR="005913B2" w:rsidRPr="00364DA4" w:rsidRDefault="005913B2" w:rsidP="00264F33">
            <w:pPr>
              <w:widowControl/>
              <w:spacing w:line="360" w:lineRule="exact"/>
              <w:rPr>
                <w:kern w:val="0"/>
                <w:sz w:val="20"/>
                <w:szCs w:val="20"/>
              </w:rPr>
            </w:pPr>
            <w:r w:rsidRPr="00364DA4">
              <w:rPr>
                <w:sz w:val="20"/>
                <w:szCs w:val="20"/>
              </w:rPr>
              <w:t xml:space="preserve">　　</w:t>
            </w:r>
            <w:r w:rsidRPr="00364DA4">
              <w:rPr>
                <w:kern w:val="0"/>
                <w:sz w:val="20"/>
                <w:szCs w:val="20"/>
              </w:rPr>
              <w:t>|</w:t>
            </w:r>
            <w:r w:rsidRPr="00364DA4">
              <w:rPr>
                <w:kern w:val="0"/>
                <w:sz w:val="20"/>
                <w:szCs w:val="20"/>
              </w:rPr>
              <w:t xml:space="preserve">　　</w:t>
            </w:r>
            <w:r w:rsidRPr="00364DA4">
              <w:rPr>
                <w:kern w:val="0"/>
                <w:sz w:val="20"/>
                <w:szCs w:val="20"/>
              </w:rPr>
              <w:t>|_ AssociatedTransportDocument</w:t>
            </w:r>
          </w:p>
        </w:tc>
        <w:tc>
          <w:tcPr>
            <w:tcW w:w="2126" w:type="dxa"/>
            <w:vAlign w:val="center"/>
          </w:tcPr>
          <w:p w:rsidR="005913B2" w:rsidRPr="00364DA4" w:rsidRDefault="005913B2" w:rsidP="00264F33">
            <w:pPr>
              <w:widowControl/>
              <w:spacing w:line="360" w:lineRule="exact"/>
              <w:rPr>
                <w:rFonts w:hint="eastAsia"/>
                <w:kern w:val="0"/>
                <w:sz w:val="20"/>
                <w:szCs w:val="20"/>
              </w:rPr>
            </w:pPr>
          </w:p>
        </w:tc>
      </w:tr>
      <w:tr w:rsidR="005913B2" w:rsidRPr="00364DA4">
        <w:trPr>
          <w:trHeight w:val="340"/>
        </w:trPr>
        <w:tc>
          <w:tcPr>
            <w:tcW w:w="814" w:type="dxa"/>
            <w:vAlign w:val="center"/>
          </w:tcPr>
          <w:p w:rsidR="005913B2" w:rsidRPr="00364DA4" w:rsidRDefault="005913B2" w:rsidP="00264F33">
            <w:pPr>
              <w:widowControl/>
              <w:spacing w:line="360" w:lineRule="exact"/>
              <w:jc w:val="center"/>
              <w:rPr>
                <w:kern w:val="0"/>
                <w:sz w:val="20"/>
                <w:szCs w:val="20"/>
              </w:rPr>
            </w:pPr>
            <w:r w:rsidRPr="00364DA4">
              <w:rPr>
                <w:kern w:val="0"/>
                <w:sz w:val="20"/>
                <w:szCs w:val="20"/>
              </w:rPr>
              <w:t>1</w:t>
            </w:r>
          </w:p>
        </w:tc>
        <w:tc>
          <w:tcPr>
            <w:tcW w:w="657" w:type="dxa"/>
            <w:vAlign w:val="center"/>
          </w:tcPr>
          <w:p w:rsidR="005913B2" w:rsidRPr="00364DA4" w:rsidRDefault="005913B2" w:rsidP="00264F33">
            <w:pPr>
              <w:widowControl/>
              <w:spacing w:line="360" w:lineRule="exact"/>
              <w:jc w:val="center"/>
              <w:rPr>
                <w:kern w:val="0"/>
                <w:sz w:val="20"/>
                <w:szCs w:val="20"/>
              </w:rPr>
            </w:pPr>
            <w:r w:rsidRPr="00364DA4">
              <w:rPr>
                <w:kern w:val="0"/>
                <w:sz w:val="20"/>
                <w:szCs w:val="20"/>
              </w:rPr>
              <w:t>M</w:t>
            </w:r>
          </w:p>
        </w:tc>
        <w:tc>
          <w:tcPr>
            <w:tcW w:w="1081" w:type="dxa"/>
            <w:vAlign w:val="center"/>
          </w:tcPr>
          <w:p w:rsidR="005913B2" w:rsidRPr="00364DA4" w:rsidRDefault="005913B2" w:rsidP="00264F33">
            <w:pPr>
              <w:widowControl/>
              <w:spacing w:line="360" w:lineRule="exact"/>
              <w:jc w:val="center"/>
              <w:rPr>
                <w:kern w:val="0"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:rsidR="005913B2" w:rsidRPr="00364DA4" w:rsidRDefault="005913B2" w:rsidP="00264F33">
            <w:pPr>
              <w:widowControl/>
              <w:spacing w:line="360" w:lineRule="exact"/>
              <w:jc w:val="center"/>
              <w:rPr>
                <w:kern w:val="0"/>
                <w:sz w:val="20"/>
                <w:szCs w:val="20"/>
              </w:rPr>
            </w:pPr>
            <w:r w:rsidRPr="00364DA4">
              <w:rPr>
                <w:kern w:val="0"/>
                <w:sz w:val="20"/>
                <w:szCs w:val="20"/>
              </w:rPr>
              <w:t>D008</w:t>
            </w:r>
          </w:p>
        </w:tc>
        <w:tc>
          <w:tcPr>
            <w:tcW w:w="4395" w:type="dxa"/>
            <w:vAlign w:val="center"/>
          </w:tcPr>
          <w:p w:rsidR="005913B2" w:rsidRPr="00364DA4" w:rsidRDefault="005913B2" w:rsidP="00264F33">
            <w:pPr>
              <w:widowControl/>
              <w:spacing w:line="360" w:lineRule="exact"/>
              <w:rPr>
                <w:kern w:val="0"/>
                <w:sz w:val="20"/>
                <w:szCs w:val="20"/>
              </w:rPr>
            </w:pPr>
            <w:r w:rsidRPr="00364DA4">
              <w:rPr>
                <w:sz w:val="20"/>
                <w:szCs w:val="20"/>
              </w:rPr>
              <w:t xml:space="preserve">　　</w:t>
            </w:r>
            <w:r w:rsidRPr="00364DA4">
              <w:rPr>
                <w:kern w:val="0"/>
                <w:sz w:val="20"/>
                <w:szCs w:val="20"/>
              </w:rPr>
              <w:t>|</w:t>
            </w:r>
            <w:r w:rsidRPr="00364DA4">
              <w:rPr>
                <w:kern w:val="0"/>
                <w:sz w:val="20"/>
                <w:szCs w:val="20"/>
              </w:rPr>
              <w:t xml:space="preserve">　　　　</w:t>
            </w:r>
            <w:r w:rsidRPr="00364DA4">
              <w:rPr>
                <w:kern w:val="0"/>
                <w:sz w:val="20"/>
                <w:szCs w:val="20"/>
              </w:rPr>
              <w:t>|_ ID</w:t>
            </w:r>
          </w:p>
        </w:tc>
        <w:tc>
          <w:tcPr>
            <w:tcW w:w="2126" w:type="dxa"/>
            <w:vAlign w:val="center"/>
          </w:tcPr>
          <w:p w:rsidR="005913B2" w:rsidRPr="00364DA4" w:rsidRDefault="005913B2" w:rsidP="00264F33">
            <w:pPr>
              <w:widowControl/>
              <w:spacing w:line="360" w:lineRule="exact"/>
              <w:rPr>
                <w:kern w:val="0"/>
                <w:sz w:val="20"/>
                <w:szCs w:val="20"/>
              </w:rPr>
            </w:pPr>
            <w:proofErr w:type="gramStart"/>
            <w:r w:rsidRPr="00364DA4">
              <w:rPr>
                <w:rFonts w:hAnsi="標楷體"/>
                <w:kern w:val="0"/>
                <w:sz w:val="20"/>
                <w:szCs w:val="20"/>
              </w:rPr>
              <w:t>併</w:t>
            </w:r>
            <w:proofErr w:type="gramEnd"/>
            <w:r w:rsidRPr="00364DA4">
              <w:rPr>
                <w:rFonts w:hAnsi="標楷體"/>
                <w:kern w:val="0"/>
                <w:sz w:val="20"/>
                <w:szCs w:val="20"/>
              </w:rPr>
              <w:t>袋號碼</w:t>
            </w:r>
          </w:p>
        </w:tc>
      </w:tr>
      <w:tr w:rsidR="005913B2" w:rsidRPr="00364DA4">
        <w:trPr>
          <w:trHeight w:val="340"/>
        </w:trPr>
        <w:tc>
          <w:tcPr>
            <w:tcW w:w="814" w:type="dxa"/>
            <w:vAlign w:val="center"/>
          </w:tcPr>
          <w:p w:rsidR="005913B2" w:rsidRPr="00364DA4" w:rsidRDefault="005913B2" w:rsidP="00DD52D6">
            <w:pPr>
              <w:spacing w:line="0" w:lineRule="atLeast"/>
              <w:jc w:val="center"/>
              <w:rPr>
                <w:rFonts w:hint="eastAsia"/>
                <w:sz w:val="20"/>
                <w:szCs w:val="20"/>
              </w:rPr>
            </w:pPr>
            <w:r w:rsidRPr="00364DA4">
              <w:rPr>
                <w:sz w:val="20"/>
                <w:szCs w:val="20"/>
              </w:rPr>
              <w:t>1</w:t>
            </w:r>
          </w:p>
        </w:tc>
        <w:tc>
          <w:tcPr>
            <w:tcW w:w="657" w:type="dxa"/>
            <w:vAlign w:val="center"/>
          </w:tcPr>
          <w:p w:rsidR="005913B2" w:rsidRPr="00364DA4" w:rsidRDefault="005913B2" w:rsidP="00DD52D6">
            <w:pPr>
              <w:spacing w:line="0" w:lineRule="atLeast"/>
              <w:jc w:val="center"/>
              <w:rPr>
                <w:rFonts w:hint="eastAsia"/>
                <w:sz w:val="20"/>
                <w:szCs w:val="20"/>
              </w:rPr>
            </w:pPr>
            <w:r w:rsidRPr="00364DA4">
              <w:rPr>
                <w:sz w:val="20"/>
                <w:szCs w:val="20"/>
              </w:rPr>
              <w:t>M</w:t>
            </w:r>
          </w:p>
        </w:tc>
        <w:tc>
          <w:tcPr>
            <w:tcW w:w="1081" w:type="dxa"/>
            <w:vAlign w:val="center"/>
          </w:tcPr>
          <w:p w:rsidR="005913B2" w:rsidRPr="00364DA4" w:rsidRDefault="005913B2" w:rsidP="00DD52D6">
            <w:pPr>
              <w:spacing w:line="0" w:lineRule="atLeast"/>
              <w:jc w:val="center"/>
              <w:rPr>
                <w:sz w:val="20"/>
                <w:szCs w:val="20"/>
              </w:rPr>
            </w:pP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False"/>
                <w:attr w:name="SourceValue" w:val="67"/>
                <w:attr w:name="UnitName" w:val="a"/>
              </w:smartTagPr>
              <w:r w:rsidRPr="00364DA4">
                <w:rPr>
                  <w:sz w:val="20"/>
                  <w:szCs w:val="20"/>
                </w:rPr>
                <w:t>67A</w:t>
              </w:r>
            </w:smartTag>
          </w:p>
        </w:tc>
        <w:tc>
          <w:tcPr>
            <w:tcW w:w="850" w:type="dxa"/>
            <w:vAlign w:val="center"/>
          </w:tcPr>
          <w:p w:rsidR="005913B2" w:rsidRPr="00364DA4" w:rsidRDefault="005913B2" w:rsidP="00DD52D6">
            <w:pPr>
              <w:spacing w:line="0" w:lineRule="atLeast"/>
              <w:jc w:val="center"/>
              <w:rPr>
                <w:sz w:val="20"/>
                <w:szCs w:val="20"/>
              </w:rPr>
            </w:pPr>
          </w:p>
        </w:tc>
        <w:tc>
          <w:tcPr>
            <w:tcW w:w="4395" w:type="dxa"/>
            <w:vAlign w:val="center"/>
          </w:tcPr>
          <w:p w:rsidR="005913B2" w:rsidRPr="00364DA4" w:rsidRDefault="005913B2" w:rsidP="00DD52D6">
            <w:pPr>
              <w:spacing w:line="0" w:lineRule="atLeast"/>
              <w:rPr>
                <w:sz w:val="20"/>
                <w:szCs w:val="20"/>
              </w:rPr>
            </w:pPr>
            <w:r w:rsidRPr="00364DA4">
              <w:rPr>
                <w:sz w:val="20"/>
                <w:szCs w:val="20"/>
              </w:rPr>
              <w:t xml:space="preserve">　　</w:t>
            </w:r>
            <w:r w:rsidRPr="00364DA4">
              <w:rPr>
                <w:sz w:val="20"/>
                <w:szCs w:val="20"/>
              </w:rPr>
              <w:t>|_ GoodsShipment</w:t>
            </w:r>
          </w:p>
        </w:tc>
        <w:tc>
          <w:tcPr>
            <w:tcW w:w="2126" w:type="dxa"/>
            <w:vAlign w:val="center"/>
          </w:tcPr>
          <w:p w:rsidR="005913B2" w:rsidRPr="00364DA4" w:rsidRDefault="005913B2" w:rsidP="00DD52D6">
            <w:pPr>
              <w:spacing w:line="0" w:lineRule="atLeast"/>
              <w:rPr>
                <w:rFonts w:hint="eastAsia"/>
                <w:sz w:val="20"/>
                <w:szCs w:val="20"/>
              </w:rPr>
            </w:pPr>
          </w:p>
        </w:tc>
      </w:tr>
      <w:tr w:rsidR="005913B2" w:rsidRPr="00364DA4">
        <w:trPr>
          <w:trHeight w:val="340"/>
        </w:trPr>
        <w:tc>
          <w:tcPr>
            <w:tcW w:w="814" w:type="dxa"/>
            <w:vAlign w:val="center"/>
          </w:tcPr>
          <w:p w:rsidR="005913B2" w:rsidRPr="00364DA4" w:rsidRDefault="005913B2" w:rsidP="00DD52D6">
            <w:pPr>
              <w:spacing w:line="0" w:lineRule="atLeast"/>
              <w:jc w:val="center"/>
              <w:rPr>
                <w:rFonts w:hint="eastAsia"/>
                <w:sz w:val="20"/>
                <w:szCs w:val="20"/>
              </w:rPr>
            </w:pPr>
            <w:r w:rsidRPr="00364DA4">
              <w:rPr>
                <w:sz w:val="20"/>
                <w:szCs w:val="20"/>
              </w:rPr>
              <w:t>1</w:t>
            </w:r>
          </w:p>
        </w:tc>
        <w:tc>
          <w:tcPr>
            <w:tcW w:w="657" w:type="dxa"/>
            <w:vAlign w:val="center"/>
          </w:tcPr>
          <w:p w:rsidR="005913B2" w:rsidRPr="00364DA4" w:rsidRDefault="005913B2" w:rsidP="00DD52D6">
            <w:pPr>
              <w:spacing w:line="0" w:lineRule="atLeast"/>
              <w:jc w:val="center"/>
              <w:rPr>
                <w:rFonts w:hint="eastAsia"/>
                <w:sz w:val="20"/>
                <w:szCs w:val="20"/>
              </w:rPr>
            </w:pPr>
            <w:r w:rsidRPr="00364DA4">
              <w:rPr>
                <w:sz w:val="20"/>
                <w:szCs w:val="20"/>
              </w:rPr>
              <w:t>M</w:t>
            </w:r>
          </w:p>
        </w:tc>
        <w:tc>
          <w:tcPr>
            <w:tcW w:w="1081" w:type="dxa"/>
            <w:vAlign w:val="center"/>
          </w:tcPr>
          <w:p w:rsidR="005913B2" w:rsidRPr="00364DA4" w:rsidRDefault="005913B2" w:rsidP="00DD52D6">
            <w:pPr>
              <w:spacing w:line="0" w:lineRule="atLeast"/>
              <w:jc w:val="center"/>
              <w:rPr>
                <w:sz w:val="20"/>
                <w:szCs w:val="20"/>
              </w:rPr>
            </w:pP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False"/>
                <w:attr w:name="SourceValue" w:val="28"/>
                <w:attr w:name="UnitName" w:val="a"/>
              </w:smartTagPr>
              <w:r w:rsidRPr="00364DA4">
                <w:rPr>
                  <w:sz w:val="20"/>
                  <w:szCs w:val="20"/>
                </w:rPr>
                <w:t>28A</w:t>
              </w:r>
            </w:smartTag>
          </w:p>
        </w:tc>
        <w:tc>
          <w:tcPr>
            <w:tcW w:w="850" w:type="dxa"/>
            <w:vAlign w:val="center"/>
          </w:tcPr>
          <w:p w:rsidR="005913B2" w:rsidRPr="00364DA4" w:rsidRDefault="005913B2" w:rsidP="00DD52D6">
            <w:pPr>
              <w:spacing w:line="0" w:lineRule="atLeast"/>
              <w:jc w:val="center"/>
              <w:rPr>
                <w:sz w:val="20"/>
                <w:szCs w:val="20"/>
              </w:rPr>
            </w:pPr>
          </w:p>
        </w:tc>
        <w:tc>
          <w:tcPr>
            <w:tcW w:w="4395" w:type="dxa"/>
            <w:vAlign w:val="center"/>
          </w:tcPr>
          <w:p w:rsidR="005913B2" w:rsidRPr="00364DA4" w:rsidRDefault="005913B2" w:rsidP="00DD52D6">
            <w:pPr>
              <w:spacing w:line="0" w:lineRule="atLeast"/>
              <w:rPr>
                <w:sz w:val="20"/>
                <w:szCs w:val="20"/>
              </w:rPr>
            </w:pPr>
            <w:r w:rsidRPr="00364DA4">
              <w:rPr>
                <w:sz w:val="20"/>
                <w:szCs w:val="20"/>
              </w:rPr>
              <w:t xml:space="preserve">　　</w:t>
            </w:r>
            <w:r w:rsidRPr="00364DA4">
              <w:rPr>
                <w:sz w:val="20"/>
                <w:szCs w:val="20"/>
              </w:rPr>
              <w:t>|</w:t>
            </w:r>
            <w:r w:rsidRPr="00364DA4">
              <w:rPr>
                <w:sz w:val="20"/>
                <w:szCs w:val="20"/>
              </w:rPr>
              <w:t xml:space="preserve">　　</w:t>
            </w:r>
            <w:r w:rsidRPr="00364DA4">
              <w:rPr>
                <w:sz w:val="20"/>
                <w:szCs w:val="20"/>
              </w:rPr>
              <w:t>|_ Consignment</w:t>
            </w:r>
          </w:p>
        </w:tc>
        <w:tc>
          <w:tcPr>
            <w:tcW w:w="2126" w:type="dxa"/>
            <w:vAlign w:val="center"/>
          </w:tcPr>
          <w:p w:rsidR="005913B2" w:rsidRPr="00364DA4" w:rsidRDefault="005913B2" w:rsidP="00DD52D6">
            <w:pPr>
              <w:spacing w:line="0" w:lineRule="atLeast"/>
              <w:rPr>
                <w:rFonts w:hint="eastAsia"/>
                <w:sz w:val="20"/>
                <w:szCs w:val="20"/>
              </w:rPr>
            </w:pPr>
          </w:p>
        </w:tc>
      </w:tr>
      <w:tr w:rsidR="0038043D" w:rsidRPr="00364DA4">
        <w:trPr>
          <w:trHeight w:val="340"/>
        </w:trPr>
        <w:tc>
          <w:tcPr>
            <w:tcW w:w="814" w:type="dxa"/>
            <w:vAlign w:val="center"/>
          </w:tcPr>
          <w:p w:rsidR="0038043D" w:rsidRPr="00364DA4" w:rsidRDefault="0038043D" w:rsidP="00B14527">
            <w:pPr>
              <w:widowControl/>
              <w:spacing w:line="240" w:lineRule="auto"/>
              <w:jc w:val="center"/>
              <w:rPr>
                <w:rFonts w:eastAsia="新細明體"/>
                <w:kern w:val="0"/>
                <w:sz w:val="20"/>
                <w:szCs w:val="20"/>
              </w:rPr>
            </w:pPr>
            <w:r w:rsidRPr="00364DA4">
              <w:rPr>
                <w:rFonts w:eastAsia="新細明體"/>
                <w:kern w:val="0"/>
                <w:sz w:val="20"/>
                <w:szCs w:val="20"/>
              </w:rPr>
              <w:t>0..1</w:t>
            </w:r>
          </w:p>
        </w:tc>
        <w:tc>
          <w:tcPr>
            <w:tcW w:w="657" w:type="dxa"/>
            <w:vAlign w:val="center"/>
          </w:tcPr>
          <w:p w:rsidR="0038043D" w:rsidRPr="00364DA4" w:rsidRDefault="0038043D" w:rsidP="00B14527">
            <w:pPr>
              <w:widowControl/>
              <w:spacing w:line="240" w:lineRule="auto"/>
              <w:jc w:val="center"/>
              <w:rPr>
                <w:rFonts w:eastAsia="新細明體"/>
                <w:kern w:val="0"/>
                <w:sz w:val="20"/>
                <w:szCs w:val="20"/>
              </w:rPr>
            </w:pPr>
            <w:r w:rsidRPr="00364DA4">
              <w:rPr>
                <w:rFonts w:eastAsia="新細明體"/>
                <w:kern w:val="0"/>
                <w:sz w:val="20"/>
                <w:szCs w:val="20"/>
              </w:rPr>
              <w:t>C</w:t>
            </w:r>
          </w:p>
        </w:tc>
        <w:tc>
          <w:tcPr>
            <w:tcW w:w="1081" w:type="dxa"/>
            <w:vAlign w:val="center"/>
          </w:tcPr>
          <w:p w:rsidR="0038043D" w:rsidRPr="00364DA4" w:rsidRDefault="0038043D" w:rsidP="00B14527">
            <w:pPr>
              <w:widowControl/>
              <w:spacing w:line="240" w:lineRule="auto"/>
              <w:jc w:val="center"/>
              <w:rPr>
                <w:rFonts w:eastAsia="新細明體"/>
                <w:kern w:val="0"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:rsidR="0038043D" w:rsidRPr="00364DA4" w:rsidRDefault="003C5F1B" w:rsidP="00B14527">
            <w:pPr>
              <w:widowControl/>
              <w:spacing w:line="240" w:lineRule="auto"/>
              <w:jc w:val="center"/>
              <w:rPr>
                <w:rFonts w:eastAsia="新細明體"/>
                <w:kern w:val="0"/>
                <w:sz w:val="20"/>
                <w:szCs w:val="20"/>
              </w:rPr>
            </w:pPr>
            <w:r w:rsidRPr="00364DA4">
              <w:rPr>
                <w:rFonts w:hint="eastAsia"/>
                <w:kern w:val="0"/>
                <w:sz w:val="20"/>
                <w:szCs w:val="20"/>
              </w:rPr>
              <w:t>TW153</w:t>
            </w:r>
          </w:p>
        </w:tc>
        <w:tc>
          <w:tcPr>
            <w:tcW w:w="4395" w:type="dxa"/>
            <w:vAlign w:val="center"/>
          </w:tcPr>
          <w:p w:rsidR="0038043D" w:rsidRPr="00364DA4" w:rsidRDefault="0038043D" w:rsidP="003C5F1B">
            <w:pPr>
              <w:widowControl/>
              <w:spacing w:line="240" w:lineRule="auto"/>
              <w:rPr>
                <w:rFonts w:eastAsia="新細明體"/>
                <w:kern w:val="0"/>
                <w:sz w:val="20"/>
                <w:szCs w:val="20"/>
              </w:rPr>
            </w:pPr>
            <w:r w:rsidRPr="00364DA4">
              <w:rPr>
                <w:sz w:val="20"/>
                <w:szCs w:val="20"/>
              </w:rPr>
              <w:t xml:space="preserve">　　</w:t>
            </w:r>
            <w:proofErr w:type="gramStart"/>
            <w:r w:rsidRPr="00364DA4">
              <w:rPr>
                <w:rFonts w:eastAsia="新細明體"/>
                <w:kern w:val="0"/>
                <w:sz w:val="20"/>
                <w:szCs w:val="20"/>
              </w:rPr>
              <w:t>|</w:t>
            </w:r>
            <w:r w:rsidRPr="00364DA4">
              <w:rPr>
                <w:rFonts w:eastAsia="新細明體"/>
                <w:kern w:val="0"/>
                <w:sz w:val="20"/>
                <w:szCs w:val="20"/>
              </w:rPr>
              <w:t xml:space="preserve">　　</w:t>
            </w:r>
            <w:r w:rsidRPr="00364DA4">
              <w:rPr>
                <w:rFonts w:eastAsia="新細明體"/>
                <w:kern w:val="0"/>
                <w:sz w:val="20"/>
                <w:szCs w:val="20"/>
              </w:rPr>
              <w:t>|</w:t>
            </w:r>
            <w:r w:rsidRPr="00364DA4">
              <w:rPr>
                <w:rFonts w:eastAsia="新細明體"/>
                <w:kern w:val="0"/>
                <w:sz w:val="20"/>
                <w:szCs w:val="20"/>
              </w:rPr>
              <w:t xml:space="preserve">　　</w:t>
            </w:r>
            <w:proofErr w:type="gramEnd"/>
            <w:r w:rsidRPr="00364DA4">
              <w:rPr>
                <w:rFonts w:eastAsia="新細明體"/>
                <w:kern w:val="0"/>
                <w:sz w:val="20"/>
                <w:szCs w:val="20"/>
              </w:rPr>
              <w:t>|_</w:t>
            </w:r>
            <w:r w:rsidRPr="00364DA4">
              <w:rPr>
                <w:rFonts w:eastAsia="新細明體" w:hint="eastAsia"/>
                <w:kern w:val="0"/>
                <w:sz w:val="20"/>
                <w:szCs w:val="20"/>
              </w:rPr>
              <w:t xml:space="preserve"> </w:t>
            </w:r>
            <w:r w:rsidR="003C5F1B" w:rsidRPr="00364DA4">
              <w:rPr>
                <w:kern w:val="0"/>
                <w:sz w:val="20"/>
                <w:szCs w:val="20"/>
              </w:rPr>
              <w:t>tw_ManifestSerialNumber</w:t>
            </w:r>
          </w:p>
        </w:tc>
        <w:tc>
          <w:tcPr>
            <w:tcW w:w="2126" w:type="dxa"/>
            <w:vAlign w:val="center"/>
          </w:tcPr>
          <w:p w:rsidR="0038043D" w:rsidRPr="00364DA4" w:rsidRDefault="003C5F1B" w:rsidP="00B14527">
            <w:pPr>
              <w:widowControl/>
              <w:spacing w:line="240" w:lineRule="auto"/>
              <w:rPr>
                <w:rFonts w:ascii="標楷體" w:hAnsi="標楷體" w:hint="eastAsia"/>
                <w:kern w:val="0"/>
                <w:sz w:val="20"/>
                <w:szCs w:val="20"/>
              </w:rPr>
            </w:pPr>
            <w:r w:rsidRPr="00364DA4">
              <w:rPr>
                <w:kern w:val="0"/>
                <w:sz w:val="20"/>
                <w:szCs w:val="20"/>
              </w:rPr>
              <w:t>艙單號碼</w:t>
            </w:r>
          </w:p>
        </w:tc>
      </w:tr>
      <w:tr w:rsidR="003C5F1B" w:rsidRPr="00364DA4">
        <w:trPr>
          <w:trHeight w:val="340"/>
        </w:trPr>
        <w:tc>
          <w:tcPr>
            <w:tcW w:w="814" w:type="dxa"/>
            <w:vAlign w:val="center"/>
          </w:tcPr>
          <w:p w:rsidR="003C5F1B" w:rsidRPr="00364DA4" w:rsidRDefault="003C5F1B" w:rsidP="00EB0A83">
            <w:pPr>
              <w:widowControl/>
              <w:spacing w:line="240" w:lineRule="auto"/>
              <w:jc w:val="center"/>
              <w:rPr>
                <w:rFonts w:eastAsia="新細明體"/>
                <w:kern w:val="0"/>
                <w:sz w:val="20"/>
                <w:szCs w:val="20"/>
              </w:rPr>
            </w:pPr>
            <w:r w:rsidRPr="00364DA4">
              <w:rPr>
                <w:rFonts w:eastAsia="新細明體"/>
                <w:kern w:val="0"/>
                <w:sz w:val="20"/>
                <w:szCs w:val="20"/>
              </w:rPr>
              <w:t>0..1</w:t>
            </w:r>
          </w:p>
        </w:tc>
        <w:tc>
          <w:tcPr>
            <w:tcW w:w="657" w:type="dxa"/>
            <w:vAlign w:val="center"/>
          </w:tcPr>
          <w:p w:rsidR="003C5F1B" w:rsidRPr="00364DA4" w:rsidRDefault="003C5F1B" w:rsidP="00EB0A83">
            <w:pPr>
              <w:widowControl/>
              <w:spacing w:line="240" w:lineRule="auto"/>
              <w:jc w:val="center"/>
              <w:rPr>
                <w:rFonts w:eastAsia="新細明體"/>
                <w:kern w:val="0"/>
                <w:sz w:val="20"/>
                <w:szCs w:val="20"/>
              </w:rPr>
            </w:pPr>
            <w:r w:rsidRPr="00364DA4">
              <w:rPr>
                <w:rFonts w:eastAsia="新細明體"/>
                <w:kern w:val="0"/>
                <w:sz w:val="20"/>
                <w:szCs w:val="20"/>
              </w:rPr>
              <w:t>C</w:t>
            </w:r>
          </w:p>
        </w:tc>
        <w:tc>
          <w:tcPr>
            <w:tcW w:w="1081" w:type="dxa"/>
            <w:vAlign w:val="center"/>
          </w:tcPr>
          <w:p w:rsidR="003C5F1B" w:rsidRPr="00364DA4" w:rsidRDefault="003C5F1B" w:rsidP="00EB0A83">
            <w:pPr>
              <w:widowControl/>
              <w:spacing w:line="240" w:lineRule="auto"/>
              <w:jc w:val="center"/>
              <w:rPr>
                <w:rFonts w:eastAsia="新細明體"/>
                <w:kern w:val="0"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:rsidR="003C5F1B" w:rsidRPr="00364DA4" w:rsidRDefault="003C5F1B" w:rsidP="00EB0A83">
            <w:pPr>
              <w:widowControl/>
              <w:spacing w:line="240" w:lineRule="auto"/>
              <w:jc w:val="center"/>
              <w:rPr>
                <w:rFonts w:eastAsia="新細明體"/>
                <w:kern w:val="0"/>
                <w:sz w:val="20"/>
                <w:szCs w:val="20"/>
              </w:rPr>
            </w:pPr>
            <w:r w:rsidRPr="00364DA4">
              <w:rPr>
                <w:rFonts w:eastAsia="新細明體" w:hint="eastAsia"/>
                <w:kern w:val="0"/>
                <w:sz w:val="20"/>
                <w:szCs w:val="20"/>
              </w:rPr>
              <w:t>TW078</w:t>
            </w:r>
          </w:p>
        </w:tc>
        <w:tc>
          <w:tcPr>
            <w:tcW w:w="4395" w:type="dxa"/>
            <w:vAlign w:val="center"/>
          </w:tcPr>
          <w:p w:rsidR="003C5F1B" w:rsidRPr="00364DA4" w:rsidRDefault="003C5F1B" w:rsidP="00EB0A83">
            <w:pPr>
              <w:widowControl/>
              <w:spacing w:line="240" w:lineRule="auto"/>
              <w:rPr>
                <w:rFonts w:eastAsia="新細明體"/>
                <w:kern w:val="0"/>
                <w:sz w:val="20"/>
                <w:szCs w:val="20"/>
              </w:rPr>
            </w:pPr>
            <w:r w:rsidRPr="00364DA4">
              <w:rPr>
                <w:sz w:val="20"/>
                <w:szCs w:val="20"/>
              </w:rPr>
              <w:t xml:space="preserve">　　</w:t>
            </w:r>
            <w:proofErr w:type="gramStart"/>
            <w:r w:rsidRPr="00364DA4">
              <w:rPr>
                <w:rFonts w:eastAsia="新細明體"/>
                <w:kern w:val="0"/>
                <w:sz w:val="20"/>
                <w:szCs w:val="20"/>
              </w:rPr>
              <w:t>|</w:t>
            </w:r>
            <w:r w:rsidRPr="00364DA4">
              <w:rPr>
                <w:rFonts w:eastAsia="新細明體"/>
                <w:kern w:val="0"/>
                <w:sz w:val="20"/>
                <w:szCs w:val="20"/>
              </w:rPr>
              <w:t xml:space="preserve">　　</w:t>
            </w:r>
            <w:r w:rsidRPr="00364DA4">
              <w:rPr>
                <w:rFonts w:eastAsia="新細明體"/>
                <w:kern w:val="0"/>
                <w:sz w:val="20"/>
                <w:szCs w:val="20"/>
              </w:rPr>
              <w:t>|</w:t>
            </w:r>
            <w:r w:rsidRPr="00364DA4">
              <w:rPr>
                <w:rFonts w:eastAsia="新細明體"/>
                <w:kern w:val="0"/>
                <w:sz w:val="20"/>
                <w:szCs w:val="20"/>
              </w:rPr>
              <w:t xml:space="preserve">　　</w:t>
            </w:r>
            <w:proofErr w:type="gramEnd"/>
            <w:r w:rsidRPr="00364DA4">
              <w:rPr>
                <w:rFonts w:eastAsia="新細明體"/>
                <w:kern w:val="0"/>
                <w:sz w:val="20"/>
                <w:szCs w:val="20"/>
              </w:rPr>
              <w:t>|_</w:t>
            </w:r>
            <w:r w:rsidRPr="00364DA4">
              <w:rPr>
                <w:rFonts w:eastAsia="新細明體" w:hint="eastAsia"/>
                <w:kern w:val="0"/>
                <w:sz w:val="20"/>
                <w:szCs w:val="20"/>
              </w:rPr>
              <w:t xml:space="preserve"> </w:t>
            </w:r>
            <w:r w:rsidRPr="00364DA4">
              <w:rPr>
                <w:rFonts w:eastAsia="新細明體"/>
                <w:kern w:val="0"/>
                <w:sz w:val="20"/>
                <w:szCs w:val="20"/>
              </w:rPr>
              <w:t>tw_ShippingOrderNumber</w:t>
            </w:r>
          </w:p>
        </w:tc>
        <w:tc>
          <w:tcPr>
            <w:tcW w:w="2126" w:type="dxa"/>
            <w:vAlign w:val="center"/>
          </w:tcPr>
          <w:p w:rsidR="003C5F1B" w:rsidRPr="00364DA4" w:rsidRDefault="003C5F1B" w:rsidP="00EB0A83">
            <w:pPr>
              <w:widowControl/>
              <w:spacing w:line="240" w:lineRule="auto"/>
              <w:rPr>
                <w:rFonts w:ascii="標楷體" w:hAnsi="標楷體" w:hint="eastAsia"/>
                <w:kern w:val="0"/>
                <w:sz w:val="20"/>
                <w:szCs w:val="20"/>
              </w:rPr>
            </w:pPr>
            <w:r w:rsidRPr="00364DA4">
              <w:rPr>
                <w:rFonts w:ascii="標楷體" w:hAnsi="標楷體"/>
                <w:kern w:val="0"/>
                <w:sz w:val="20"/>
                <w:szCs w:val="20"/>
              </w:rPr>
              <w:t>裝貨單號碼</w:t>
            </w:r>
          </w:p>
        </w:tc>
      </w:tr>
      <w:tr w:rsidR="003C5F1B" w:rsidRPr="00364DA4">
        <w:trPr>
          <w:trHeight w:val="340"/>
        </w:trPr>
        <w:tc>
          <w:tcPr>
            <w:tcW w:w="814" w:type="dxa"/>
            <w:vAlign w:val="center"/>
          </w:tcPr>
          <w:p w:rsidR="003C5F1B" w:rsidRPr="00364DA4" w:rsidRDefault="003C5F1B" w:rsidP="006C58D0">
            <w:pPr>
              <w:widowControl/>
              <w:spacing w:line="240" w:lineRule="auto"/>
              <w:jc w:val="center"/>
              <w:rPr>
                <w:kern w:val="0"/>
                <w:sz w:val="20"/>
                <w:szCs w:val="20"/>
              </w:rPr>
            </w:pPr>
            <w:r w:rsidRPr="00364DA4">
              <w:rPr>
                <w:rFonts w:hint="eastAsia"/>
                <w:kern w:val="0"/>
                <w:sz w:val="20"/>
                <w:szCs w:val="20"/>
              </w:rPr>
              <w:t>0..</w:t>
            </w:r>
            <w:r w:rsidRPr="00364DA4">
              <w:rPr>
                <w:kern w:val="0"/>
                <w:sz w:val="20"/>
                <w:szCs w:val="20"/>
              </w:rPr>
              <w:t>1</w:t>
            </w:r>
          </w:p>
        </w:tc>
        <w:tc>
          <w:tcPr>
            <w:tcW w:w="657" w:type="dxa"/>
            <w:vAlign w:val="center"/>
          </w:tcPr>
          <w:p w:rsidR="003C5F1B" w:rsidRPr="00364DA4" w:rsidRDefault="003C5F1B" w:rsidP="006C58D0">
            <w:pPr>
              <w:widowControl/>
              <w:spacing w:line="240" w:lineRule="auto"/>
              <w:jc w:val="center"/>
              <w:rPr>
                <w:rFonts w:hint="eastAsia"/>
                <w:kern w:val="0"/>
                <w:sz w:val="20"/>
                <w:szCs w:val="20"/>
              </w:rPr>
            </w:pPr>
            <w:r w:rsidRPr="00364DA4">
              <w:rPr>
                <w:rFonts w:hint="eastAsia"/>
                <w:kern w:val="0"/>
                <w:sz w:val="20"/>
                <w:szCs w:val="20"/>
              </w:rPr>
              <w:t>C</w:t>
            </w:r>
          </w:p>
        </w:tc>
        <w:tc>
          <w:tcPr>
            <w:tcW w:w="1081" w:type="dxa"/>
            <w:vAlign w:val="center"/>
          </w:tcPr>
          <w:p w:rsidR="003C5F1B" w:rsidRPr="00364DA4" w:rsidRDefault="003C5F1B" w:rsidP="006C58D0">
            <w:pPr>
              <w:widowControl/>
              <w:spacing w:line="240" w:lineRule="auto"/>
              <w:jc w:val="center"/>
              <w:rPr>
                <w:kern w:val="0"/>
                <w:sz w:val="20"/>
                <w:szCs w:val="20"/>
              </w:rPr>
            </w:pPr>
            <w:smartTag w:uri="urn:schemas-microsoft-com:office:smarttags" w:element="chmetcnv">
              <w:smartTagPr>
                <w:attr w:name="UnitName" w:val="a"/>
                <w:attr w:name="SourceValue" w:val="15"/>
                <w:attr w:name="HasSpace" w:val="False"/>
                <w:attr w:name="Negative" w:val="False"/>
                <w:attr w:name="NumberType" w:val="1"/>
                <w:attr w:name="TCSC" w:val="0"/>
              </w:smartTagPr>
              <w:r w:rsidRPr="00364DA4">
                <w:rPr>
                  <w:kern w:val="0"/>
                  <w:sz w:val="20"/>
                  <w:szCs w:val="20"/>
                </w:rPr>
                <w:t>15A</w:t>
              </w:r>
            </w:smartTag>
          </w:p>
        </w:tc>
        <w:tc>
          <w:tcPr>
            <w:tcW w:w="850" w:type="dxa"/>
            <w:vAlign w:val="center"/>
          </w:tcPr>
          <w:p w:rsidR="003C5F1B" w:rsidRPr="00364DA4" w:rsidRDefault="003C5F1B" w:rsidP="006C58D0">
            <w:pPr>
              <w:widowControl/>
              <w:spacing w:line="240" w:lineRule="auto"/>
              <w:jc w:val="center"/>
              <w:rPr>
                <w:kern w:val="0"/>
                <w:sz w:val="20"/>
                <w:szCs w:val="20"/>
              </w:rPr>
            </w:pPr>
          </w:p>
        </w:tc>
        <w:tc>
          <w:tcPr>
            <w:tcW w:w="4395" w:type="dxa"/>
            <w:vAlign w:val="center"/>
          </w:tcPr>
          <w:p w:rsidR="003C5F1B" w:rsidRPr="00364DA4" w:rsidRDefault="003C5F1B" w:rsidP="006C58D0">
            <w:pPr>
              <w:widowControl/>
              <w:spacing w:line="240" w:lineRule="auto"/>
              <w:rPr>
                <w:kern w:val="0"/>
                <w:sz w:val="20"/>
                <w:szCs w:val="20"/>
              </w:rPr>
            </w:pPr>
            <w:r w:rsidRPr="00364DA4">
              <w:rPr>
                <w:sz w:val="20"/>
                <w:szCs w:val="20"/>
              </w:rPr>
              <w:t xml:space="preserve">　　</w:t>
            </w:r>
            <w:proofErr w:type="gramStart"/>
            <w:r w:rsidRPr="00364DA4">
              <w:rPr>
                <w:kern w:val="0"/>
                <w:sz w:val="20"/>
                <w:szCs w:val="20"/>
              </w:rPr>
              <w:t>|</w:t>
            </w:r>
            <w:r w:rsidRPr="00364DA4">
              <w:rPr>
                <w:kern w:val="0"/>
                <w:sz w:val="20"/>
                <w:szCs w:val="20"/>
              </w:rPr>
              <w:t xml:space="preserve">　　</w:t>
            </w:r>
            <w:r w:rsidRPr="00364DA4">
              <w:rPr>
                <w:kern w:val="0"/>
                <w:sz w:val="20"/>
                <w:szCs w:val="20"/>
              </w:rPr>
              <w:t>|</w:t>
            </w:r>
            <w:r w:rsidRPr="00364DA4">
              <w:rPr>
                <w:kern w:val="0"/>
                <w:sz w:val="20"/>
                <w:szCs w:val="20"/>
              </w:rPr>
              <w:t xml:space="preserve">　　</w:t>
            </w:r>
            <w:proofErr w:type="gramEnd"/>
            <w:r w:rsidRPr="00364DA4">
              <w:rPr>
                <w:kern w:val="0"/>
                <w:sz w:val="20"/>
                <w:szCs w:val="20"/>
              </w:rPr>
              <w:t>|_ BorderTransportMeans</w:t>
            </w:r>
          </w:p>
        </w:tc>
        <w:tc>
          <w:tcPr>
            <w:tcW w:w="2126" w:type="dxa"/>
            <w:vAlign w:val="center"/>
          </w:tcPr>
          <w:p w:rsidR="003C5F1B" w:rsidRPr="00364DA4" w:rsidRDefault="003C5F1B" w:rsidP="006C58D0">
            <w:pPr>
              <w:widowControl/>
              <w:spacing w:line="240" w:lineRule="auto"/>
              <w:rPr>
                <w:kern w:val="0"/>
                <w:sz w:val="20"/>
                <w:szCs w:val="20"/>
              </w:rPr>
            </w:pPr>
          </w:p>
        </w:tc>
      </w:tr>
      <w:tr w:rsidR="003C5F1B" w:rsidRPr="00364DA4">
        <w:trPr>
          <w:trHeight w:val="340"/>
        </w:trPr>
        <w:tc>
          <w:tcPr>
            <w:tcW w:w="814" w:type="dxa"/>
            <w:vAlign w:val="center"/>
          </w:tcPr>
          <w:p w:rsidR="003C5F1B" w:rsidRPr="00364DA4" w:rsidRDefault="003C5F1B" w:rsidP="00F469B1">
            <w:pPr>
              <w:spacing w:line="0" w:lineRule="atLeast"/>
              <w:jc w:val="center"/>
              <w:rPr>
                <w:sz w:val="20"/>
                <w:szCs w:val="20"/>
              </w:rPr>
            </w:pPr>
            <w:r w:rsidRPr="00364DA4">
              <w:rPr>
                <w:sz w:val="20"/>
                <w:szCs w:val="20"/>
              </w:rPr>
              <w:t>0..1</w:t>
            </w:r>
          </w:p>
        </w:tc>
        <w:tc>
          <w:tcPr>
            <w:tcW w:w="657" w:type="dxa"/>
            <w:vAlign w:val="center"/>
          </w:tcPr>
          <w:p w:rsidR="003C5F1B" w:rsidRPr="00364DA4" w:rsidRDefault="003C5F1B" w:rsidP="00F469B1">
            <w:pPr>
              <w:spacing w:line="0" w:lineRule="atLeast"/>
              <w:jc w:val="center"/>
              <w:rPr>
                <w:sz w:val="20"/>
                <w:szCs w:val="20"/>
              </w:rPr>
            </w:pPr>
            <w:r w:rsidRPr="00364DA4">
              <w:rPr>
                <w:sz w:val="20"/>
                <w:szCs w:val="20"/>
              </w:rPr>
              <w:t>C</w:t>
            </w:r>
          </w:p>
        </w:tc>
        <w:tc>
          <w:tcPr>
            <w:tcW w:w="1081" w:type="dxa"/>
            <w:vAlign w:val="center"/>
          </w:tcPr>
          <w:p w:rsidR="003C5F1B" w:rsidRPr="00364DA4" w:rsidRDefault="003C5F1B" w:rsidP="006C58D0">
            <w:pPr>
              <w:widowControl/>
              <w:spacing w:line="240" w:lineRule="auto"/>
              <w:jc w:val="center"/>
              <w:rPr>
                <w:kern w:val="0"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:rsidR="003C5F1B" w:rsidRPr="00364DA4" w:rsidRDefault="003C5F1B" w:rsidP="006C58D0">
            <w:pPr>
              <w:widowControl/>
              <w:spacing w:line="240" w:lineRule="auto"/>
              <w:jc w:val="center"/>
              <w:rPr>
                <w:kern w:val="0"/>
                <w:sz w:val="20"/>
                <w:szCs w:val="20"/>
              </w:rPr>
            </w:pPr>
            <w:r w:rsidRPr="00364DA4">
              <w:rPr>
                <w:kern w:val="0"/>
                <w:sz w:val="20"/>
                <w:szCs w:val="20"/>
              </w:rPr>
              <w:t>149</w:t>
            </w:r>
          </w:p>
        </w:tc>
        <w:tc>
          <w:tcPr>
            <w:tcW w:w="4395" w:type="dxa"/>
            <w:vAlign w:val="center"/>
          </w:tcPr>
          <w:p w:rsidR="003C5F1B" w:rsidRPr="00364DA4" w:rsidRDefault="003C5F1B" w:rsidP="006C58D0">
            <w:pPr>
              <w:widowControl/>
              <w:spacing w:line="240" w:lineRule="auto"/>
              <w:rPr>
                <w:kern w:val="0"/>
                <w:sz w:val="20"/>
                <w:szCs w:val="20"/>
              </w:rPr>
            </w:pPr>
            <w:r w:rsidRPr="00364DA4">
              <w:rPr>
                <w:sz w:val="20"/>
                <w:szCs w:val="20"/>
              </w:rPr>
              <w:t xml:space="preserve">　　</w:t>
            </w:r>
            <w:proofErr w:type="gramStart"/>
            <w:r w:rsidRPr="00364DA4">
              <w:rPr>
                <w:kern w:val="0"/>
                <w:sz w:val="20"/>
                <w:szCs w:val="20"/>
              </w:rPr>
              <w:t>|</w:t>
            </w:r>
            <w:r w:rsidRPr="00364DA4">
              <w:rPr>
                <w:kern w:val="0"/>
                <w:sz w:val="20"/>
                <w:szCs w:val="20"/>
              </w:rPr>
              <w:t xml:space="preserve">　　</w:t>
            </w:r>
            <w:r w:rsidRPr="00364DA4">
              <w:rPr>
                <w:kern w:val="0"/>
                <w:sz w:val="20"/>
                <w:szCs w:val="20"/>
              </w:rPr>
              <w:t>|</w:t>
            </w:r>
            <w:r w:rsidRPr="00364DA4">
              <w:rPr>
                <w:kern w:val="0"/>
                <w:sz w:val="20"/>
                <w:szCs w:val="20"/>
              </w:rPr>
              <w:t xml:space="preserve">　　</w:t>
            </w:r>
            <w:proofErr w:type="gramEnd"/>
            <w:r w:rsidRPr="00364DA4">
              <w:rPr>
                <w:kern w:val="0"/>
                <w:sz w:val="20"/>
                <w:szCs w:val="20"/>
              </w:rPr>
              <w:t>|</w:t>
            </w:r>
            <w:r w:rsidRPr="00364DA4">
              <w:rPr>
                <w:kern w:val="0"/>
                <w:sz w:val="20"/>
                <w:szCs w:val="20"/>
              </w:rPr>
              <w:t xml:space="preserve">　　</w:t>
            </w:r>
            <w:r w:rsidRPr="00364DA4">
              <w:rPr>
                <w:kern w:val="0"/>
                <w:sz w:val="20"/>
                <w:szCs w:val="20"/>
              </w:rPr>
              <w:t>|_ JourneyID</w:t>
            </w:r>
          </w:p>
        </w:tc>
        <w:tc>
          <w:tcPr>
            <w:tcW w:w="2126" w:type="dxa"/>
            <w:vAlign w:val="center"/>
          </w:tcPr>
          <w:p w:rsidR="003C5F1B" w:rsidRPr="00364DA4" w:rsidRDefault="003C5F1B" w:rsidP="006C58D0">
            <w:pPr>
              <w:widowControl/>
              <w:spacing w:line="240" w:lineRule="auto"/>
              <w:rPr>
                <w:rFonts w:hint="eastAsia"/>
                <w:kern w:val="0"/>
                <w:sz w:val="20"/>
                <w:szCs w:val="20"/>
              </w:rPr>
            </w:pPr>
            <w:r w:rsidRPr="00364DA4">
              <w:rPr>
                <w:rFonts w:hAnsi="標楷體"/>
                <w:kern w:val="0"/>
                <w:sz w:val="20"/>
                <w:szCs w:val="20"/>
              </w:rPr>
              <w:t>船舶航次</w:t>
            </w:r>
            <w:r w:rsidRPr="00364DA4">
              <w:rPr>
                <w:rFonts w:hint="eastAsia"/>
                <w:kern w:val="0"/>
                <w:sz w:val="20"/>
                <w:szCs w:val="20"/>
              </w:rPr>
              <w:t>（</w:t>
            </w:r>
            <w:r w:rsidRPr="00364DA4">
              <w:rPr>
                <w:rFonts w:hAnsi="標楷體"/>
                <w:kern w:val="0"/>
                <w:sz w:val="20"/>
                <w:szCs w:val="20"/>
              </w:rPr>
              <w:t>海</w:t>
            </w:r>
            <w:r w:rsidRPr="00364DA4">
              <w:rPr>
                <w:rFonts w:hint="eastAsia"/>
                <w:kern w:val="0"/>
                <w:sz w:val="20"/>
                <w:szCs w:val="20"/>
              </w:rPr>
              <w:t>）</w:t>
            </w:r>
            <w:r w:rsidRPr="00364DA4">
              <w:rPr>
                <w:kern w:val="0"/>
                <w:sz w:val="20"/>
                <w:szCs w:val="20"/>
              </w:rPr>
              <w:t>/</w:t>
            </w:r>
            <w:r w:rsidRPr="00364DA4">
              <w:rPr>
                <w:rFonts w:hAnsi="標楷體"/>
                <w:kern w:val="0"/>
                <w:sz w:val="20"/>
                <w:szCs w:val="20"/>
              </w:rPr>
              <w:t>航機班次</w:t>
            </w:r>
            <w:r w:rsidRPr="00364DA4">
              <w:rPr>
                <w:rFonts w:hint="eastAsia"/>
                <w:kern w:val="0"/>
                <w:sz w:val="20"/>
                <w:szCs w:val="20"/>
              </w:rPr>
              <w:t>（</w:t>
            </w:r>
            <w:r w:rsidRPr="00364DA4">
              <w:rPr>
                <w:rFonts w:hAnsi="標楷體"/>
                <w:kern w:val="0"/>
                <w:sz w:val="20"/>
                <w:szCs w:val="20"/>
              </w:rPr>
              <w:t>空</w:t>
            </w:r>
            <w:r w:rsidRPr="00364DA4">
              <w:rPr>
                <w:rFonts w:hint="eastAsia"/>
                <w:kern w:val="0"/>
                <w:sz w:val="20"/>
                <w:szCs w:val="20"/>
              </w:rPr>
              <w:t>）</w:t>
            </w:r>
          </w:p>
        </w:tc>
      </w:tr>
      <w:tr w:rsidR="003C5F1B" w:rsidRPr="00364DA4">
        <w:trPr>
          <w:trHeight w:val="340"/>
        </w:trPr>
        <w:tc>
          <w:tcPr>
            <w:tcW w:w="814" w:type="dxa"/>
            <w:vAlign w:val="center"/>
          </w:tcPr>
          <w:p w:rsidR="003C5F1B" w:rsidRPr="00364DA4" w:rsidRDefault="003C5F1B" w:rsidP="00B14527">
            <w:pPr>
              <w:spacing w:line="0" w:lineRule="atLeast"/>
              <w:jc w:val="center"/>
              <w:rPr>
                <w:sz w:val="20"/>
                <w:szCs w:val="20"/>
              </w:rPr>
            </w:pPr>
            <w:r w:rsidRPr="00364DA4">
              <w:rPr>
                <w:sz w:val="20"/>
                <w:szCs w:val="20"/>
              </w:rPr>
              <w:t>0..1</w:t>
            </w:r>
          </w:p>
        </w:tc>
        <w:tc>
          <w:tcPr>
            <w:tcW w:w="657" w:type="dxa"/>
            <w:vAlign w:val="center"/>
          </w:tcPr>
          <w:p w:rsidR="003C5F1B" w:rsidRPr="00364DA4" w:rsidRDefault="003C5F1B" w:rsidP="00B14527">
            <w:pPr>
              <w:spacing w:line="0" w:lineRule="atLeast"/>
              <w:jc w:val="center"/>
              <w:rPr>
                <w:sz w:val="20"/>
                <w:szCs w:val="20"/>
              </w:rPr>
            </w:pPr>
            <w:r w:rsidRPr="00364DA4">
              <w:rPr>
                <w:sz w:val="20"/>
                <w:szCs w:val="20"/>
              </w:rPr>
              <w:t>C</w:t>
            </w:r>
          </w:p>
        </w:tc>
        <w:tc>
          <w:tcPr>
            <w:tcW w:w="1081" w:type="dxa"/>
            <w:vAlign w:val="center"/>
          </w:tcPr>
          <w:p w:rsidR="003C5F1B" w:rsidRPr="00364DA4" w:rsidRDefault="003C5F1B" w:rsidP="00B14527">
            <w:pPr>
              <w:spacing w:line="0" w:lineRule="atLeast"/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:rsidR="003C5F1B" w:rsidRPr="00364DA4" w:rsidRDefault="003C5F1B" w:rsidP="00B14527">
            <w:pPr>
              <w:spacing w:line="0" w:lineRule="atLeast"/>
              <w:jc w:val="center"/>
              <w:rPr>
                <w:sz w:val="20"/>
                <w:szCs w:val="20"/>
              </w:rPr>
            </w:pPr>
            <w:r w:rsidRPr="00364DA4">
              <w:rPr>
                <w:sz w:val="20"/>
                <w:szCs w:val="20"/>
              </w:rPr>
              <w:t>TW043</w:t>
            </w:r>
          </w:p>
        </w:tc>
        <w:tc>
          <w:tcPr>
            <w:tcW w:w="4395" w:type="dxa"/>
            <w:vAlign w:val="center"/>
          </w:tcPr>
          <w:p w:rsidR="003C5F1B" w:rsidRPr="00364DA4" w:rsidRDefault="003C5F1B" w:rsidP="00B14527">
            <w:pPr>
              <w:spacing w:line="0" w:lineRule="atLeast"/>
              <w:rPr>
                <w:sz w:val="20"/>
                <w:szCs w:val="20"/>
              </w:rPr>
            </w:pPr>
            <w:r w:rsidRPr="00364DA4">
              <w:rPr>
                <w:sz w:val="20"/>
                <w:szCs w:val="20"/>
              </w:rPr>
              <w:t xml:space="preserve">　　</w:t>
            </w:r>
            <w:proofErr w:type="gramStart"/>
            <w:r w:rsidRPr="00364DA4">
              <w:rPr>
                <w:kern w:val="0"/>
                <w:sz w:val="20"/>
                <w:szCs w:val="20"/>
              </w:rPr>
              <w:t>|</w:t>
            </w:r>
            <w:r w:rsidRPr="00364DA4">
              <w:rPr>
                <w:sz w:val="20"/>
                <w:szCs w:val="20"/>
              </w:rPr>
              <w:t xml:space="preserve">　　</w:t>
            </w:r>
            <w:r w:rsidRPr="00364DA4">
              <w:rPr>
                <w:kern w:val="0"/>
                <w:sz w:val="20"/>
                <w:szCs w:val="20"/>
              </w:rPr>
              <w:t>|</w:t>
            </w:r>
            <w:r w:rsidRPr="00364DA4">
              <w:rPr>
                <w:sz w:val="20"/>
                <w:szCs w:val="20"/>
              </w:rPr>
              <w:t xml:space="preserve">　　</w:t>
            </w:r>
            <w:proofErr w:type="gramEnd"/>
            <w:r w:rsidRPr="00364DA4">
              <w:rPr>
                <w:sz w:val="20"/>
                <w:szCs w:val="20"/>
              </w:rPr>
              <w:t>|</w:t>
            </w:r>
            <w:r w:rsidRPr="00364DA4">
              <w:rPr>
                <w:sz w:val="20"/>
                <w:szCs w:val="20"/>
              </w:rPr>
              <w:t xml:space="preserve">　　</w:t>
            </w:r>
            <w:r w:rsidRPr="00364DA4">
              <w:rPr>
                <w:sz w:val="20"/>
                <w:szCs w:val="20"/>
              </w:rPr>
              <w:t>|_ tw_Registration</w:t>
            </w:r>
          </w:p>
        </w:tc>
        <w:tc>
          <w:tcPr>
            <w:tcW w:w="2126" w:type="dxa"/>
            <w:vAlign w:val="center"/>
          </w:tcPr>
          <w:p w:rsidR="003C5F1B" w:rsidRPr="00364DA4" w:rsidRDefault="003C5F1B" w:rsidP="00B14527">
            <w:pPr>
              <w:spacing w:line="0" w:lineRule="atLeast"/>
              <w:rPr>
                <w:sz w:val="20"/>
                <w:szCs w:val="20"/>
              </w:rPr>
            </w:pPr>
            <w:r w:rsidRPr="00364DA4">
              <w:rPr>
                <w:sz w:val="20"/>
                <w:szCs w:val="20"/>
              </w:rPr>
              <w:t>海關通關號碼</w:t>
            </w:r>
          </w:p>
        </w:tc>
      </w:tr>
      <w:tr w:rsidR="003C5F1B" w:rsidRPr="00364DA4">
        <w:trPr>
          <w:trHeight w:val="340"/>
        </w:trPr>
        <w:tc>
          <w:tcPr>
            <w:tcW w:w="814" w:type="dxa"/>
            <w:vAlign w:val="center"/>
          </w:tcPr>
          <w:p w:rsidR="003C5F1B" w:rsidRPr="00364DA4" w:rsidRDefault="003C5F1B" w:rsidP="00DD52D6">
            <w:pPr>
              <w:spacing w:line="0" w:lineRule="atLeast"/>
              <w:jc w:val="center"/>
              <w:rPr>
                <w:rFonts w:hint="eastAsia"/>
                <w:sz w:val="20"/>
                <w:szCs w:val="20"/>
              </w:rPr>
            </w:pPr>
            <w:r w:rsidRPr="00364DA4">
              <w:rPr>
                <w:sz w:val="20"/>
                <w:szCs w:val="20"/>
              </w:rPr>
              <w:t>0..1</w:t>
            </w:r>
          </w:p>
        </w:tc>
        <w:tc>
          <w:tcPr>
            <w:tcW w:w="657" w:type="dxa"/>
            <w:vAlign w:val="center"/>
          </w:tcPr>
          <w:p w:rsidR="003C5F1B" w:rsidRPr="00364DA4" w:rsidRDefault="003C5F1B" w:rsidP="00DD52D6">
            <w:pPr>
              <w:spacing w:line="0" w:lineRule="atLeast"/>
              <w:jc w:val="center"/>
              <w:rPr>
                <w:rFonts w:hint="eastAsia"/>
                <w:sz w:val="20"/>
                <w:szCs w:val="20"/>
              </w:rPr>
            </w:pPr>
            <w:r w:rsidRPr="00364DA4">
              <w:rPr>
                <w:sz w:val="20"/>
                <w:szCs w:val="20"/>
              </w:rPr>
              <w:t>C</w:t>
            </w:r>
          </w:p>
        </w:tc>
        <w:tc>
          <w:tcPr>
            <w:tcW w:w="1081" w:type="dxa"/>
            <w:vAlign w:val="center"/>
          </w:tcPr>
          <w:p w:rsidR="003C5F1B" w:rsidRPr="00364DA4" w:rsidRDefault="003C5F1B" w:rsidP="00DD52D6">
            <w:pPr>
              <w:spacing w:line="0" w:lineRule="atLeast"/>
              <w:jc w:val="center"/>
              <w:rPr>
                <w:sz w:val="20"/>
                <w:szCs w:val="20"/>
              </w:rPr>
            </w:pP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False"/>
                <w:attr w:name="SourceValue" w:val="18"/>
                <w:attr w:name="UnitName" w:val="a"/>
              </w:smartTagPr>
              <w:r w:rsidRPr="00364DA4">
                <w:rPr>
                  <w:sz w:val="20"/>
                  <w:szCs w:val="20"/>
                </w:rPr>
                <w:t>18A</w:t>
              </w:r>
            </w:smartTag>
          </w:p>
        </w:tc>
        <w:tc>
          <w:tcPr>
            <w:tcW w:w="850" w:type="dxa"/>
            <w:vAlign w:val="center"/>
          </w:tcPr>
          <w:p w:rsidR="003C5F1B" w:rsidRPr="00364DA4" w:rsidRDefault="003C5F1B" w:rsidP="00DD52D6">
            <w:pPr>
              <w:spacing w:line="0" w:lineRule="atLeast"/>
              <w:jc w:val="center"/>
              <w:rPr>
                <w:sz w:val="20"/>
                <w:szCs w:val="20"/>
              </w:rPr>
            </w:pPr>
          </w:p>
        </w:tc>
        <w:tc>
          <w:tcPr>
            <w:tcW w:w="4395" w:type="dxa"/>
            <w:vAlign w:val="center"/>
          </w:tcPr>
          <w:p w:rsidR="003C5F1B" w:rsidRPr="00364DA4" w:rsidRDefault="003C5F1B" w:rsidP="00DD52D6">
            <w:pPr>
              <w:spacing w:line="0" w:lineRule="atLeast"/>
              <w:rPr>
                <w:sz w:val="20"/>
                <w:szCs w:val="20"/>
                <w:lang w:val="it-IT"/>
              </w:rPr>
            </w:pPr>
            <w:r w:rsidRPr="00364DA4">
              <w:rPr>
                <w:sz w:val="20"/>
                <w:szCs w:val="20"/>
              </w:rPr>
              <w:t xml:space="preserve">　　</w:t>
            </w:r>
            <w:proofErr w:type="gramStart"/>
            <w:r w:rsidRPr="00364DA4">
              <w:rPr>
                <w:sz w:val="20"/>
                <w:szCs w:val="20"/>
                <w:lang w:val="it-IT"/>
              </w:rPr>
              <w:t>|</w:t>
            </w:r>
            <w:r w:rsidRPr="00364DA4">
              <w:rPr>
                <w:sz w:val="20"/>
                <w:szCs w:val="20"/>
              </w:rPr>
              <w:t xml:space="preserve">　　</w:t>
            </w:r>
            <w:r w:rsidRPr="00364DA4">
              <w:rPr>
                <w:sz w:val="20"/>
                <w:szCs w:val="20"/>
                <w:lang w:val="it-IT"/>
              </w:rPr>
              <w:t>|</w:t>
            </w:r>
            <w:r w:rsidRPr="00364DA4">
              <w:rPr>
                <w:sz w:val="20"/>
                <w:szCs w:val="20"/>
              </w:rPr>
              <w:t xml:space="preserve">　　</w:t>
            </w:r>
            <w:proofErr w:type="gramEnd"/>
            <w:r w:rsidRPr="00364DA4">
              <w:rPr>
                <w:sz w:val="20"/>
                <w:szCs w:val="20"/>
                <w:lang w:val="it-IT"/>
              </w:rPr>
              <w:t>|_ Carrier</w:t>
            </w:r>
          </w:p>
        </w:tc>
        <w:tc>
          <w:tcPr>
            <w:tcW w:w="2126" w:type="dxa"/>
            <w:vAlign w:val="center"/>
          </w:tcPr>
          <w:p w:rsidR="003C5F1B" w:rsidRPr="00364DA4" w:rsidRDefault="003C5F1B" w:rsidP="00DD52D6">
            <w:pPr>
              <w:spacing w:line="0" w:lineRule="atLeast"/>
              <w:rPr>
                <w:rFonts w:hint="eastAsia"/>
                <w:sz w:val="20"/>
                <w:szCs w:val="20"/>
                <w:lang w:val="it-IT"/>
              </w:rPr>
            </w:pPr>
          </w:p>
        </w:tc>
      </w:tr>
      <w:tr w:rsidR="003C5F1B" w:rsidRPr="00364DA4">
        <w:trPr>
          <w:trHeight w:val="340"/>
        </w:trPr>
        <w:tc>
          <w:tcPr>
            <w:tcW w:w="814" w:type="dxa"/>
            <w:vAlign w:val="center"/>
          </w:tcPr>
          <w:p w:rsidR="003C5F1B" w:rsidRPr="00364DA4" w:rsidRDefault="003C5F1B" w:rsidP="00DD52D6">
            <w:pPr>
              <w:spacing w:line="0" w:lineRule="atLeast"/>
              <w:jc w:val="center"/>
              <w:rPr>
                <w:rFonts w:hint="eastAsia"/>
                <w:sz w:val="20"/>
                <w:szCs w:val="20"/>
              </w:rPr>
            </w:pPr>
            <w:r w:rsidRPr="00364DA4">
              <w:rPr>
                <w:sz w:val="20"/>
                <w:szCs w:val="20"/>
              </w:rPr>
              <w:t>1</w:t>
            </w:r>
          </w:p>
        </w:tc>
        <w:tc>
          <w:tcPr>
            <w:tcW w:w="657" w:type="dxa"/>
            <w:vAlign w:val="center"/>
          </w:tcPr>
          <w:p w:rsidR="003C5F1B" w:rsidRPr="00364DA4" w:rsidRDefault="003C5F1B" w:rsidP="00DD52D6">
            <w:pPr>
              <w:spacing w:line="0" w:lineRule="atLeast"/>
              <w:jc w:val="center"/>
              <w:rPr>
                <w:rFonts w:hint="eastAsia"/>
                <w:sz w:val="20"/>
                <w:szCs w:val="20"/>
              </w:rPr>
            </w:pPr>
            <w:r w:rsidRPr="00364DA4">
              <w:rPr>
                <w:sz w:val="20"/>
                <w:szCs w:val="20"/>
              </w:rPr>
              <w:t>M</w:t>
            </w:r>
          </w:p>
        </w:tc>
        <w:tc>
          <w:tcPr>
            <w:tcW w:w="1081" w:type="dxa"/>
            <w:vAlign w:val="center"/>
          </w:tcPr>
          <w:p w:rsidR="003C5F1B" w:rsidRPr="00364DA4" w:rsidRDefault="003C5F1B" w:rsidP="00DD52D6">
            <w:pPr>
              <w:spacing w:line="0" w:lineRule="atLeast"/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:rsidR="003C5F1B" w:rsidRPr="00364DA4" w:rsidRDefault="003C5F1B" w:rsidP="00DD52D6">
            <w:pPr>
              <w:spacing w:line="0" w:lineRule="atLeast"/>
              <w:jc w:val="center"/>
              <w:rPr>
                <w:sz w:val="20"/>
                <w:szCs w:val="20"/>
              </w:rPr>
            </w:pPr>
            <w:r w:rsidRPr="00364DA4">
              <w:rPr>
                <w:sz w:val="20"/>
                <w:szCs w:val="20"/>
              </w:rPr>
              <w:t>R012</w:t>
            </w:r>
          </w:p>
        </w:tc>
        <w:tc>
          <w:tcPr>
            <w:tcW w:w="4395" w:type="dxa"/>
            <w:vAlign w:val="center"/>
          </w:tcPr>
          <w:p w:rsidR="003C5F1B" w:rsidRPr="00364DA4" w:rsidRDefault="003C5F1B" w:rsidP="00DD52D6">
            <w:pPr>
              <w:spacing w:line="0" w:lineRule="atLeast"/>
              <w:rPr>
                <w:sz w:val="20"/>
                <w:szCs w:val="20"/>
              </w:rPr>
            </w:pPr>
            <w:r w:rsidRPr="00364DA4">
              <w:rPr>
                <w:sz w:val="20"/>
                <w:szCs w:val="20"/>
              </w:rPr>
              <w:t xml:space="preserve">　　</w:t>
            </w:r>
            <w:proofErr w:type="gramStart"/>
            <w:r w:rsidRPr="00364DA4">
              <w:rPr>
                <w:sz w:val="20"/>
                <w:szCs w:val="20"/>
              </w:rPr>
              <w:t>|</w:t>
            </w:r>
            <w:r w:rsidRPr="00364DA4">
              <w:rPr>
                <w:sz w:val="20"/>
                <w:szCs w:val="20"/>
              </w:rPr>
              <w:t xml:space="preserve">　　</w:t>
            </w:r>
            <w:r w:rsidRPr="00364DA4">
              <w:rPr>
                <w:sz w:val="20"/>
                <w:szCs w:val="20"/>
              </w:rPr>
              <w:t>|</w:t>
            </w:r>
            <w:r w:rsidRPr="00364DA4">
              <w:rPr>
                <w:sz w:val="20"/>
                <w:szCs w:val="20"/>
              </w:rPr>
              <w:t xml:space="preserve">　　</w:t>
            </w:r>
            <w:proofErr w:type="gramEnd"/>
            <w:r w:rsidRPr="00364DA4">
              <w:rPr>
                <w:sz w:val="20"/>
                <w:szCs w:val="20"/>
              </w:rPr>
              <w:t>|</w:t>
            </w:r>
            <w:r w:rsidRPr="00364DA4">
              <w:rPr>
                <w:sz w:val="20"/>
                <w:szCs w:val="20"/>
              </w:rPr>
              <w:t xml:space="preserve">　　</w:t>
            </w:r>
            <w:r w:rsidRPr="00364DA4">
              <w:rPr>
                <w:sz w:val="20"/>
                <w:szCs w:val="20"/>
              </w:rPr>
              <w:t>|_ ID</w:t>
            </w:r>
          </w:p>
        </w:tc>
        <w:tc>
          <w:tcPr>
            <w:tcW w:w="2126" w:type="dxa"/>
            <w:vAlign w:val="center"/>
          </w:tcPr>
          <w:p w:rsidR="003C5F1B" w:rsidRPr="00364DA4" w:rsidRDefault="003C5F1B" w:rsidP="00DD52D6">
            <w:pPr>
              <w:spacing w:line="0" w:lineRule="atLeast"/>
              <w:rPr>
                <w:sz w:val="20"/>
                <w:szCs w:val="20"/>
              </w:rPr>
            </w:pPr>
            <w:r w:rsidRPr="00364DA4">
              <w:rPr>
                <w:sz w:val="20"/>
                <w:szCs w:val="20"/>
              </w:rPr>
              <w:t>運輸業者</w:t>
            </w:r>
            <w:r w:rsidRPr="00364DA4">
              <w:rPr>
                <w:sz w:val="20"/>
                <w:szCs w:val="20"/>
              </w:rPr>
              <w:t>/</w:t>
            </w:r>
            <w:r w:rsidRPr="00364DA4">
              <w:rPr>
                <w:sz w:val="20"/>
                <w:szCs w:val="20"/>
              </w:rPr>
              <w:t>代理行代碼</w:t>
            </w:r>
          </w:p>
        </w:tc>
      </w:tr>
      <w:tr w:rsidR="00427281" w:rsidRPr="00364DA4">
        <w:trPr>
          <w:trHeight w:val="340"/>
        </w:trPr>
        <w:tc>
          <w:tcPr>
            <w:tcW w:w="814" w:type="dxa"/>
            <w:vAlign w:val="center"/>
          </w:tcPr>
          <w:p w:rsidR="00427281" w:rsidRPr="007948E6" w:rsidRDefault="00427281" w:rsidP="00C0005C">
            <w:pPr>
              <w:widowControl/>
              <w:spacing w:line="300" w:lineRule="exact"/>
              <w:jc w:val="center"/>
              <w:rPr>
                <w:kern w:val="0"/>
                <w:sz w:val="20"/>
                <w:szCs w:val="20"/>
              </w:rPr>
            </w:pPr>
            <w:r w:rsidRPr="007948E6">
              <w:rPr>
                <w:rFonts w:hint="eastAsia"/>
                <w:kern w:val="0"/>
                <w:sz w:val="20"/>
                <w:szCs w:val="20"/>
              </w:rPr>
              <w:t>0..</w:t>
            </w:r>
            <w:r w:rsidRPr="007948E6">
              <w:rPr>
                <w:kern w:val="0"/>
                <w:sz w:val="20"/>
                <w:szCs w:val="20"/>
              </w:rPr>
              <w:t>1</w:t>
            </w:r>
          </w:p>
        </w:tc>
        <w:tc>
          <w:tcPr>
            <w:tcW w:w="657" w:type="dxa"/>
            <w:vAlign w:val="center"/>
          </w:tcPr>
          <w:p w:rsidR="00427281" w:rsidRPr="007948E6" w:rsidRDefault="00427281" w:rsidP="00C0005C">
            <w:pPr>
              <w:spacing w:line="300" w:lineRule="exact"/>
              <w:jc w:val="center"/>
              <w:rPr>
                <w:rFonts w:eastAsia="Arial Unicode MS" w:hint="eastAsia"/>
                <w:sz w:val="20"/>
                <w:szCs w:val="20"/>
              </w:rPr>
            </w:pPr>
            <w:r w:rsidRPr="007948E6">
              <w:rPr>
                <w:rFonts w:eastAsia="Arial Unicode MS" w:hint="eastAsia"/>
                <w:sz w:val="20"/>
                <w:szCs w:val="20"/>
              </w:rPr>
              <w:t>C</w:t>
            </w:r>
          </w:p>
        </w:tc>
        <w:tc>
          <w:tcPr>
            <w:tcW w:w="1081" w:type="dxa"/>
            <w:vAlign w:val="center"/>
          </w:tcPr>
          <w:p w:rsidR="00427281" w:rsidRPr="007948E6" w:rsidRDefault="00427281" w:rsidP="00C0005C">
            <w:pPr>
              <w:widowControl/>
              <w:spacing w:line="300" w:lineRule="exact"/>
              <w:jc w:val="center"/>
              <w:rPr>
                <w:rFonts w:hint="eastAsia"/>
                <w:kern w:val="0"/>
                <w:sz w:val="20"/>
                <w:szCs w:val="20"/>
              </w:rPr>
            </w:pPr>
            <w:r w:rsidRPr="007948E6">
              <w:rPr>
                <w:rFonts w:hint="eastAsia"/>
                <w:kern w:val="0"/>
                <w:sz w:val="20"/>
                <w:szCs w:val="20"/>
              </w:rPr>
              <w:t>43A+</w:t>
            </w:r>
          </w:p>
        </w:tc>
        <w:tc>
          <w:tcPr>
            <w:tcW w:w="850" w:type="dxa"/>
            <w:vAlign w:val="center"/>
          </w:tcPr>
          <w:p w:rsidR="00427281" w:rsidRPr="007948E6" w:rsidRDefault="00427281" w:rsidP="00C0005C">
            <w:pPr>
              <w:widowControl/>
              <w:spacing w:line="300" w:lineRule="exact"/>
              <w:jc w:val="center"/>
              <w:rPr>
                <w:kern w:val="0"/>
                <w:sz w:val="20"/>
                <w:szCs w:val="20"/>
              </w:rPr>
            </w:pPr>
          </w:p>
        </w:tc>
        <w:tc>
          <w:tcPr>
            <w:tcW w:w="4395" w:type="dxa"/>
            <w:vAlign w:val="center"/>
          </w:tcPr>
          <w:p w:rsidR="00427281" w:rsidRPr="007948E6" w:rsidRDefault="00D0550E" w:rsidP="00C0005C">
            <w:pPr>
              <w:widowControl/>
              <w:spacing w:line="300" w:lineRule="exact"/>
              <w:rPr>
                <w:kern w:val="0"/>
                <w:sz w:val="20"/>
                <w:szCs w:val="20"/>
                <w:lang w:val="it-IT"/>
              </w:rPr>
            </w:pPr>
            <w:r w:rsidRPr="007948E6">
              <w:rPr>
                <w:sz w:val="20"/>
                <w:szCs w:val="20"/>
              </w:rPr>
              <w:t xml:space="preserve">　　</w:t>
            </w:r>
            <w:proofErr w:type="gramStart"/>
            <w:r w:rsidRPr="007948E6">
              <w:rPr>
                <w:sz w:val="20"/>
                <w:szCs w:val="20"/>
              </w:rPr>
              <w:t>|</w:t>
            </w:r>
            <w:r w:rsidRPr="007948E6">
              <w:rPr>
                <w:sz w:val="20"/>
                <w:szCs w:val="20"/>
              </w:rPr>
              <w:t xml:space="preserve">　　</w:t>
            </w:r>
            <w:r w:rsidRPr="007948E6">
              <w:rPr>
                <w:sz w:val="20"/>
                <w:szCs w:val="20"/>
              </w:rPr>
              <w:t>|</w:t>
            </w:r>
            <w:r w:rsidRPr="007948E6">
              <w:rPr>
                <w:sz w:val="20"/>
                <w:szCs w:val="20"/>
              </w:rPr>
              <w:t xml:space="preserve">　　</w:t>
            </w:r>
            <w:proofErr w:type="gramEnd"/>
            <w:r w:rsidR="00427281" w:rsidRPr="007948E6">
              <w:rPr>
                <w:kern w:val="0"/>
                <w:sz w:val="20"/>
                <w:szCs w:val="20"/>
                <w:lang w:val="it-IT"/>
              </w:rPr>
              <w:t>|_ Deconsolidator</w:t>
            </w:r>
          </w:p>
        </w:tc>
        <w:tc>
          <w:tcPr>
            <w:tcW w:w="2126" w:type="dxa"/>
            <w:vAlign w:val="center"/>
          </w:tcPr>
          <w:p w:rsidR="00427281" w:rsidRPr="007948E6" w:rsidRDefault="00427281" w:rsidP="00C0005C">
            <w:pPr>
              <w:widowControl/>
              <w:spacing w:line="300" w:lineRule="exact"/>
              <w:rPr>
                <w:kern w:val="0"/>
                <w:sz w:val="20"/>
                <w:szCs w:val="20"/>
                <w:lang w:val="it-IT"/>
              </w:rPr>
            </w:pPr>
          </w:p>
        </w:tc>
      </w:tr>
      <w:tr w:rsidR="00427281" w:rsidRPr="00364DA4">
        <w:trPr>
          <w:trHeight w:val="340"/>
        </w:trPr>
        <w:tc>
          <w:tcPr>
            <w:tcW w:w="814" w:type="dxa"/>
            <w:vAlign w:val="center"/>
          </w:tcPr>
          <w:p w:rsidR="00427281" w:rsidRPr="007948E6" w:rsidRDefault="00427281" w:rsidP="00C0005C">
            <w:pPr>
              <w:widowControl/>
              <w:spacing w:line="300" w:lineRule="exact"/>
              <w:jc w:val="center"/>
              <w:rPr>
                <w:kern w:val="0"/>
                <w:sz w:val="20"/>
                <w:szCs w:val="20"/>
              </w:rPr>
            </w:pPr>
            <w:r w:rsidRPr="007948E6">
              <w:rPr>
                <w:kern w:val="0"/>
                <w:sz w:val="20"/>
                <w:szCs w:val="20"/>
              </w:rPr>
              <w:t>1</w:t>
            </w:r>
          </w:p>
        </w:tc>
        <w:tc>
          <w:tcPr>
            <w:tcW w:w="657" w:type="dxa"/>
            <w:vAlign w:val="center"/>
          </w:tcPr>
          <w:p w:rsidR="00427281" w:rsidRPr="007948E6" w:rsidRDefault="00427281" w:rsidP="00C0005C">
            <w:pPr>
              <w:spacing w:line="300" w:lineRule="exact"/>
              <w:jc w:val="center"/>
              <w:rPr>
                <w:rFonts w:eastAsia="Arial Unicode MS"/>
                <w:sz w:val="20"/>
                <w:szCs w:val="20"/>
              </w:rPr>
            </w:pPr>
            <w:r w:rsidRPr="007948E6">
              <w:rPr>
                <w:rFonts w:eastAsia="Arial Unicode MS"/>
                <w:sz w:val="20"/>
                <w:szCs w:val="20"/>
              </w:rPr>
              <w:t>M</w:t>
            </w:r>
          </w:p>
        </w:tc>
        <w:tc>
          <w:tcPr>
            <w:tcW w:w="1081" w:type="dxa"/>
            <w:vAlign w:val="center"/>
          </w:tcPr>
          <w:p w:rsidR="00427281" w:rsidRPr="007948E6" w:rsidRDefault="00427281" w:rsidP="00C0005C">
            <w:pPr>
              <w:widowControl/>
              <w:spacing w:line="300" w:lineRule="exact"/>
              <w:jc w:val="center"/>
              <w:rPr>
                <w:kern w:val="0"/>
                <w:sz w:val="20"/>
                <w:szCs w:val="20"/>
                <w:lang w:val="it-IT"/>
              </w:rPr>
            </w:pPr>
          </w:p>
        </w:tc>
        <w:tc>
          <w:tcPr>
            <w:tcW w:w="850" w:type="dxa"/>
            <w:vAlign w:val="center"/>
          </w:tcPr>
          <w:p w:rsidR="00427281" w:rsidRPr="007948E6" w:rsidRDefault="00427281" w:rsidP="00C0005C">
            <w:pPr>
              <w:widowControl/>
              <w:spacing w:line="300" w:lineRule="exact"/>
              <w:jc w:val="center"/>
              <w:rPr>
                <w:rFonts w:hint="eastAsia"/>
                <w:kern w:val="0"/>
                <w:sz w:val="20"/>
                <w:szCs w:val="20"/>
                <w:lang w:val="it-IT"/>
              </w:rPr>
            </w:pPr>
            <w:r w:rsidRPr="007948E6">
              <w:rPr>
                <w:rFonts w:hint="eastAsia"/>
                <w:kern w:val="0"/>
                <w:sz w:val="20"/>
                <w:szCs w:val="20"/>
                <w:lang w:val="it-IT"/>
              </w:rPr>
              <w:t>R023</w:t>
            </w:r>
          </w:p>
        </w:tc>
        <w:tc>
          <w:tcPr>
            <w:tcW w:w="4395" w:type="dxa"/>
            <w:vAlign w:val="center"/>
          </w:tcPr>
          <w:p w:rsidR="00427281" w:rsidRPr="007948E6" w:rsidRDefault="00D0550E" w:rsidP="00C0005C">
            <w:pPr>
              <w:widowControl/>
              <w:spacing w:line="300" w:lineRule="exact"/>
              <w:rPr>
                <w:kern w:val="0"/>
                <w:sz w:val="20"/>
                <w:szCs w:val="20"/>
                <w:lang w:val="it-IT"/>
              </w:rPr>
            </w:pPr>
            <w:r w:rsidRPr="007948E6">
              <w:rPr>
                <w:sz w:val="20"/>
                <w:szCs w:val="20"/>
              </w:rPr>
              <w:t xml:space="preserve">　　</w:t>
            </w:r>
            <w:proofErr w:type="gramStart"/>
            <w:r w:rsidRPr="007948E6">
              <w:rPr>
                <w:sz w:val="20"/>
                <w:szCs w:val="20"/>
                <w:lang w:val="it-IT"/>
              </w:rPr>
              <w:t>|</w:t>
            </w:r>
            <w:r w:rsidRPr="007948E6">
              <w:rPr>
                <w:sz w:val="20"/>
                <w:szCs w:val="20"/>
              </w:rPr>
              <w:t xml:space="preserve">　　</w:t>
            </w:r>
            <w:r w:rsidRPr="007948E6">
              <w:rPr>
                <w:sz w:val="20"/>
                <w:szCs w:val="20"/>
                <w:lang w:val="it-IT"/>
              </w:rPr>
              <w:t>|</w:t>
            </w:r>
            <w:r w:rsidRPr="007948E6">
              <w:rPr>
                <w:sz w:val="20"/>
                <w:szCs w:val="20"/>
              </w:rPr>
              <w:t xml:space="preserve">　　</w:t>
            </w:r>
            <w:proofErr w:type="gramEnd"/>
            <w:r w:rsidR="00427281" w:rsidRPr="007948E6">
              <w:rPr>
                <w:kern w:val="0"/>
                <w:sz w:val="20"/>
                <w:szCs w:val="20"/>
                <w:lang w:val="it-IT"/>
              </w:rPr>
              <w:t>|</w:t>
            </w:r>
            <w:r w:rsidR="00427281" w:rsidRPr="007948E6">
              <w:rPr>
                <w:kern w:val="0"/>
                <w:sz w:val="20"/>
                <w:szCs w:val="20"/>
              </w:rPr>
              <w:t xml:space="preserve">　　</w:t>
            </w:r>
            <w:r w:rsidR="00427281" w:rsidRPr="007948E6">
              <w:rPr>
                <w:kern w:val="0"/>
                <w:sz w:val="20"/>
                <w:szCs w:val="20"/>
                <w:lang w:val="it-IT"/>
              </w:rPr>
              <w:t>|_ ID</w:t>
            </w:r>
          </w:p>
        </w:tc>
        <w:tc>
          <w:tcPr>
            <w:tcW w:w="2126" w:type="dxa"/>
            <w:vAlign w:val="center"/>
          </w:tcPr>
          <w:p w:rsidR="00427281" w:rsidRPr="007948E6" w:rsidRDefault="00427281" w:rsidP="00C0005C">
            <w:pPr>
              <w:widowControl/>
              <w:spacing w:line="300" w:lineRule="exact"/>
              <w:rPr>
                <w:kern w:val="0"/>
                <w:sz w:val="20"/>
                <w:szCs w:val="20"/>
              </w:rPr>
            </w:pPr>
            <w:r w:rsidRPr="007948E6">
              <w:rPr>
                <w:rFonts w:hint="eastAsia"/>
                <w:kern w:val="0"/>
                <w:sz w:val="20"/>
                <w:szCs w:val="20"/>
              </w:rPr>
              <w:t>承攬運送業者代碼</w:t>
            </w:r>
          </w:p>
        </w:tc>
      </w:tr>
      <w:tr w:rsidR="00427281" w:rsidRPr="00364DA4">
        <w:trPr>
          <w:trHeight w:val="340"/>
        </w:trPr>
        <w:tc>
          <w:tcPr>
            <w:tcW w:w="814" w:type="dxa"/>
            <w:vAlign w:val="center"/>
          </w:tcPr>
          <w:p w:rsidR="00427281" w:rsidRPr="00364DA4" w:rsidRDefault="00427281" w:rsidP="00DD52D6">
            <w:pPr>
              <w:spacing w:line="0" w:lineRule="atLeast"/>
              <w:jc w:val="center"/>
              <w:rPr>
                <w:rFonts w:hint="eastAsia"/>
                <w:sz w:val="20"/>
                <w:szCs w:val="20"/>
              </w:rPr>
            </w:pPr>
            <w:r w:rsidRPr="00364DA4">
              <w:rPr>
                <w:rFonts w:hint="eastAsia"/>
                <w:sz w:val="20"/>
                <w:szCs w:val="20"/>
              </w:rPr>
              <w:t>0</w:t>
            </w:r>
            <w:r w:rsidRPr="00364DA4">
              <w:rPr>
                <w:sz w:val="20"/>
                <w:szCs w:val="20"/>
              </w:rPr>
              <w:t>..</w:t>
            </w:r>
            <w:r w:rsidRPr="00364DA4">
              <w:rPr>
                <w:rFonts w:hint="eastAsia"/>
                <w:sz w:val="20"/>
                <w:szCs w:val="20"/>
              </w:rPr>
              <w:t>4</w:t>
            </w:r>
          </w:p>
        </w:tc>
        <w:tc>
          <w:tcPr>
            <w:tcW w:w="657" w:type="dxa"/>
            <w:vAlign w:val="center"/>
          </w:tcPr>
          <w:p w:rsidR="00427281" w:rsidRPr="00364DA4" w:rsidRDefault="00427281" w:rsidP="00DD52D6">
            <w:pPr>
              <w:spacing w:line="0" w:lineRule="atLeast"/>
              <w:jc w:val="center"/>
              <w:rPr>
                <w:rFonts w:hint="eastAsia"/>
                <w:sz w:val="20"/>
                <w:szCs w:val="20"/>
              </w:rPr>
            </w:pPr>
            <w:r w:rsidRPr="00364DA4">
              <w:rPr>
                <w:rFonts w:hint="eastAsia"/>
                <w:sz w:val="20"/>
                <w:szCs w:val="20"/>
              </w:rPr>
              <w:t>C</w:t>
            </w:r>
          </w:p>
        </w:tc>
        <w:tc>
          <w:tcPr>
            <w:tcW w:w="1081" w:type="dxa"/>
            <w:vAlign w:val="center"/>
          </w:tcPr>
          <w:p w:rsidR="00427281" w:rsidRPr="00364DA4" w:rsidRDefault="00427281" w:rsidP="00DD52D6">
            <w:pPr>
              <w:spacing w:line="0" w:lineRule="atLeast"/>
              <w:jc w:val="center"/>
              <w:rPr>
                <w:sz w:val="20"/>
                <w:szCs w:val="20"/>
              </w:rPr>
            </w:pPr>
            <w:r w:rsidRPr="00364DA4">
              <w:rPr>
                <w:sz w:val="20"/>
                <w:szCs w:val="20"/>
              </w:rPr>
              <w:t>30B</w:t>
            </w:r>
          </w:p>
        </w:tc>
        <w:tc>
          <w:tcPr>
            <w:tcW w:w="850" w:type="dxa"/>
            <w:vAlign w:val="center"/>
          </w:tcPr>
          <w:p w:rsidR="00427281" w:rsidRPr="00364DA4" w:rsidRDefault="00427281" w:rsidP="00DD52D6">
            <w:pPr>
              <w:spacing w:line="0" w:lineRule="atLeast"/>
              <w:jc w:val="center"/>
              <w:rPr>
                <w:sz w:val="20"/>
                <w:szCs w:val="20"/>
              </w:rPr>
            </w:pPr>
          </w:p>
        </w:tc>
        <w:tc>
          <w:tcPr>
            <w:tcW w:w="4395" w:type="dxa"/>
            <w:vAlign w:val="center"/>
          </w:tcPr>
          <w:p w:rsidR="00427281" w:rsidRPr="00364DA4" w:rsidRDefault="00427281" w:rsidP="00DD52D6">
            <w:pPr>
              <w:spacing w:line="0" w:lineRule="atLeast"/>
              <w:rPr>
                <w:sz w:val="20"/>
                <w:szCs w:val="20"/>
                <w:lang w:val="fr-FR"/>
              </w:rPr>
            </w:pPr>
            <w:r w:rsidRPr="00364DA4">
              <w:rPr>
                <w:sz w:val="20"/>
                <w:szCs w:val="20"/>
              </w:rPr>
              <w:t xml:space="preserve">　　</w:t>
            </w:r>
            <w:proofErr w:type="gramStart"/>
            <w:r w:rsidRPr="00364DA4">
              <w:rPr>
                <w:sz w:val="20"/>
                <w:szCs w:val="20"/>
                <w:lang w:val="fr-FR"/>
              </w:rPr>
              <w:t>|</w:t>
            </w:r>
            <w:r w:rsidRPr="00364DA4">
              <w:rPr>
                <w:sz w:val="20"/>
                <w:szCs w:val="20"/>
              </w:rPr>
              <w:t xml:space="preserve">　　</w:t>
            </w:r>
            <w:r w:rsidRPr="00364DA4">
              <w:rPr>
                <w:sz w:val="20"/>
                <w:szCs w:val="20"/>
                <w:lang w:val="fr-FR"/>
              </w:rPr>
              <w:t>|</w:t>
            </w:r>
            <w:r w:rsidRPr="00364DA4">
              <w:rPr>
                <w:sz w:val="20"/>
                <w:szCs w:val="20"/>
              </w:rPr>
              <w:t xml:space="preserve">　　</w:t>
            </w:r>
            <w:proofErr w:type="gramEnd"/>
            <w:r w:rsidRPr="00364DA4">
              <w:rPr>
                <w:sz w:val="20"/>
                <w:szCs w:val="20"/>
                <w:lang w:val="fr-FR"/>
              </w:rPr>
              <w:t>|_ TransportContractDocument</w:t>
            </w:r>
          </w:p>
        </w:tc>
        <w:tc>
          <w:tcPr>
            <w:tcW w:w="2126" w:type="dxa"/>
            <w:vAlign w:val="center"/>
          </w:tcPr>
          <w:p w:rsidR="00427281" w:rsidRPr="00364DA4" w:rsidRDefault="00427281" w:rsidP="00DD52D6">
            <w:pPr>
              <w:spacing w:line="0" w:lineRule="atLeast"/>
              <w:rPr>
                <w:rFonts w:hint="eastAsia"/>
                <w:sz w:val="20"/>
                <w:szCs w:val="20"/>
                <w:lang w:val="fr-FR"/>
              </w:rPr>
            </w:pPr>
          </w:p>
        </w:tc>
      </w:tr>
      <w:tr w:rsidR="00427281" w:rsidRPr="00364DA4">
        <w:trPr>
          <w:trHeight w:val="340"/>
        </w:trPr>
        <w:tc>
          <w:tcPr>
            <w:tcW w:w="814" w:type="dxa"/>
            <w:vAlign w:val="center"/>
          </w:tcPr>
          <w:p w:rsidR="00427281" w:rsidRPr="00364DA4" w:rsidRDefault="00427281" w:rsidP="00DD52D6">
            <w:pPr>
              <w:spacing w:line="0" w:lineRule="atLeast"/>
              <w:jc w:val="center"/>
              <w:rPr>
                <w:rFonts w:hint="eastAsia"/>
                <w:sz w:val="20"/>
                <w:szCs w:val="20"/>
              </w:rPr>
            </w:pPr>
            <w:r w:rsidRPr="00364DA4">
              <w:rPr>
                <w:sz w:val="20"/>
                <w:szCs w:val="20"/>
              </w:rPr>
              <w:t>1</w:t>
            </w:r>
          </w:p>
        </w:tc>
        <w:tc>
          <w:tcPr>
            <w:tcW w:w="657" w:type="dxa"/>
            <w:vAlign w:val="center"/>
          </w:tcPr>
          <w:p w:rsidR="00427281" w:rsidRPr="00364DA4" w:rsidRDefault="00427281" w:rsidP="00DD52D6">
            <w:pPr>
              <w:spacing w:line="0" w:lineRule="atLeast"/>
              <w:jc w:val="center"/>
              <w:rPr>
                <w:rFonts w:hint="eastAsia"/>
                <w:sz w:val="20"/>
                <w:szCs w:val="20"/>
              </w:rPr>
            </w:pPr>
            <w:r w:rsidRPr="00364DA4">
              <w:rPr>
                <w:sz w:val="20"/>
                <w:szCs w:val="20"/>
              </w:rPr>
              <w:t>M</w:t>
            </w:r>
          </w:p>
        </w:tc>
        <w:tc>
          <w:tcPr>
            <w:tcW w:w="1081" w:type="dxa"/>
            <w:vAlign w:val="center"/>
          </w:tcPr>
          <w:p w:rsidR="00427281" w:rsidRPr="00364DA4" w:rsidRDefault="00427281" w:rsidP="00DD52D6">
            <w:pPr>
              <w:spacing w:line="0" w:lineRule="atLeast"/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:rsidR="00427281" w:rsidRPr="00364DA4" w:rsidRDefault="00427281" w:rsidP="00DD52D6">
            <w:pPr>
              <w:spacing w:line="0" w:lineRule="atLeast"/>
              <w:jc w:val="center"/>
              <w:rPr>
                <w:sz w:val="20"/>
                <w:szCs w:val="20"/>
              </w:rPr>
            </w:pPr>
            <w:r w:rsidRPr="00364DA4">
              <w:rPr>
                <w:sz w:val="20"/>
                <w:szCs w:val="20"/>
              </w:rPr>
              <w:t>D023</w:t>
            </w:r>
          </w:p>
        </w:tc>
        <w:tc>
          <w:tcPr>
            <w:tcW w:w="4395" w:type="dxa"/>
            <w:vAlign w:val="center"/>
          </w:tcPr>
          <w:p w:rsidR="00427281" w:rsidRPr="00364DA4" w:rsidRDefault="00427281" w:rsidP="00DD52D6">
            <w:pPr>
              <w:spacing w:line="0" w:lineRule="atLeast"/>
              <w:rPr>
                <w:sz w:val="20"/>
                <w:szCs w:val="20"/>
              </w:rPr>
            </w:pPr>
            <w:r w:rsidRPr="00364DA4">
              <w:rPr>
                <w:sz w:val="20"/>
                <w:szCs w:val="20"/>
              </w:rPr>
              <w:t xml:space="preserve">　　</w:t>
            </w:r>
            <w:r w:rsidRPr="00364DA4">
              <w:rPr>
                <w:sz w:val="20"/>
                <w:szCs w:val="20"/>
              </w:rPr>
              <w:t>|</w:t>
            </w:r>
            <w:r w:rsidRPr="00364DA4">
              <w:rPr>
                <w:sz w:val="20"/>
                <w:szCs w:val="20"/>
              </w:rPr>
              <w:t xml:space="preserve">　　</w:t>
            </w:r>
            <w:r w:rsidRPr="00364DA4">
              <w:rPr>
                <w:sz w:val="20"/>
                <w:szCs w:val="20"/>
              </w:rPr>
              <w:t>|</w:t>
            </w:r>
            <w:r w:rsidRPr="00364DA4">
              <w:rPr>
                <w:sz w:val="20"/>
                <w:szCs w:val="20"/>
              </w:rPr>
              <w:t xml:space="preserve">　　　　</w:t>
            </w:r>
            <w:r w:rsidRPr="00364DA4">
              <w:rPr>
                <w:sz w:val="20"/>
                <w:szCs w:val="20"/>
              </w:rPr>
              <w:t>|_ ID</w:t>
            </w:r>
          </w:p>
        </w:tc>
        <w:tc>
          <w:tcPr>
            <w:tcW w:w="2126" w:type="dxa"/>
            <w:vAlign w:val="center"/>
          </w:tcPr>
          <w:p w:rsidR="00427281" w:rsidRPr="00364DA4" w:rsidRDefault="00427281" w:rsidP="00DD52D6">
            <w:pPr>
              <w:spacing w:line="0" w:lineRule="atLeast"/>
              <w:rPr>
                <w:rFonts w:hint="eastAsia"/>
                <w:sz w:val="20"/>
                <w:szCs w:val="20"/>
              </w:rPr>
            </w:pPr>
            <w:r w:rsidRPr="00364DA4">
              <w:rPr>
                <w:sz w:val="20"/>
                <w:szCs w:val="20"/>
              </w:rPr>
              <w:t>主提單號碼</w:t>
            </w:r>
          </w:p>
          <w:p w:rsidR="00427281" w:rsidRPr="00364DA4" w:rsidRDefault="00427281" w:rsidP="00DD52D6">
            <w:pPr>
              <w:spacing w:line="0" w:lineRule="atLeast"/>
              <w:rPr>
                <w:rFonts w:hint="eastAsia"/>
                <w:sz w:val="20"/>
                <w:szCs w:val="20"/>
              </w:rPr>
            </w:pPr>
            <w:r w:rsidRPr="00364DA4">
              <w:rPr>
                <w:sz w:val="20"/>
                <w:szCs w:val="20"/>
              </w:rPr>
              <w:t>分提單號碼</w:t>
            </w:r>
          </w:p>
          <w:p w:rsidR="00427281" w:rsidRPr="00364DA4" w:rsidRDefault="00427281" w:rsidP="00DD52D6">
            <w:pPr>
              <w:spacing w:line="0" w:lineRule="atLeast"/>
              <w:rPr>
                <w:rFonts w:hint="eastAsia"/>
                <w:sz w:val="20"/>
                <w:szCs w:val="20"/>
              </w:rPr>
            </w:pPr>
            <w:r w:rsidRPr="00364DA4">
              <w:rPr>
                <w:sz w:val="20"/>
                <w:szCs w:val="20"/>
              </w:rPr>
              <w:t>託運</w:t>
            </w:r>
            <w:proofErr w:type="gramStart"/>
            <w:r w:rsidRPr="00364DA4">
              <w:rPr>
                <w:sz w:val="20"/>
                <w:szCs w:val="20"/>
              </w:rPr>
              <w:t>單主號</w:t>
            </w:r>
            <w:proofErr w:type="gramEnd"/>
          </w:p>
          <w:p w:rsidR="00427281" w:rsidRPr="00364DA4" w:rsidRDefault="00427281" w:rsidP="00DD52D6">
            <w:pPr>
              <w:spacing w:line="0" w:lineRule="atLeast"/>
              <w:rPr>
                <w:sz w:val="20"/>
                <w:szCs w:val="20"/>
              </w:rPr>
            </w:pPr>
            <w:r w:rsidRPr="00364DA4">
              <w:rPr>
                <w:sz w:val="20"/>
                <w:szCs w:val="20"/>
              </w:rPr>
              <w:t>託運單分號</w:t>
            </w:r>
          </w:p>
        </w:tc>
      </w:tr>
      <w:tr w:rsidR="00427281" w:rsidRPr="00364DA4">
        <w:trPr>
          <w:trHeight w:val="340"/>
        </w:trPr>
        <w:tc>
          <w:tcPr>
            <w:tcW w:w="814" w:type="dxa"/>
            <w:vAlign w:val="center"/>
          </w:tcPr>
          <w:p w:rsidR="00427281" w:rsidRPr="00364DA4" w:rsidRDefault="00427281" w:rsidP="00DD52D6">
            <w:pPr>
              <w:spacing w:line="0" w:lineRule="atLeast"/>
              <w:jc w:val="center"/>
              <w:rPr>
                <w:rFonts w:hint="eastAsia"/>
                <w:sz w:val="20"/>
                <w:szCs w:val="20"/>
              </w:rPr>
            </w:pPr>
            <w:r w:rsidRPr="00364DA4">
              <w:rPr>
                <w:sz w:val="20"/>
                <w:szCs w:val="20"/>
              </w:rPr>
              <w:t>1</w:t>
            </w:r>
          </w:p>
        </w:tc>
        <w:tc>
          <w:tcPr>
            <w:tcW w:w="657" w:type="dxa"/>
            <w:vAlign w:val="center"/>
          </w:tcPr>
          <w:p w:rsidR="00427281" w:rsidRPr="00364DA4" w:rsidRDefault="00427281" w:rsidP="00DD52D6">
            <w:pPr>
              <w:spacing w:line="0" w:lineRule="atLeast"/>
              <w:jc w:val="center"/>
              <w:rPr>
                <w:rFonts w:hint="eastAsia"/>
                <w:sz w:val="20"/>
                <w:szCs w:val="20"/>
              </w:rPr>
            </w:pPr>
            <w:r w:rsidRPr="00364DA4">
              <w:rPr>
                <w:sz w:val="20"/>
                <w:szCs w:val="20"/>
              </w:rPr>
              <w:t>M</w:t>
            </w:r>
          </w:p>
        </w:tc>
        <w:tc>
          <w:tcPr>
            <w:tcW w:w="1081" w:type="dxa"/>
            <w:vAlign w:val="center"/>
          </w:tcPr>
          <w:p w:rsidR="00427281" w:rsidRPr="00364DA4" w:rsidRDefault="00427281" w:rsidP="00DD52D6">
            <w:pPr>
              <w:spacing w:line="0" w:lineRule="atLeast"/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:rsidR="00427281" w:rsidRPr="00364DA4" w:rsidRDefault="00427281" w:rsidP="00DD52D6">
            <w:pPr>
              <w:spacing w:line="0" w:lineRule="atLeast"/>
              <w:jc w:val="center"/>
              <w:rPr>
                <w:sz w:val="20"/>
                <w:szCs w:val="20"/>
              </w:rPr>
            </w:pPr>
            <w:r w:rsidRPr="00364DA4">
              <w:rPr>
                <w:sz w:val="20"/>
                <w:szCs w:val="20"/>
              </w:rPr>
              <w:t>D024</w:t>
            </w:r>
          </w:p>
        </w:tc>
        <w:tc>
          <w:tcPr>
            <w:tcW w:w="4395" w:type="dxa"/>
            <w:vAlign w:val="center"/>
          </w:tcPr>
          <w:p w:rsidR="00427281" w:rsidRPr="00364DA4" w:rsidRDefault="00427281" w:rsidP="00DD52D6">
            <w:pPr>
              <w:spacing w:line="0" w:lineRule="atLeast"/>
              <w:rPr>
                <w:sz w:val="20"/>
                <w:szCs w:val="20"/>
              </w:rPr>
            </w:pPr>
            <w:r w:rsidRPr="00364DA4">
              <w:rPr>
                <w:sz w:val="20"/>
                <w:szCs w:val="20"/>
              </w:rPr>
              <w:t xml:space="preserve">　　</w:t>
            </w:r>
            <w:r w:rsidRPr="00364DA4">
              <w:rPr>
                <w:sz w:val="20"/>
                <w:szCs w:val="20"/>
              </w:rPr>
              <w:t>|</w:t>
            </w:r>
            <w:r w:rsidRPr="00364DA4">
              <w:rPr>
                <w:sz w:val="20"/>
                <w:szCs w:val="20"/>
              </w:rPr>
              <w:t xml:space="preserve">　　</w:t>
            </w:r>
            <w:r w:rsidRPr="00364DA4">
              <w:rPr>
                <w:sz w:val="20"/>
                <w:szCs w:val="20"/>
              </w:rPr>
              <w:t>|</w:t>
            </w:r>
            <w:r w:rsidRPr="00364DA4">
              <w:rPr>
                <w:sz w:val="20"/>
                <w:szCs w:val="20"/>
              </w:rPr>
              <w:t xml:space="preserve">　　　　</w:t>
            </w:r>
            <w:r w:rsidRPr="00364DA4">
              <w:rPr>
                <w:sz w:val="20"/>
                <w:szCs w:val="20"/>
              </w:rPr>
              <w:t>|_ TypeCode</w:t>
            </w:r>
          </w:p>
        </w:tc>
        <w:tc>
          <w:tcPr>
            <w:tcW w:w="2126" w:type="dxa"/>
            <w:vAlign w:val="center"/>
          </w:tcPr>
          <w:p w:rsidR="00427281" w:rsidRPr="00364DA4" w:rsidRDefault="00427281" w:rsidP="00DD52D6">
            <w:pPr>
              <w:spacing w:line="0" w:lineRule="atLeast"/>
              <w:rPr>
                <w:sz w:val="20"/>
                <w:szCs w:val="20"/>
              </w:rPr>
            </w:pPr>
          </w:p>
        </w:tc>
      </w:tr>
      <w:tr w:rsidR="00427281" w:rsidRPr="00364DA4">
        <w:trPr>
          <w:trHeight w:val="340"/>
        </w:trPr>
        <w:tc>
          <w:tcPr>
            <w:tcW w:w="814" w:type="dxa"/>
            <w:vAlign w:val="center"/>
          </w:tcPr>
          <w:p w:rsidR="00427281" w:rsidRPr="00364DA4" w:rsidRDefault="00427281" w:rsidP="00DB3127">
            <w:pPr>
              <w:spacing w:line="0" w:lineRule="atLeast"/>
              <w:jc w:val="center"/>
              <w:rPr>
                <w:rFonts w:hint="eastAsia"/>
                <w:sz w:val="20"/>
                <w:szCs w:val="20"/>
              </w:rPr>
            </w:pPr>
            <w:r w:rsidRPr="00364DA4">
              <w:rPr>
                <w:rFonts w:hint="eastAsia"/>
                <w:sz w:val="20"/>
                <w:szCs w:val="20"/>
              </w:rPr>
              <w:t>0</w:t>
            </w:r>
            <w:r w:rsidRPr="00364DA4">
              <w:rPr>
                <w:sz w:val="20"/>
                <w:szCs w:val="20"/>
              </w:rPr>
              <w:t>..</w:t>
            </w:r>
            <w:r w:rsidRPr="00364DA4">
              <w:rPr>
                <w:rFonts w:hint="eastAsia"/>
                <w:sz w:val="20"/>
                <w:szCs w:val="20"/>
              </w:rPr>
              <w:t>99</w:t>
            </w:r>
          </w:p>
        </w:tc>
        <w:tc>
          <w:tcPr>
            <w:tcW w:w="657" w:type="dxa"/>
            <w:vAlign w:val="center"/>
          </w:tcPr>
          <w:p w:rsidR="00427281" w:rsidRPr="00364DA4" w:rsidRDefault="00427281" w:rsidP="00DD52D6">
            <w:pPr>
              <w:spacing w:line="0" w:lineRule="atLeast"/>
              <w:jc w:val="center"/>
              <w:rPr>
                <w:rFonts w:hint="eastAsia"/>
                <w:sz w:val="20"/>
                <w:szCs w:val="20"/>
              </w:rPr>
            </w:pPr>
            <w:r w:rsidRPr="00364DA4">
              <w:rPr>
                <w:rFonts w:hint="eastAsia"/>
                <w:sz w:val="20"/>
                <w:szCs w:val="20"/>
              </w:rPr>
              <w:t>C</w:t>
            </w:r>
          </w:p>
        </w:tc>
        <w:tc>
          <w:tcPr>
            <w:tcW w:w="1081" w:type="dxa"/>
            <w:vAlign w:val="center"/>
          </w:tcPr>
          <w:p w:rsidR="00427281" w:rsidRPr="00364DA4" w:rsidRDefault="00427281" w:rsidP="00DD52D6">
            <w:pPr>
              <w:spacing w:line="0" w:lineRule="atLeast"/>
              <w:jc w:val="center"/>
              <w:rPr>
                <w:sz w:val="20"/>
                <w:szCs w:val="20"/>
              </w:rPr>
            </w:pP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False"/>
                <w:attr w:name="SourceValue" w:val="68"/>
                <w:attr w:name="UnitName" w:val="a"/>
              </w:smartTagPr>
              <w:r w:rsidRPr="00364DA4">
                <w:rPr>
                  <w:sz w:val="20"/>
                  <w:szCs w:val="20"/>
                </w:rPr>
                <w:t>68A</w:t>
              </w:r>
            </w:smartTag>
          </w:p>
        </w:tc>
        <w:tc>
          <w:tcPr>
            <w:tcW w:w="850" w:type="dxa"/>
            <w:vAlign w:val="center"/>
          </w:tcPr>
          <w:p w:rsidR="00427281" w:rsidRPr="00364DA4" w:rsidRDefault="00427281" w:rsidP="00DD52D6">
            <w:pPr>
              <w:spacing w:line="0" w:lineRule="atLeast"/>
              <w:jc w:val="center"/>
              <w:rPr>
                <w:sz w:val="20"/>
                <w:szCs w:val="20"/>
              </w:rPr>
            </w:pPr>
          </w:p>
        </w:tc>
        <w:tc>
          <w:tcPr>
            <w:tcW w:w="4395" w:type="dxa"/>
            <w:vAlign w:val="center"/>
          </w:tcPr>
          <w:p w:rsidR="00427281" w:rsidRPr="00364DA4" w:rsidRDefault="00427281" w:rsidP="00DD52D6">
            <w:pPr>
              <w:spacing w:line="0" w:lineRule="atLeast"/>
              <w:rPr>
                <w:sz w:val="20"/>
                <w:szCs w:val="20"/>
              </w:rPr>
            </w:pPr>
            <w:r w:rsidRPr="00364DA4">
              <w:rPr>
                <w:sz w:val="20"/>
                <w:szCs w:val="20"/>
              </w:rPr>
              <w:t xml:space="preserve">　　</w:t>
            </w:r>
            <w:r w:rsidRPr="00364DA4">
              <w:rPr>
                <w:sz w:val="20"/>
                <w:szCs w:val="20"/>
              </w:rPr>
              <w:t>|</w:t>
            </w:r>
            <w:r w:rsidRPr="00364DA4">
              <w:rPr>
                <w:sz w:val="20"/>
                <w:szCs w:val="20"/>
              </w:rPr>
              <w:t xml:space="preserve">　　</w:t>
            </w:r>
            <w:r w:rsidRPr="00364DA4">
              <w:rPr>
                <w:sz w:val="20"/>
                <w:szCs w:val="20"/>
              </w:rPr>
              <w:t>|_ GovernmentAgencyGoodsItem</w:t>
            </w:r>
          </w:p>
        </w:tc>
        <w:tc>
          <w:tcPr>
            <w:tcW w:w="2126" w:type="dxa"/>
            <w:vAlign w:val="center"/>
          </w:tcPr>
          <w:p w:rsidR="00427281" w:rsidRPr="00364DA4" w:rsidRDefault="00427281" w:rsidP="00DD52D6">
            <w:pPr>
              <w:spacing w:line="0" w:lineRule="atLeast"/>
              <w:rPr>
                <w:rFonts w:hint="eastAsia"/>
                <w:sz w:val="20"/>
                <w:szCs w:val="20"/>
              </w:rPr>
            </w:pPr>
          </w:p>
        </w:tc>
      </w:tr>
      <w:tr w:rsidR="00427281" w:rsidRPr="00364DA4">
        <w:trPr>
          <w:trHeight w:val="340"/>
        </w:trPr>
        <w:tc>
          <w:tcPr>
            <w:tcW w:w="814" w:type="dxa"/>
            <w:vAlign w:val="center"/>
          </w:tcPr>
          <w:p w:rsidR="00427281" w:rsidRPr="00364DA4" w:rsidRDefault="00427281" w:rsidP="003066DE">
            <w:pPr>
              <w:spacing w:line="0" w:lineRule="atLeast"/>
              <w:jc w:val="center"/>
              <w:rPr>
                <w:rFonts w:hint="eastAsia"/>
                <w:sz w:val="20"/>
                <w:szCs w:val="20"/>
              </w:rPr>
            </w:pPr>
            <w:r w:rsidRPr="00364DA4">
              <w:rPr>
                <w:sz w:val="20"/>
                <w:szCs w:val="20"/>
              </w:rPr>
              <w:t>0..1</w:t>
            </w:r>
          </w:p>
        </w:tc>
        <w:tc>
          <w:tcPr>
            <w:tcW w:w="657" w:type="dxa"/>
            <w:vAlign w:val="center"/>
          </w:tcPr>
          <w:p w:rsidR="00427281" w:rsidRPr="00364DA4" w:rsidRDefault="00427281" w:rsidP="003066DE">
            <w:pPr>
              <w:spacing w:line="0" w:lineRule="atLeast"/>
              <w:jc w:val="center"/>
              <w:rPr>
                <w:rFonts w:hint="eastAsia"/>
                <w:sz w:val="20"/>
                <w:szCs w:val="20"/>
              </w:rPr>
            </w:pPr>
            <w:r w:rsidRPr="00364DA4">
              <w:rPr>
                <w:sz w:val="20"/>
                <w:szCs w:val="20"/>
              </w:rPr>
              <w:t>C</w:t>
            </w:r>
          </w:p>
        </w:tc>
        <w:tc>
          <w:tcPr>
            <w:tcW w:w="1081" w:type="dxa"/>
            <w:vAlign w:val="center"/>
          </w:tcPr>
          <w:p w:rsidR="00427281" w:rsidRPr="00364DA4" w:rsidRDefault="00427281" w:rsidP="00DD52D6">
            <w:pPr>
              <w:spacing w:line="0" w:lineRule="atLeast"/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:rsidR="00427281" w:rsidRPr="00364DA4" w:rsidRDefault="00427281" w:rsidP="00DD52D6">
            <w:pPr>
              <w:spacing w:line="0" w:lineRule="atLeast"/>
              <w:jc w:val="center"/>
              <w:rPr>
                <w:sz w:val="20"/>
                <w:szCs w:val="20"/>
              </w:rPr>
            </w:pPr>
            <w:r w:rsidRPr="00364DA4">
              <w:rPr>
                <w:sz w:val="20"/>
                <w:szCs w:val="20"/>
              </w:rPr>
              <w:t>006</w:t>
            </w:r>
          </w:p>
        </w:tc>
        <w:tc>
          <w:tcPr>
            <w:tcW w:w="4395" w:type="dxa"/>
            <w:vAlign w:val="center"/>
          </w:tcPr>
          <w:p w:rsidR="00427281" w:rsidRPr="00364DA4" w:rsidRDefault="00427281" w:rsidP="00DD52D6">
            <w:pPr>
              <w:spacing w:line="0" w:lineRule="atLeast"/>
              <w:rPr>
                <w:sz w:val="20"/>
                <w:szCs w:val="20"/>
              </w:rPr>
            </w:pPr>
            <w:r w:rsidRPr="00364DA4">
              <w:rPr>
                <w:sz w:val="20"/>
                <w:szCs w:val="20"/>
              </w:rPr>
              <w:t xml:space="preserve">　　</w:t>
            </w:r>
            <w:r w:rsidRPr="00364DA4">
              <w:rPr>
                <w:sz w:val="20"/>
                <w:szCs w:val="20"/>
              </w:rPr>
              <w:t>|</w:t>
            </w:r>
            <w:r w:rsidRPr="00364DA4">
              <w:rPr>
                <w:sz w:val="20"/>
                <w:szCs w:val="20"/>
              </w:rPr>
              <w:t xml:space="preserve">　　　　</w:t>
            </w:r>
            <w:r w:rsidRPr="00364DA4">
              <w:rPr>
                <w:sz w:val="20"/>
                <w:szCs w:val="20"/>
              </w:rPr>
              <w:t>|_ SequenceNumeric</w:t>
            </w:r>
          </w:p>
        </w:tc>
        <w:tc>
          <w:tcPr>
            <w:tcW w:w="2126" w:type="dxa"/>
            <w:vAlign w:val="center"/>
          </w:tcPr>
          <w:p w:rsidR="00427281" w:rsidRPr="00364DA4" w:rsidRDefault="00427281" w:rsidP="00DD52D6">
            <w:pPr>
              <w:spacing w:line="0" w:lineRule="atLeast"/>
              <w:rPr>
                <w:sz w:val="20"/>
                <w:szCs w:val="20"/>
              </w:rPr>
            </w:pPr>
            <w:r w:rsidRPr="00364DA4">
              <w:rPr>
                <w:sz w:val="20"/>
                <w:szCs w:val="20"/>
              </w:rPr>
              <w:t>項次</w:t>
            </w:r>
          </w:p>
        </w:tc>
      </w:tr>
      <w:tr w:rsidR="00427281" w:rsidRPr="00364DA4">
        <w:trPr>
          <w:trHeight w:val="340"/>
        </w:trPr>
        <w:tc>
          <w:tcPr>
            <w:tcW w:w="814" w:type="dxa"/>
            <w:vAlign w:val="center"/>
          </w:tcPr>
          <w:p w:rsidR="00427281" w:rsidRPr="00364DA4" w:rsidRDefault="00427281" w:rsidP="00DD52D6">
            <w:pPr>
              <w:spacing w:line="0" w:lineRule="atLeast"/>
              <w:jc w:val="center"/>
              <w:rPr>
                <w:rFonts w:hint="eastAsia"/>
                <w:sz w:val="20"/>
                <w:szCs w:val="20"/>
              </w:rPr>
            </w:pPr>
            <w:r w:rsidRPr="00364DA4">
              <w:rPr>
                <w:rFonts w:hint="eastAsia"/>
                <w:sz w:val="20"/>
                <w:szCs w:val="20"/>
              </w:rPr>
              <w:t>0</w:t>
            </w:r>
            <w:r w:rsidRPr="00364DA4">
              <w:rPr>
                <w:sz w:val="20"/>
                <w:szCs w:val="20"/>
              </w:rPr>
              <w:t>..9</w:t>
            </w:r>
          </w:p>
        </w:tc>
        <w:tc>
          <w:tcPr>
            <w:tcW w:w="657" w:type="dxa"/>
            <w:vAlign w:val="center"/>
          </w:tcPr>
          <w:p w:rsidR="00427281" w:rsidRPr="00364DA4" w:rsidRDefault="00427281" w:rsidP="00DD52D6">
            <w:pPr>
              <w:spacing w:line="0" w:lineRule="atLeast"/>
              <w:jc w:val="center"/>
              <w:rPr>
                <w:rFonts w:hint="eastAsia"/>
                <w:sz w:val="20"/>
                <w:szCs w:val="20"/>
              </w:rPr>
            </w:pPr>
            <w:r w:rsidRPr="00364DA4">
              <w:rPr>
                <w:rFonts w:hint="eastAsia"/>
                <w:sz w:val="20"/>
                <w:szCs w:val="20"/>
              </w:rPr>
              <w:t>C</w:t>
            </w:r>
          </w:p>
        </w:tc>
        <w:tc>
          <w:tcPr>
            <w:tcW w:w="1081" w:type="dxa"/>
            <w:vAlign w:val="center"/>
          </w:tcPr>
          <w:p w:rsidR="00427281" w:rsidRPr="00364DA4" w:rsidRDefault="00427281" w:rsidP="00DD52D6">
            <w:pPr>
              <w:spacing w:line="0" w:lineRule="atLeast"/>
              <w:jc w:val="center"/>
              <w:rPr>
                <w:sz w:val="20"/>
                <w:szCs w:val="20"/>
              </w:rPr>
            </w:pPr>
            <w:r w:rsidRPr="00364DA4">
              <w:rPr>
                <w:sz w:val="20"/>
                <w:szCs w:val="20"/>
              </w:rPr>
              <w:t>0</w:t>
            </w:r>
            <w:r w:rsidRPr="00364DA4">
              <w:rPr>
                <w:rFonts w:hint="eastAsia"/>
                <w:sz w:val="20"/>
                <w:szCs w:val="20"/>
              </w:rPr>
              <w:t>3</w:t>
            </w:r>
            <w:r w:rsidRPr="00364DA4">
              <w:rPr>
                <w:sz w:val="20"/>
                <w:szCs w:val="20"/>
              </w:rPr>
              <w:t>A</w:t>
            </w:r>
          </w:p>
        </w:tc>
        <w:tc>
          <w:tcPr>
            <w:tcW w:w="850" w:type="dxa"/>
            <w:vAlign w:val="center"/>
          </w:tcPr>
          <w:p w:rsidR="00427281" w:rsidRPr="00364DA4" w:rsidRDefault="00427281" w:rsidP="00DD52D6">
            <w:pPr>
              <w:spacing w:line="0" w:lineRule="atLeast"/>
              <w:jc w:val="center"/>
              <w:rPr>
                <w:sz w:val="20"/>
                <w:szCs w:val="20"/>
              </w:rPr>
            </w:pPr>
          </w:p>
        </w:tc>
        <w:tc>
          <w:tcPr>
            <w:tcW w:w="4395" w:type="dxa"/>
            <w:vAlign w:val="center"/>
          </w:tcPr>
          <w:p w:rsidR="00427281" w:rsidRPr="00364DA4" w:rsidRDefault="00427281" w:rsidP="00DD52D6">
            <w:pPr>
              <w:spacing w:line="0" w:lineRule="atLeast"/>
              <w:rPr>
                <w:sz w:val="20"/>
                <w:szCs w:val="20"/>
              </w:rPr>
            </w:pPr>
            <w:r w:rsidRPr="00364DA4">
              <w:rPr>
                <w:sz w:val="20"/>
                <w:szCs w:val="20"/>
              </w:rPr>
              <w:t xml:space="preserve">　　</w:t>
            </w:r>
            <w:r w:rsidRPr="00364DA4">
              <w:rPr>
                <w:sz w:val="20"/>
                <w:szCs w:val="20"/>
              </w:rPr>
              <w:t>|</w:t>
            </w:r>
            <w:r w:rsidRPr="00364DA4">
              <w:rPr>
                <w:sz w:val="20"/>
                <w:szCs w:val="20"/>
              </w:rPr>
              <w:t xml:space="preserve">　　　　</w:t>
            </w:r>
            <w:r w:rsidRPr="00364DA4">
              <w:rPr>
                <w:sz w:val="20"/>
                <w:szCs w:val="20"/>
              </w:rPr>
              <w:t>|_ Additional</w:t>
            </w:r>
            <w:r w:rsidRPr="00364DA4">
              <w:rPr>
                <w:rFonts w:hint="eastAsia"/>
                <w:sz w:val="20"/>
                <w:szCs w:val="20"/>
              </w:rPr>
              <w:t>Information</w:t>
            </w:r>
          </w:p>
        </w:tc>
        <w:tc>
          <w:tcPr>
            <w:tcW w:w="2126" w:type="dxa"/>
            <w:vAlign w:val="center"/>
          </w:tcPr>
          <w:p w:rsidR="00427281" w:rsidRPr="00364DA4" w:rsidRDefault="00427281" w:rsidP="00DD52D6">
            <w:pPr>
              <w:spacing w:line="0" w:lineRule="atLeast"/>
              <w:rPr>
                <w:rFonts w:hint="eastAsia"/>
                <w:sz w:val="20"/>
                <w:szCs w:val="20"/>
              </w:rPr>
            </w:pPr>
          </w:p>
        </w:tc>
      </w:tr>
      <w:tr w:rsidR="00427281" w:rsidRPr="00364DA4">
        <w:trPr>
          <w:trHeight w:val="340"/>
        </w:trPr>
        <w:tc>
          <w:tcPr>
            <w:tcW w:w="814" w:type="dxa"/>
            <w:vAlign w:val="center"/>
          </w:tcPr>
          <w:p w:rsidR="00427281" w:rsidRPr="00364DA4" w:rsidRDefault="00427281" w:rsidP="00DD52D6">
            <w:pPr>
              <w:spacing w:line="0" w:lineRule="atLeast"/>
              <w:jc w:val="center"/>
              <w:rPr>
                <w:rFonts w:hint="eastAsia"/>
                <w:sz w:val="20"/>
                <w:szCs w:val="20"/>
              </w:rPr>
            </w:pPr>
            <w:r w:rsidRPr="00364DA4">
              <w:rPr>
                <w:sz w:val="20"/>
                <w:szCs w:val="20"/>
              </w:rPr>
              <w:lastRenderedPageBreak/>
              <w:t>1</w:t>
            </w:r>
          </w:p>
        </w:tc>
        <w:tc>
          <w:tcPr>
            <w:tcW w:w="657" w:type="dxa"/>
            <w:vAlign w:val="center"/>
          </w:tcPr>
          <w:p w:rsidR="00427281" w:rsidRPr="00364DA4" w:rsidRDefault="00427281" w:rsidP="00DD52D6">
            <w:pPr>
              <w:spacing w:line="0" w:lineRule="atLeast"/>
              <w:jc w:val="center"/>
              <w:rPr>
                <w:sz w:val="20"/>
                <w:szCs w:val="20"/>
              </w:rPr>
            </w:pPr>
            <w:r w:rsidRPr="00364DA4">
              <w:rPr>
                <w:sz w:val="20"/>
                <w:szCs w:val="20"/>
              </w:rPr>
              <w:t>M</w:t>
            </w:r>
          </w:p>
        </w:tc>
        <w:tc>
          <w:tcPr>
            <w:tcW w:w="1081" w:type="dxa"/>
            <w:vAlign w:val="center"/>
          </w:tcPr>
          <w:p w:rsidR="00427281" w:rsidRPr="00364DA4" w:rsidRDefault="00427281" w:rsidP="00DD52D6">
            <w:pPr>
              <w:spacing w:line="0" w:lineRule="atLeast"/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:rsidR="00427281" w:rsidRPr="00364DA4" w:rsidRDefault="00427281" w:rsidP="00DD52D6">
            <w:pPr>
              <w:spacing w:line="0" w:lineRule="atLeast"/>
              <w:jc w:val="center"/>
              <w:rPr>
                <w:rFonts w:hint="eastAsia"/>
                <w:sz w:val="20"/>
                <w:szCs w:val="20"/>
              </w:rPr>
            </w:pPr>
            <w:r w:rsidRPr="00364DA4">
              <w:rPr>
                <w:rFonts w:hint="eastAsia"/>
                <w:sz w:val="20"/>
                <w:szCs w:val="20"/>
              </w:rPr>
              <w:t>226</w:t>
            </w:r>
          </w:p>
        </w:tc>
        <w:tc>
          <w:tcPr>
            <w:tcW w:w="4395" w:type="dxa"/>
            <w:vAlign w:val="center"/>
          </w:tcPr>
          <w:p w:rsidR="00427281" w:rsidRPr="00364DA4" w:rsidRDefault="00427281" w:rsidP="00DD52D6">
            <w:pPr>
              <w:spacing w:line="0" w:lineRule="atLeast"/>
              <w:rPr>
                <w:sz w:val="20"/>
                <w:szCs w:val="20"/>
              </w:rPr>
            </w:pPr>
            <w:r w:rsidRPr="00364DA4">
              <w:rPr>
                <w:sz w:val="20"/>
                <w:szCs w:val="20"/>
              </w:rPr>
              <w:t xml:space="preserve">　　</w:t>
            </w:r>
            <w:r w:rsidRPr="00364DA4">
              <w:rPr>
                <w:sz w:val="20"/>
                <w:szCs w:val="20"/>
              </w:rPr>
              <w:t>|</w:t>
            </w:r>
            <w:r w:rsidRPr="00364DA4">
              <w:rPr>
                <w:sz w:val="20"/>
                <w:szCs w:val="20"/>
              </w:rPr>
              <w:t xml:space="preserve">　　　　</w:t>
            </w:r>
            <w:r w:rsidRPr="00364DA4">
              <w:rPr>
                <w:sz w:val="20"/>
                <w:szCs w:val="20"/>
              </w:rPr>
              <w:t>|</w:t>
            </w:r>
            <w:r w:rsidRPr="00364DA4">
              <w:rPr>
                <w:sz w:val="20"/>
                <w:szCs w:val="20"/>
              </w:rPr>
              <w:t xml:space="preserve">　　</w:t>
            </w:r>
            <w:r w:rsidRPr="00364DA4">
              <w:rPr>
                <w:sz w:val="20"/>
                <w:szCs w:val="20"/>
              </w:rPr>
              <w:t xml:space="preserve">|_ </w:t>
            </w:r>
            <w:r w:rsidRPr="00364DA4">
              <w:rPr>
                <w:rFonts w:hint="eastAsia"/>
                <w:sz w:val="20"/>
                <w:szCs w:val="20"/>
              </w:rPr>
              <w:t>StatementCode</w:t>
            </w:r>
          </w:p>
        </w:tc>
        <w:tc>
          <w:tcPr>
            <w:tcW w:w="2126" w:type="dxa"/>
            <w:vAlign w:val="center"/>
          </w:tcPr>
          <w:p w:rsidR="00427281" w:rsidRPr="00364DA4" w:rsidRDefault="00427281" w:rsidP="00DD52D6">
            <w:pPr>
              <w:spacing w:line="0" w:lineRule="atLeast"/>
              <w:rPr>
                <w:sz w:val="20"/>
                <w:szCs w:val="20"/>
              </w:rPr>
            </w:pPr>
            <w:r w:rsidRPr="00364DA4">
              <w:rPr>
                <w:sz w:val="20"/>
                <w:szCs w:val="20"/>
              </w:rPr>
              <w:t>輸出入規定</w:t>
            </w:r>
          </w:p>
        </w:tc>
      </w:tr>
      <w:tr w:rsidR="00427281" w:rsidRPr="00364DA4">
        <w:trPr>
          <w:trHeight w:val="340"/>
        </w:trPr>
        <w:tc>
          <w:tcPr>
            <w:tcW w:w="814" w:type="dxa"/>
            <w:vAlign w:val="center"/>
          </w:tcPr>
          <w:p w:rsidR="00427281" w:rsidRPr="00364DA4" w:rsidRDefault="00427281" w:rsidP="00DD52D6">
            <w:pPr>
              <w:spacing w:line="0" w:lineRule="atLeast"/>
              <w:jc w:val="center"/>
              <w:rPr>
                <w:rFonts w:hint="eastAsia"/>
                <w:sz w:val="20"/>
                <w:szCs w:val="20"/>
              </w:rPr>
            </w:pPr>
            <w:r w:rsidRPr="00364DA4">
              <w:rPr>
                <w:sz w:val="20"/>
                <w:szCs w:val="20"/>
              </w:rPr>
              <w:t>1..9</w:t>
            </w:r>
          </w:p>
        </w:tc>
        <w:tc>
          <w:tcPr>
            <w:tcW w:w="657" w:type="dxa"/>
            <w:vAlign w:val="center"/>
          </w:tcPr>
          <w:p w:rsidR="00427281" w:rsidRPr="00364DA4" w:rsidRDefault="00427281" w:rsidP="00DD52D6">
            <w:pPr>
              <w:spacing w:line="0" w:lineRule="atLeast"/>
              <w:jc w:val="center"/>
              <w:rPr>
                <w:rFonts w:hint="eastAsia"/>
                <w:sz w:val="20"/>
                <w:szCs w:val="20"/>
              </w:rPr>
            </w:pPr>
            <w:r w:rsidRPr="00364DA4">
              <w:rPr>
                <w:sz w:val="20"/>
                <w:szCs w:val="20"/>
              </w:rPr>
              <w:t>M</w:t>
            </w:r>
          </w:p>
        </w:tc>
        <w:tc>
          <w:tcPr>
            <w:tcW w:w="1081" w:type="dxa"/>
            <w:vAlign w:val="center"/>
          </w:tcPr>
          <w:p w:rsidR="00427281" w:rsidRPr="00364DA4" w:rsidRDefault="00427281" w:rsidP="00DD52D6">
            <w:pPr>
              <w:spacing w:line="0" w:lineRule="atLeast"/>
              <w:jc w:val="center"/>
              <w:rPr>
                <w:sz w:val="20"/>
                <w:szCs w:val="20"/>
              </w:rPr>
            </w:pP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False"/>
                <w:attr w:name="SourceValue" w:val="53"/>
                <w:attr w:name="UnitName" w:val="a"/>
              </w:smartTagPr>
              <w:r w:rsidRPr="00364DA4">
                <w:rPr>
                  <w:sz w:val="20"/>
                  <w:szCs w:val="20"/>
                </w:rPr>
                <w:t>53A</w:t>
              </w:r>
            </w:smartTag>
            <w:r w:rsidRPr="00364DA4">
              <w:rPr>
                <w:sz w:val="20"/>
                <w:szCs w:val="20"/>
              </w:rPr>
              <w:t>+</w:t>
            </w:r>
          </w:p>
        </w:tc>
        <w:tc>
          <w:tcPr>
            <w:tcW w:w="850" w:type="dxa"/>
            <w:vAlign w:val="center"/>
          </w:tcPr>
          <w:p w:rsidR="00427281" w:rsidRPr="00364DA4" w:rsidRDefault="00427281" w:rsidP="00DD52D6">
            <w:pPr>
              <w:spacing w:line="0" w:lineRule="atLeast"/>
              <w:jc w:val="center"/>
              <w:rPr>
                <w:sz w:val="20"/>
                <w:szCs w:val="20"/>
              </w:rPr>
            </w:pPr>
          </w:p>
        </w:tc>
        <w:tc>
          <w:tcPr>
            <w:tcW w:w="4395" w:type="dxa"/>
            <w:vAlign w:val="center"/>
          </w:tcPr>
          <w:p w:rsidR="00427281" w:rsidRPr="00364DA4" w:rsidRDefault="00427281" w:rsidP="00DD52D6">
            <w:pPr>
              <w:spacing w:line="0" w:lineRule="atLeast"/>
              <w:rPr>
                <w:sz w:val="20"/>
                <w:szCs w:val="20"/>
              </w:rPr>
            </w:pPr>
            <w:r w:rsidRPr="00364DA4">
              <w:rPr>
                <w:sz w:val="20"/>
                <w:szCs w:val="20"/>
              </w:rPr>
              <w:t xml:space="preserve">　　</w:t>
            </w:r>
            <w:r w:rsidRPr="00364DA4">
              <w:rPr>
                <w:sz w:val="20"/>
                <w:szCs w:val="20"/>
              </w:rPr>
              <w:t>|</w:t>
            </w:r>
            <w:r w:rsidRPr="00364DA4">
              <w:rPr>
                <w:sz w:val="20"/>
                <w:szCs w:val="20"/>
              </w:rPr>
              <w:t xml:space="preserve">　　　　</w:t>
            </w:r>
            <w:r w:rsidRPr="00364DA4">
              <w:rPr>
                <w:sz w:val="20"/>
                <w:szCs w:val="20"/>
              </w:rPr>
              <w:t>|_ Error</w:t>
            </w:r>
          </w:p>
        </w:tc>
        <w:tc>
          <w:tcPr>
            <w:tcW w:w="2126" w:type="dxa"/>
            <w:vAlign w:val="center"/>
          </w:tcPr>
          <w:p w:rsidR="00427281" w:rsidRPr="00364DA4" w:rsidRDefault="00427281" w:rsidP="00DD52D6">
            <w:pPr>
              <w:spacing w:line="0" w:lineRule="atLeast"/>
              <w:rPr>
                <w:rFonts w:hint="eastAsia"/>
                <w:sz w:val="20"/>
                <w:szCs w:val="20"/>
              </w:rPr>
            </w:pPr>
          </w:p>
        </w:tc>
      </w:tr>
      <w:tr w:rsidR="00427281" w:rsidRPr="00364DA4">
        <w:trPr>
          <w:trHeight w:val="340"/>
        </w:trPr>
        <w:tc>
          <w:tcPr>
            <w:tcW w:w="814" w:type="dxa"/>
            <w:vAlign w:val="center"/>
          </w:tcPr>
          <w:p w:rsidR="00427281" w:rsidRPr="00364DA4" w:rsidRDefault="00427281" w:rsidP="00DD52D6">
            <w:pPr>
              <w:spacing w:line="0" w:lineRule="atLeast"/>
              <w:jc w:val="center"/>
              <w:rPr>
                <w:rFonts w:hint="eastAsia"/>
                <w:sz w:val="20"/>
                <w:szCs w:val="20"/>
              </w:rPr>
            </w:pPr>
            <w:r w:rsidRPr="00364DA4">
              <w:rPr>
                <w:sz w:val="20"/>
                <w:szCs w:val="20"/>
              </w:rPr>
              <w:t>1</w:t>
            </w:r>
          </w:p>
        </w:tc>
        <w:tc>
          <w:tcPr>
            <w:tcW w:w="657" w:type="dxa"/>
            <w:vAlign w:val="center"/>
          </w:tcPr>
          <w:p w:rsidR="00427281" w:rsidRPr="00364DA4" w:rsidRDefault="00427281" w:rsidP="00DD52D6">
            <w:pPr>
              <w:spacing w:line="0" w:lineRule="atLeast"/>
              <w:jc w:val="center"/>
              <w:rPr>
                <w:rFonts w:hint="eastAsia"/>
                <w:sz w:val="20"/>
                <w:szCs w:val="20"/>
              </w:rPr>
            </w:pPr>
            <w:r w:rsidRPr="00364DA4">
              <w:rPr>
                <w:sz w:val="20"/>
                <w:szCs w:val="20"/>
              </w:rPr>
              <w:t>M</w:t>
            </w:r>
          </w:p>
        </w:tc>
        <w:tc>
          <w:tcPr>
            <w:tcW w:w="1081" w:type="dxa"/>
            <w:vAlign w:val="center"/>
          </w:tcPr>
          <w:p w:rsidR="00427281" w:rsidRPr="00364DA4" w:rsidRDefault="00427281" w:rsidP="00DD52D6">
            <w:pPr>
              <w:spacing w:line="0" w:lineRule="atLeast"/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:rsidR="00427281" w:rsidRPr="00364DA4" w:rsidRDefault="00427281" w:rsidP="00DD52D6">
            <w:pPr>
              <w:spacing w:line="0" w:lineRule="atLeast"/>
              <w:jc w:val="center"/>
              <w:rPr>
                <w:sz w:val="20"/>
                <w:szCs w:val="20"/>
              </w:rPr>
            </w:pPr>
            <w:r w:rsidRPr="00364DA4">
              <w:rPr>
                <w:sz w:val="20"/>
                <w:szCs w:val="20"/>
              </w:rPr>
              <w:t>377</w:t>
            </w:r>
          </w:p>
        </w:tc>
        <w:tc>
          <w:tcPr>
            <w:tcW w:w="4395" w:type="dxa"/>
            <w:vAlign w:val="center"/>
          </w:tcPr>
          <w:p w:rsidR="00427281" w:rsidRPr="00364DA4" w:rsidRDefault="00427281" w:rsidP="00DD52D6">
            <w:pPr>
              <w:spacing w:line="0" w:lineRule="atLeast"/>
              <w:rPr>
                <w:sz w:val="20"/>
                <w:szCs w:val="20"/>
              </w:rPr>
            </w:pPr>
            <w:r w:rsidRPr="00364DA4">
              <w:rPr>
                <w:sz w:val="20"/>
                <w:szCs w:val="20"/>
              </w:rPr>
              <w:t xml:space="preserve">　　</w:t>
            </w:r>
            <w:r w:rsidRPr="00364DA4">
              <w:rPr>
                <w:sz w:val="20"/>
                <w:szCs w:val="20"/>
              </w:rPr>
              <w:t>|</w:t>
            </w:r>
            <w:r w:rsidRPr="00364DA4">
              <w:rPr>
                <w:sz w:val="20"/>
                <w:szCs w:val="20"/>
              </w:rPr>
              <w:t xml:space="preserve">　　　　　　</w:t>
            </w:r>
            <w:r w:rsidRPr="00364DA4">
              <w:rPr>
                <w:sz w:val="20"/>
                <w:szCs w:val="20"/>
              </w:rPr>
              <w:t>|_ ValidationCode</w:t>
            </w:r>
          </w:p>
        </w:tc>
        <w:tc>
          <w:tcPr>
            <w:tcW w:w="2126" w:type="dxa"/>
            <w:vAlign w:val="center"/>
          </w:tcPr>
          <w:p w:rsidR="00427281" w:rsidRPr="00364DA4" w:rsidRDefault="00427281" w:rsidP="00DD52D6">
            <w:pPr>
              <w:spacing w:line="0" w:lineRule="atLeast"/>
              <w:rPr>
                <w:sz w:val="20"/>
                <w:szCs w:val="20"/>
              </w:rPr>
            </w:pPr>
            <w:r w:rsidRPr="00364DA4">
              <w:rPr>
                <w:sz w:val="20"/>
                <w:szCs w:val="20"/>
              </w:rPr>
              <w:t>應補辦事項代碼</w:t>
            </w:r>
          </w:p>
        </w:tc>
      </w:tr>
      <w:tr w:rsidR="00427281" w:rsidRPr="00364DA4">
        <w:trPr>
          <w:trHeight w:val="340"/>
        </w:trPr>
        <w:tc>
          <w:tcPr>
            <w:tcW w:w="814" w:type="dxa"/>
            <w:vAlign w:val="center"/>
          </w:tcPr>
          <w:p w:rsidR="00427281" w:rsidRPr="00364DA4" w:rsidRDefault="00427281" w:rsidP="003066DE">
            <w:pPr>
              <w:widowControl/>
              <w:spacing w:line="240" w:lineRule="auto"/>
              <w:jc w:val="center"/>
              <w:rPr>
                <w:kern w:val="0"/>
                <w:sz w:val="20"/>
                <w:szCs w:val="20"/>
              </w:rPr>
            </w:pPr>
            <w:r w:rsidRPr="00364DA4">
              <w:rPr>
                <w:kern w:val="0"/>
                <w:sz w:val="20"/>
                <w:szCs w:val="20"/>
              </w:rPr>
              <w:t>0..</w:t>
            </w:r>
            <w:r w:rsidRPr="00364DA4">
              <w:rPr>
                <w:rFonts w:hint="eastAsia"/>
                <w:kern w:val="0"/>
                <w:sz w:val="20"/>
                <w:szCs w:val="20"/>
              </w:rPr>
              <w:t>1</w:t>
            </w:r>
          </w:p>
        </w:tc>
        <w:tc>
          <w:tcPr>
            <w:tcW w:w="657" w:type="dxa"/>
            <w:vAlign w:val="center"/>
          </w:tcPr>
          <w:p w:rsidR="00427281" w:rsidRPr="00364DA4" w:rsidRDefault="00427281" w:rsidP="003066DE">
            <w:pPr>
              <w:widowControl/>
              <w:spacing w:line="240" w:lineRule="auto"/>
              <w:jc w:val="center"/>
              <w:rPr>
                <w:kern w:val="0"/>
                <w:sz w:val="20"/>
                <w:szCs w:val="20"/>
              </w:rPr>
            </w:pPr>
            <w:r w:rsidRPr="00364DA4">
              <w:rPr>
                <w:kern w:val="0"/>
                <w:sz w:val="20"/>
                <w:szCs w:val="20"/>
              </w:rPr>
              <w:t>C</w:t>
            </w:r>
          </w:p>
        </w:tc>
        <w:tc>
          <w:tcPr>
            <w:tcW w:w="1081" w:type="dxa"/>
            <w:vAlign w:val="center"/>
          </w:tcPr>
          <w:p w:rsidR="00427281" w:rsidRPr="00364DA4" w:rsidRDefault="00427281" w:rsidP="003066DE">
            <w:pPr>
              <w:widowControl/>
              <w:spacing w:line="240" w:lineRule="auto"/>
              <w:jc w:val="center"/>
              <w:rPr>
                <w:kern w:val="0"/>
                <w:sz w:val="20"/>
                <w:szCs w:val="20"/>
              </w:rPr>
            </w:pPr>
            <w:r w:rsidRPr="00364DA4">
              <w:rPr>
                <w:kern w:val="0"/>
                <w:sz w:val="20"/>
                <w:szCs w:val="20"/>
              </w:rPr>
              <w:t>02A</w:t>
            </w:r>
            <w:r w:rsidRPr="00364DA4">
              <w:rPr>
                <w:rFonts w:hint="eastAsia"/>
                <w:kern w:val="0"/>
                <w:sz w:val="20"/>
                <w:szCs w:val="20"/>
              </w:rPr>
              <w:t>+</w:t>
            </w:r>
          </w:p>
        </w:tc>
        <w:tc>
          <w:tcPr>
            <w:tcW w:w="850" w:type="dxa"/>
            <w:vAlign w:val="center"/>
          </w:tcPr>
          <w:p w:rsidR="00427281" w:rsidRPr="00364DA4" w:rsidRDefault="00427281" w:rsidP="003066DE">
            <w:pPr>
              <w:widowControl/>
              <w:spacing w:line="240" w:lineRule="auto"/>
              <w:jc w:val="center"/>
              <w:rPr>
                <w:kern w:val="0"/>
                <w:sz w:val="20"/>
                <w:szCs w:val="20"/>
              </w:rPr>
            </w:pPr>
          </w:p>
        </w:tc>
        <w:tc>
          <w:tcPr>
            <w:tcW w:w="4395" w:type="dxa"/>
            <w:vAlign w:val="center"/>
          </w:tcPr>
          <w:p w:rsidR="00427281" w:rsidRPr="00364DA4" w:rsidRDefault="00427281" w:rsidP="009A4359">
            <w:pPr>
              <w:spacing w:line="0" w:lineRule="atLeast"/>
              <w:rPr>
                <w:sz w:val="20"/>
                <w:szCs w:val="20"/>
              </w:rPr>
            </w:pPr>
            <w:r w:rsidRPr="00364DA4">
              <w:rPr>
                <w:sz w:val="20"/>
                <w:szCs w:val="20"/>
              </w:rPr>
              <w:t xml:space="preserve">　　</w:t>
            </w:r>
            <w:r w:rsidRPr="00364DA4">
              <w:rPr>
                <w:rFonts w:hint="eastAsia"/>
                <w:sz w:val="20"/>
                <w:szCs w:val="20"/>
              </w:rPr>
              <w:t>|</w:t>
            </w:r>
            <w:r w:rsidRPr="00364DA4">
              <w:rPr>
                <w:sz w:val="20"/>
                <w:szCs w:val="20"/>
              </w:rPr>
              <w:t xml:space="preserve">　　　　　　</w:t>
            </w:r>
            <w:r w:rsidRPr="00364DA4">
              <w:rPr>
                <w:sz w:val="20"/>
                <w:szCs w:val="20"/>
              </w:rPr>
              <w:t>|_ AdditionalDocument</w:t>
            </w:r>
          </w:p>
        </w:tc>
        <w:tc>
          <w:tcPr>
            <w:tcW w:w="2126" w:type="dxa"/>
            <w:vAlign w:val="center"/>
          </w:tcPr>
          <w:p w:rsidR="00427281" w:rsidRPr="00364DA4" w:rsidRDefault="00427281" w:rsidP="00DD52D6">
            <w:pPr>
              <w:spacing w:line="0" w:lineRule="atLeast"/>
              <w:rPr>
                <w:sz w:val="20"/>
                <w:szCs w:val="20"/>
              </w:rPr>
            </w:pPr>
          </w:p>
        </w:tc>
      </w:tr>
      <w:tr w:rsidR="00427281" w:rsidRPr="00364DA4">
        <w:trPr>
          <w:trHeight w:val="340"/>
        </w:trPr>
        <w:tc>
          <w:tcPr>
            <w:tcW w:w="814" w:type="dxa"/>
            <w:vAlign w:val="center"/>
          </w:tcPr>
          <w:p w:rsidR="00427281" w:rsidRPr="00364DA4" w:rsidRDefault="00427281" w:rsidP="003066DE">
            <w:pPr>
              <w:spacing w:line="0" w:lineRule="atLeast"/>
              <w:jc w:val="center"/>
              <w:rPr>
                <w:rFonts w:hint="eastAsia"/>
                <w:sz w:val="20"/>
                <w:szCs w:val="20"/>
              </w:rPr>
            </w:pPr>
            <w:r w:rsidRPr="00364DA4">
              <w:rPr>
                <w:sz w:val="20"/>
                <w:szCs w:val="20"/>
              </w:rPr>
              <w:t>1</w:t>
            </w:r>
          </w:p>
        </w:tc>
        <w:tc>
          <w:tcPr>
            <w:tcW w:w="657" w:type="dxa"/>
            <w:vAlign w:val="center"/>
          </w:tcPr>
          <w:p w:rsidR="00427281" w:rsidRPr="00364DA4" w:rsidRDefault="00427281" w:rsidP="003066DE">
            <w:pPr>
              <w:spacing w:line="0" w:lineRule="atLeast"/>
              <w:jc w:val="center"/>
              <w:rPr>
                <w:rFonts w:hint="eastAsia"/>
                <w:sz w:val="20"/>
                <w:szCs w:val="20"/>
              </w:rPr>
            </w:pPr>
            <w:r w:rsidRPr="00364DA4">
              <w:rPr>
                <w:sz w:val="20"/>
                <w:szCs w:val="20"/>
              </w:rPr>
              <w:t>M</w:t>
            </w:r>
          </w:p>
        </w:tc>
        <w:tc>
          <w:tcPr>
            <w:tcW w:w="1081" w:type="dxa"/>
            <w:vAlign w:val="center"/>
          </w:tcPr>
          <w:p w:rsidR="00427281" w:rsidRPr="00364DA4" w:rsidRDefault="00427281" w:rsidP="003066DE">
            <w:pPr>
              <w:widowControl/>
              <w:spacing w:line="240" w:lineRule="auto"/>
              <w:jc w:val="center"/>
              <w:rPr>
                <w:kern w:val="0"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:rsidR="00427281" w:rsidRPr="00364DA4" w:rsidRDefault="00427281" w:rsidP="003066DE">
            <w:pPr>
              <w:widowControl/>
              <w:spacing w:line="240" w:lineRule="auto"/>
              <w:jc w:val="center"/>
              <w:rPr>
                <w:rFonts w:hint="eastAsia"/>
                <w:kern w:val="0"/>
                <w:sz w:val="20"/>
                <w:szCs w:val="20"/>
              </w:rPr>
            </w:pPr>
            <w:r w:rsidRPr="00364DA4">
              <w:rPr>
                <w:rFonts w:hint="eastAsia"/>
                <w:kern w:val="0"/>
                <w:sz w:val="20"/>
                <w:szCs w:val="20"/>
              </w:rPr>
              <w:t>TW097</w:t>
            </w:r>
          </w:p>
        </w:tc>
        <w:tc>
          <w:tcPr>
            <w:tcW w:w="4395" w:type="dxa"/>
            <w:vAlign w:val="center"/>
          </w:tcPr>
          <w:p w:rsidR="00427281" w:rsidRPr="00364DA4" w:rsidRDefault="00427281" w:rsidP="009A4359">
            <w:pPr>
              <w:spacing w:line="0" w:lineRule="atLeast"/>
              <w:rPr>
                <w:rFonts w:hint="eastAsia"/>
                <w:sz w:val="20"/>
                <w:szCs w:val="20"/>
              </w:rPr>
            </w:pPr>
            <w:r w:rsidRPr="00364DA4">
              <w:rPr>
                <w:sz w:val="20"/>
                <w:szCs w:val="20"/>
              </w:rPr>
              <w:t xml:space="preserve">　　</w:t>
            </w:r>
            <w:r w:rsidRPr="00364DA4">
              <w:rPr>
                <w:rFonts w:hint="eastAsia"/>
                <w:sz w:val="20"/>
                <w:szCs w:val="20"/>
              </w:rPr>
              <w:t>|</w:t>
            </w:r>
            <w:r w:rsidRPr="00364DA4">
              <w:rPr>
                <w:sz w:val="20"/>
                <w:szCs w:val="20"/>
              </w:rPr>
              <w:t xml:space="preserve">　　　　　　　　</w:t>
            </w:r>
            <w:r w:rsidRPr="00364DA4">
              <w:rPr>
                <w:sz w:val="20"/>
                <w:szCs w:val="20"/>
              </w:rPr>
              <w:t xml:space="preserve">|_ </w:t>
            </w:r>
            <w:r w:rsidRPr="00364DA4">
              <w:rPr>
                <w:rFonts w:hint="eastAsia"/>
                <w:sz w:val="20"/>
                <w:szCs w:val="20"/>
              </w:rPr>
              <w:t>tw_</w:t>
            </w:r>
            <w:r w:rsidRPr="00364DA4">
              <w:rPr>
                <w:sz w:val="20"/>
                <w:szCs w:val="20"/>
              </w:rPr>
              <w:t>ImageFileName</w:t>
            </w:r>
          </w:p>
        </w:tc>
        <w:tc>
          <w:tcPr>
            <w:tcW w:w="2126" w:type="dxa"/>
            <w:vAlign w:val="center"/>
          </w:tcPr>
          <w:p w:rsidR="00427281" w:rsidRPr="00364DA4" w:rsidRDefault="00427281" w:rsidP="00DD52D6">
            <w:pPr>
              <w:spacing w:line="0" w:lineRule="atLeast"/>
              <w:rPr>
                <w:sz w:val="20"/>
                <w:szCs w:val="20"/>
              </w:rPr>
            </w:pPr>
            <w:r w:rsidRPr="00364DA4">
              <w:rPr>
                <w:rFonts w:hint="eastAsia"/>
                <w:sz w:val="20"/>
                <w:szCs w:val="20"/>
              </w:rPr>
              <w:t>檢附影像文件名稱</w:t>
            </w:r>
          </w:p>
        </w:tc>
      </w:tr>
      <w:tr w:rsidR="00427281" w:rsidRPr="00364DA4">
        <w:trPr>
          <w:trHeight w:val="340"/>
        </w:trPr>
        <w:tc>
          <w:tcPr>
            <w:tcW w:w="814" w:type="dxa"/>
            <w:vAlign w:val="center"/>
          </w:tcPr>
          <w:p w:rsidR="00427281" w:rsidRPr="00364DA4" w:rsidRDefault="00427281" w:rsidP="00DD52D6">
            <w:pPr>
              <w:spacing w:line="0" w:lineRule="atLeast"/>
              <w:jc w:val="center"/>
              <w:rPr>
                <w:rFonts w:hint="eastAsia"/>
                <w:sz w:val="20"/>
                <w:szCs w:val="20"/>
              </w:rPr>
            </w:pPr>
            <w:r w:rsidRPr="00364DA4">
              <w:rPr>
                <w:sz w:val="20"/>
                <w:szCs w:val="20"/>
              </w:rPr>
              <w:t>1</w:t>
            </w:r>
          </w:p>
        </w:tc>
        <w:tc>
          <w:tcPr>
            <w:tcW w:w="657" w:type="dxa"/>
            <w:vAlign w:val="center"/>
          </w:tcPr>
          <w:p w:rsidR="00427281" w:rsidRPr="00364DA4" w:rsidRDefault="00427281" w:rsidP="00DD52D6">
            <w:pPr>
              <w:spacing w:line="0" w:lineRule="atLeast"/>
              <w:jc w:val="center"/>
              <w:rPr>
                <w:rFonts w:hint="eastAsia"/>
                <w:sz w:val="20"/>
                <w:szCs w:val="20"/>
              </w:rPr>
            </w:pPr>
            <w:r w:rsidRPr="00364DA4">
              <w:rPr>
                <w:sz w:val="20"/>
                <w:szCs w:val="20"/>
              </w:rPr>
              <w:t>M</w:t>
            </w:r>
          </w:p>
        </w:tc>
        <w:tc>
          <w:tcPr>
            <w:tcW w:w="1081" w:type="dxa"/>
            <w:vAlign w:val="center"/>
          </w:tcPr>
          <w:p w:rsidR="00427281" w:rsidRPr="00364DA4" w:rsidRDefault="00427281" w:rsidP="00DD52D6">
            <w:pPr>
              <w:spacing w:line="0" w:lineRule="atLeast"/>
              <w:jc w:val="center"/>
              <w:rPr>
                <w:sz w:val="20"/>
                <w:szCs w:val="20"/>
              </w:rPr>
            </w:pP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False"/>
                <w:attr w:name="SourceValue" w:val="70"/>
                <w:attr w:name="UnitName" w:val="a"/>
              </w:smartTagPr>
              <w:r w:rsidRPr="00364DA4">
                <w:rPr>
                  <w:sz w:val="20"/>
                  <w:szCs w:val="20"/>
                </w:rPr>
                <w:t>70A</w:t>
              </w:r>
            </w:smartTag>
          </w:p>
        </w:tc>
        <w:tc>
          <w:tcPr>
            <w:tcW w:w="850" w:type="dxa"/>
            <w:vAlign w:val="center"/>
          </w:tcPr>
          <w:p w:rsidR="00427281" w:rsidRPr="00364DA4" w:rsidRDefault="00427281" w:rsidP="00DD52D6">
            <w:pPr>
              <w:spacing w:line="0" w:lineRule="atLeast"/>
              <w:jc w:val="center"/>
              <w:rPr>
                <w:sz w:val="20"/>
                <w:szCs w:val="20"/>
              </w:rPr>
            </w:pPr>
          </w:p>
        </w:tc>
        <w:tc>
          <w:tcPr>
            <w:tcW w:w="4395" w:type="dxa"/>
            <w:vAlign w:val="center"/>
          </w:tcPr>
          <w:p w:rsidR="00427281" w:rsidRPr="00364DA4" w:rsidRDefault="00427281" w:rsidP="00DD52D6">
            <w:pPr>
              <w:spacing w:line="0" w:lineRule="atLeast"/>
              <w:rPr>
                <w:sz w:val="20"/>
                <w:szCs w:val="20"/>
              </w:rPr>
            </w:pPr>
            <w:r w:rsidRPr="00364DA4">
              <w:rPr>
                <w:sz w:val="20"/>
                <w:szCs w:val="20"/>
              </w:rPr>
              <w:t xml:space="preserve">　　</w:t>
            </w:r>
            <w:r w:rsidRPr="00364DA4">
              <w:rPr>
                <w:sz w:val="20"/>
                <w:szCs w:val="20"/>
              </w:rPr>
              <w:t>|_ GovernmentProcedure</w:t>
            </w:r>
          </w:p>
        </w:tc>
        <w:tc>
          <w:tcPr>
            <w:tcW w:w="2126" w:type="dxa"/>
            <w:vAlign w:val="center"/>
          </w:tcPr>
          <w:p w:rsidR="00427281" w:rsidRPr="00364DA4" w:rsidRDefault="00427281" w:rsidP="00DD52D6">
            <w:pPr>
              <w:spacing w:line="0" w:lineRule="atLeast"/>
              <w:rPr>
                <w:rFonts w:hint="eastAsia"/>
                <w:sz w:val="20"/>
                <w:szCs w:val="20"/>
              </w:rPr>
            </w:pPr>
          </w:p>
        </w:tc>
      </w:tr>
      <w:tr w:rsidR="00427281" w:rsidRPr="00364DA4">
        <w:trPr>
          <w:trHeight w:val="340"/>
        </w:trPr>
        <w:tc>
          <w:tcPr>
            <w:tcW w:w="814" w:type="dxa"/>
            <w:vAlign w:val="center"/>
          </w:tcPr>
          <w:p w:rsidR="00427281" w:rsidRPr="00364DA4" w:rsidRDefault="00427281" w:rsidP="00DD52D6">
            <w:pPr>
              <w:spacing w:line="0" w:lineRule="atLeast"/>
              <w:jc w:val="center"/>
              <w:rPr>
                <w:rFonts w:hint="eastAsia"/>
                <w:sz w:val="20"/>
                <w:szCs w:val="20"/>
              </w:rPr>
            </w:pPr>
            <w:r w:rsidRPr="00364DA4">
              <w:rPr>
                <w:sz w:val="20"/>
                <w:szCs w:val="20"/>
              </w:rPr>
              <w:t>1</w:t>
            </w:r>
          </w:p>
        </w:tc>
        <w:tc>
          <w:tcPr>
            <w:tcW w:w="657" w:type="dxa"/>
            <w:vAlign w:val="center"/>
          </w:tcPr>
          <w:p w:rsidR="00427281" w:rsidRPr="00364DA4" w:rsidRDefault="00427281" w:rsidP="00DD52D6">
            <w:pPr>
              <w:spacing w:line="0" w:lineRule="atLeast"/>
              <w:jc w:val="center"/>
              <w:rPr>
                <w:rFonts w:hint="eastAsia"/>
                <w:sz w:val="20"/>
                <w:szCs w:val="20"/>
              </w:rPr>
            </w:pPr>
            <w:r w:rsidRPr="00364DA4">
              <w:rPr>
                <w:sz w:val="20"/>
                <w:szCs w:val="20"/>
              </w:rPr>
              <w:t>M</w:t>
            </w:r>
          </w:p>
        </w:tc>
        <w:tc>
          <w:tcPr>
            <w:tcW w:w="1081" w:type="dxa"/>
            <w:vAlign w:val="center"/>
          </w:tcPr>
          <w:p w:rsidR="00427281" w:rsidRPr="00364DA4" w:rsidRDefault="00427281" w:rsidP="00DD52D6">
            <w:pPr>
              <w:spacing w:line="0" w:lineRule="atLeast"/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:rsidR="00427281" w:rsidRPr="00364DA4" w:rsidRDefault="00427281" w:rsidP="00DD52D6">
            <w:pPr>
              <w:spacing w:line="0" w:lineRule="atLeast"/>
              <w:jc w:val="center"/>
              <w:rPr>
                <w:rFonts w:hint="eastAsia"/>
                <w:sz w:val="20"/>
                <w:szCs w:val="20"/>
              </w:rPr>
            </w:pPr>
            <w:r w:rsidRPr="00364DA4">
              <w:rPr>
                <w:sz w:val="20"/>
                <w:szCs w:val="20"/>
              </w:rPr>
              <w:t>TW05</w:t>
            </w:r>
            <w:r w:rsidRPr="00364DA4"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4395" w:type="dxa"/>
            <w:vAlign w:val="center"/>
          </w:tcPr>
          <w:p w:rsidR="00427281" w:rsidRPr="00364DA4" w:rsidRDefault="00427281" w:rsidP="00DD52D6">
            <w:pPr>
              <w:spacing w:line="0" w:lineRule="atLeast"/>
              <w:rPr>
                <w:sz w:val="20"/>
                <w:szCs w:val="20"/>
              </w:rPr>
            </w:pPr>
            <w:r w:rsidRPr="00364DA4">
              <w:rPr>
                <w:sz w:val="20"/>
                <w:szCs w:val="20"/>
              </w:rPr>
              <w:t xml:space="preserve">　　</w:t>
            </w:r>
            <w:r w:rsidRPr="00364DA4">
              <w:rPr>
                <w:sz w:val="20"/>
                <w:szCs w:val="20"/>
              </w:rPr>
              <w:t>|</w:t>
            </w:r>
            <w:r w:rsidRPr="00364DA4">
              <w:rPr>
                <w:sz w:val="20"/>
                <w:szCs w:val="20"/>
              </w:rPr>
              <w:t xml:space="preserve">　　</w:t>
            </w:r>
            <w:r w:rsidRPr="00364DA4">
              <w:rPr>
                <w:sz w:val="20"/>
                <w:szCs w:val="20"/>
              </w:rPr>
              <w:t>|_ tw_Transport</w:t>
            </w:r>
            <w:r w:rsidRPr="00364DA4">
              <w:rPr>
                <w:rFonts w:hint="eastAsia"/>
                <w:sz w:val="20"/>
                <w:szCs w:val="20"/>
              </w:rPr>
              <w:t>Type</w:t>
            </w:r>
            <w:r w:rsidRPr="00364DA4">
              <w:rPr>
                <w:sz w:val="20"/>
                <w:szCs w:val="20"/>
              </w:rPr>
              <w:t>Code</w:t>
            </w:r>
          </w:p>
        </w:tc>
        <w:tc>
          <w:tcPr>
            <w:tcW w:w="2126" w:type="dxa"/>
            <w:vAlign w:val="center"/>
          </w:tcPr>
          <w:p w:rsidR="00427281" w:rsidRPr="00364DA4" w:rsidRDefault="00427281" w:rsidP="00DD52D6">
            <w:pPr>
              <w:spacing w:line="0" w:lineRule="atLeast"/>
              <w:rPr>
                <w:sz w:val="20"/>
                <w:szCs w:val="20"/>
              </w:rPr>
            </w:pPr>
            <w:r w:rsidRPr="00364DA4">
              <w:rPr>
                <w:sz w:val="20"/>
                <w:szCs w:val="20"/>
              </w:rPr>
              <w:t>進出口別代碼</w:t>
            </w:r>
          </w:p>
        </w:tc>
      </w:tr>
      <w:tr w:rsidR="00427281" w:rsidRPr="00364DA4">
        <w:trPr>
          <w:trHeight w:val="340"/>
        </w:trPr>
        <w:tc>
          <w:tcPr>
            <w:tcW w:w="814" w:type="dxa"/>
            <w:vAlign w:val="center"/>
          </w:tcPr>
          <w:p w:rsidR="00427281" w:rsidRPr="00364DA4" w:rsidRDefault="00427281" w:rsidP="00DD52D6">
            <w:pPr>
              <w:spacing w:line="0" w:lineRule="atLeast"/>
              <w:jc w:val="center"/>
              <w:rPr>
                <w:rFonts w:hint="eastAsia"/>
                <w:sz w:val="20"/>
                <w:szCs w:val="20"/>
              </w:rPr>
            </w:pPr>
            <w:r w:rsidRPr="00364DA4">
              <w:rPr>
                <w:sz w:val="20"/>
                <w:szCs w:val="20"/>
              </w:rPr>
              <w:t>0..1</w:t>
            </w:r>
          </w:p>
        </w:tc>
        <w:tc>
          <w:tcPr>
            <w:tcW w:w="657" w:type="dxa"/>
            <w:vAlign w:val="center"/>
          </w:tcPr>
          <w:p w:rsidR="00427281" w:rsidRPr="00364DA4" w:rsidRDefault="00427281" w:rsidP="00DD52D6">
            <w:pPr>
              <w:spacing w:line="0" w:lineRule="atLeast"/>
              <w:jc w:val="center"/>
              <w:rPr>
                <w:rFonts w:hint="eastAsia"/>
                <w:sz w:val="20"/>
                <w:szCs w:val="20"/>
              </w:rPr>
            </w:pPr>
            <w:r w:rsidRPr="00364DA4">
              <w:rPr>
                <w:sz w:val="20"/>
                <w:szCs w:val="20"/>
              </w:rPr>
              <w:t>C</w:t>
            </w:r>
          </w:p>
        </w:tc>
        <w:tc>
          <w:tcPr>
            <w:tcW w:w="1081" w:type="dxa"/>
            <w:vAlign w:val="center"/>
          </w:tcPr>
          <w:p w:rsidR="00427281" w:rsidRPr="00364DA4" w:rsidRDefault="00427281" w:rsidP="00DD52D6">
            <w:pPr>
              <w:spacing w:line="0" w:lineRule="atLeast"/>
              <w:jc w:val="center"/>
              <w:rPr>
                <w:sz w:val="20"/>
                <w:szCs w:val="20"/>
              </w:rPr>
            </w:pP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False"/>
                <w:attr w:name="SourceValue" w:val="93"/>
                <w:attr w:name="UnitName" w:val="a"/>
              </w:smartTagPr>
              <w:r w:rsidRPr="00364DA4">
                <w:rPr>
                  <w:sz w:val="20"/>
                  <w:szCs w:val="20"/>
                </w:rPr>
                <w:t>93A</w:t>
              </w:r>
            </w:smartTag>
          </w:p>
        </w:tc>
        <w:tc>
          <w:tcPr>
            <w:tcW w:w="850" w:type="dxa"/>
            <w:vAlign w:val="center"/>
          </w:tcPr>
          <w:p w:rsidR="00427281" w:rsidRPr="00364DA4" w:rsidRDefault="00427281" w:rsidP="00DD52D6">
            <w:pPr>
              <w:spacing w:line="0" w:lineRule="atLeast"/>
              <w:jc w:val="center"/>
              <w:rPr>
                <w:sz w:val="20"/>
                <w:szCs w:val="20"/>
              </w:rPr>
            </w:pPr>
          </w:p>
        </w:tc>
        <w:tc>
          <w:tcPr>
            <w:tcW w:w="4395" w:type="dxa"/>
            <w:vAlign w:val="center"/>
          </w:tcPr>
          <w:p w:rsidR="00427281" w:rsidRPr="00364DA4" w:rsidRDefault="00427281" w:rsidP="00DD52D6">
            <w:pPr>
              <w:spacing w:line="0" w:lineRule="atLeast"/>
              <w:rPr>
                <w:sz w:val="20"/>
                <w:szCs w:val="20"/>
              </w:rPr>
            </w:pPr>
            <w:r w:rsidRPr="00364DA4">
              <w:rPr>
                <w:sz w:val="20"/>
                <w:szCs w:val="20"/>
              </w:rPr>
              <w:t xml:space="preserve">　　</w:t>
            </w:r>
            <w:r w:rsidRPr="00364DA4">
              <w:rPr>
                <w:sz w:val="20"/>
                <w:szCs w:val="20"/>
              </w:rPr>
              <w:t>|_ Packaging</w:t>
            </w:r>
          </w:p>
        </w:tc>
        <w:tc>
          <w:tcPr>
            <w:tcW w:w="2126" w:type="dxa"/>
            <w:vAlign w:val="center"/>
          </w:tcPr>
          <w:p w:rsidR="00427281" w:rsidRPr="00364DA4" w:rsidRDefault="00427281" w:rsidP="00DD52D6">
            <w:pPr>
              <w:spacing w:line="0" w:lineRule="atLeast"/>
              <w:rPr>
                <w:rFonts w:hint="eastAsia"/>
                <w:sz w:val="20"/>
                <w:szCs w:val="20"/>
              </w:rPr>
            </w:pPr>
          </w:p>
        </w:tc>
      </w:tr>
      <w:tr w:rsidR="00427281" w:rsidRPr="00364DA4">
        <w:trPr>
          <w:trHeight w:val="340"/>
        </w:trPr>
        <w:tc>
          <w:tcPr>
            <w:tcW w:w="814" w:type="dxa"/>
            <w:vAlign w:val="center"/>
          </w:tcPr>
          <w:p w:rsidR="00427281" w:rsidRPr="00364DA4" w:rsidRDefault="00427281" w:rsidP="00DD52D6">
            <w:pPr>
              <w:spacing w:line="0" w:lineRule="atLeast"/>
              <w:jc w:val="center"/>
              <w:rPr>
                <w:rFonts w:hint="eastAsia"/>
                <w:sz w:val="20"/>
                <w:szCs w:val="20"/>
              </w:rPr>
            </w:pPr>
            <w:r w:rsidRPr="00364DA4">
              <w:rPr>
                <w:sz w:val="20"/>
                <w:szCs w:val="20"/>
              </w:rPr>
              <w:t>1</w:t>
            </w:r>
          </w:p>
        </w:tc>
        <w:tc>
          <w:tcPr>
            <w:tcW w:w="657" w:type="dxa"/>
            <w:vAlign w:val="center"/>
          </w:tcPr>
          <w:p w:rsidR="00427281" w:rsidRPr="00364DA4" w:rsidRDefault="00427281" w:rsidP="00DD52D6">
            <w:pPr>
              <w:spacing w:line="0" w:lineRule="atLeast"/>
              <w:jc w:val="center"/>
              <w:rPr>
                <w:rFonts w:hint="eastAsia"/>
                <w:sz w:val="20"/>
                <w:szCs w:val="20"/>
              </w:rPr>
            </w:pPr>
            <w:r w:rsidRPr="00364DA4">
              <w:rPr>
                <w:sz w:val="20"/>
                <w:szCs w:val="20"/>
              </w:rPr>
              <w:t>M</w:t>
            </w:r>
          </w:p>
        </w:tc>
        <w:tc>
          <w:tcPr>
            <w:tcW w:w="1081" w:type="dxa"/>
            <w:vAlign w:val="center"/>
          </w:tcPr>
          <w:p w:rsidR="00427281" w:rsidRPr="00364DA4" w:rsidRDefault="00427281" w:rsidP="00DD52D6">
            <w:pPr>
              <w:spacing w:line="0" w:lineRule="atLeast"/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:rsidR="00427281" w:rsidRPr="00364DA4" w:rsidRDefault="00427281" w:rsidP="00DD52D6">
            <w:pPr>
              <w:spacing w:line="0" w:lineRule="atLeast"/>
              <w:jc w:val="center"/>
              <w:rPr>
                <w:sz w:val="20"/>
                <w:szCs w:val="20"/>
              </w:rPr>
            </w:pPr>
            <w:r w:rsidRPr="00364DA4">
              <w:rPr>
                <w:sz w:val="20"/>
                <w:szCs w:val="20"/>
              </w:rPr>
              <w:t>141</w:t>
            </w:r>
          </w:p>
        </w:tc>
        <w:tc>
          <w:tcPr>
            <w:tcW w:w="4395" w:type="dxa"/>
            <w:vAlign w:val="center"/>
          </w:tcPr>
          <w:p w:rsidR="00427281" w:rsidRPr="00364DA4" w:rsidRDefault="00427281" w:rsidP="00DD52D6">
            <w:pPr>
              <w:spacing w:line="0" w:lineRule="atLeast"/>
              <w:rPr>
                <w:sz w:val="20"/>
                <w:szCs w:val="20"/>
              </w:rPr>
            </w:pPr>
            <w:r w:rsidRPr="00364DA4">
              <w:rPr>
                <w:sz w:val="20"/>
                <w:szCs w:val="20"/>
              </w:rPr>
              <w:t xml:space="preserve">　　　　</w:t>
            </w:r>
            <w:r w:rsidRPr="00364DA4">
              <w:rPr>
                <w:sz w:val="20"/>
                <w:szCs w:val="20"/>
              </w:rPr>
              <w:t>|_ TypeCode</w:t>
            </w:r>
          </w:p>
        </w:tc>
        <w:tc>
          <w:tcPr>
            <w:tcW w:w="2126" w:type="dxa"/>
            <w:vAlign w:val="center"/>
          </w:tcPr>
          <w:p w:rsidR="00427281" w:rsidRPr="00364DA4" w:rsidRDefault="00427281" w:rsidP="00DD52D6">
            <w:pPr>
              <w:spacing w:line="0" w:lineRule="atLeast"/>
              <w:rPr>
                <w:sz w:val="20"/>
                <w:szCs w:val="20"/>
              </w:rPr>
            </w:pPr>
            <w:r w:rsidRPr="00364DA4">
              <w:rPr>
                <w:sz w:val="20"/>
                <w:szCs w:val="20"/>
              </w:rPr>
              <w:t>件數單位</w:t>
            </w:r>
          </w:p>
        </w:tc>
      </w:tr>
    </w:tbl>
    <w:p w:rsidR="00D85D06" w:rsidRPr="0060045D" w:rsidRDefault="00E36967" w:rsidP="0082634F">
      <w:pPr>
        <w:pStyle w:val="a7"/>
        <w:ind w:hanging="560"/>
        <w:outlineLvl w:val="0"/>
        <w:rPr>
          <w:rFonts w:hAnsi="標楷體" w:hint="eastAsia"/>
        </w:rPr>
      </w:pPr>
      <w:r w:rsidRPr="0060045D">
        <w:rPr>
          <w:rFonts w:hAnsi="標楷體" w:hint="eastAsia"/>
          <w:sz w:val="20"/>
          <w:szCs w:val="20"/>
        </w:rPr>
        <w:t>文數字</w:t>
      </w:r>
      <w:r w:rsidRPr="0060045D">
        <w:rPr>
          <w:sz w:val="20"/>
          <w:szCs w:val="20"/>
        </w:rPr>
        <w:t xml:space="preserve"> M</w:t>
      </w:r>
      <w:r w:rsidRPr="0060045D">
        <w:rPr>
          <w:rFonts w:hAnsi="標楷體" w:hint="eastAsia"/>
          <w:sz w:val="20"/>
          <w:szCs w:val="20"/>
        </w:rPr>
        <w:t>：必要型</w:t>
      </w:r>
      <w:r w:rsidRPr="0060045D">
        <w:rPr>
          <w:rFonts w:hAnsi="標楷體"/>
          <w:sz w:val="20"/>
          <w:szCs w:val="20"/>
        </w:rPr>
        <w:t>(Mandatory)</w:t>
      </w:r>
      <w:r w:rsidRPr="0060045D">
        <w:rPr>
          <w:rFonts w:hAnsi="標楷體" w:hint="eastAsia"/>
          <w:sz w:val="20"/>
          <w:szCs w:val="20"/>
        </w:rPr>
        <w:t xml:space="preserve"> </w:t>
      </w:r>
      <w:r w:rsidRPr="0060045D">
        <w:rPr>
          <w:sz w:val="20"/>
          <w:szCs w:val="20"/>
        </w:rPr>
        <w:t xml:space="preserve"> C</w:t>
      </w:r>
      <w:r w:rsidRPr="0060045D">
        <w:rPr>
          <w:rFonts w:hAnsi="標楷體" w:hint="eastAsia"/>
          <w:sz w:val="20"/>
          <w:szCs w:val="20"/>
        </w:rPr>
        <w:t>：條件型</w:t>
      </w:r>
      <w:r w:rsidRPr="0060045D">
        <w:rPr>
          <w:rFonts w:hAnsi="標楷體"/>
          <w:sz w:val="20"/>
          <w:szCs w:val="20"/>
        </w:rPr>
        <w:t>(Conditional)</w:t>
      </w:r>
      <w:r w:rsidRPr="0060045D">
        <w:rPr>
          <w:rFonts w:hAnsi="標楷體" w:hint="eastAsia"/>
          <w:sz w:val="20"/>
          <w:szCs w:val="20"/>
        </w:rPr>
        <w:t xml:space="preserve">  </w:t>
      </w:r>
      <w:proofErr w:type="gramStart"/>
      <w:r w:rsidRPr="0060045D">
        <w:rPr>
          <w:rFonts w:hAnsi="標楷體" w:hint="eastAsia"/>
          <w:sz w:val="20"/>
          <w:szCs w:val="20"/>
        </w:rPr>
        <w:t>—</w:t>
      </w:r>
      <w:proofErr w:type="gramEnd"/>
      <w:r w:rsidRPr="0060045D">
        <w:rPr>
          <w:rFonts w:hAnsi="標楷體" w:hint="eastAsia"/>
          <w:sz w:val="20"/>
          <w:szCs w:val="20"/>
        </w:rPr>
        <w:t>：無需要</w:t>
      </w:r>
    </w:p>
    <w:sectPr w:rsidR="00D85D06" w:rsidRPr="0060045D" w:rsidSect="00DD52D6">
      <w:headerReference w:type="default" r:id="rId8"/>
      <w:pgSz w:w="16838" w:h="11906" w:orient="landscape" w:code="9"/>
      <w:pgMar w:top="1418" w:right="1418" w:bottom="1418" w:left="1418" w:header="851" w:footer="725" w:gutter="0"/>
      <w:cols w:space="425"/>
      <w:docGrid w:type="linesAndChar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F21F0" w:rsidRDefault="000F21F0">
      <w:r>
        <w:separator/>
      </w:r>
    </w:p>
    <w:p w:rsidR="000F21F0" w:rsidRDefault="000F21F0"/>
    <w:p w:rsidR="000F21F0" w:rsidRDefault="000F21F0"/>
    <w:p w:rsidR="000F21F0" w:rsidRDefault="000F21F0"/>
    <w:p w:rsidR="000F21F0" w:rsidRDefault="000F21F0"/>
    <w:p w:rsidR="000F21F0" w:rsidRDefault="000F21F0"/>
  </w:endnote>
  <w:endnote w:type="continuationSeparator" w:id="0">
    <w:p w:rsidR="000F21F0" w:rsidRDefault="000F21F0">
      <w:r>
        <w:continuationSeparator/>
      </w:r>
    </w:p>
    <w:p w:rsidR="000F21F0" w:rsidRDefault="000F21F0"/>
    <w:p w:rsidR="000F21F0" w:rsidRDefault="000F21F0"/>
    <w:p w:rsidR="000F21F0" w:rsidRDefault="000F21F0"/>
    <w:p w:rsidR="000F21F0" w:rsidRDefault="000F21F0"/>
    <w:p w:rsidR="000F21F0" w:rsidRDefault="000F21F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angal"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F21F0" w:rsidRDefault="000F21F0">
      <w:r>
        <w:separator/>
      </w:r>
    </w:p>
    <w:p w:rsidR="000F21F0" w:rsidRDefault="000F21F0"/>
    <w:p w:rsidR="000F21F0" w:rsidRDefault="000F21F0"/>
    <w:p w:rsidR="000F21F0" w:rsidRDefault="000F21F0"/>
    <w:p w:rsidR="000F21F0" w:rsidRDefault="000F21F0"/>
    <w:p w:rsidR="000F21F0" w:rsidRDefault="000F21F0"/>
  </w:footnote>
  <w:footnote w:type="continuationSeparator" w:id="0">
    <w:p w:rsidR="000F21F0" w:rsidRDefault="000F21F0">
      <w:r>
        <w:continuationSeparator/>
      </w:r>
    </w:p>
    <w:p w:rsidR="000F21F0" w:rsidRDefault="000F21F0"/>
    <w:p w:rsidR="000F21F0" w:rsidRDefault="000F21F0"/>
    <w:p w:rsidR="000F21F0" w:rsidRDefault="000F21F0"/>
    <w:p w:rsidR="000F21F0" w:rsidRDefault="000F21F0"/>
    <w:p w:rsidR="000F21F0" w:rsidRDefault="000F21F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72897" w:rsidRPr="00A92F52" w:rsidRDefault="00872897" w:rsidP="00BA1D6F">
    <w:pPr>
      <w:pBdr>
        <w:bottom w:val="thinThickSmallGap" w:sz="24" w:space="1" w:color="auto"/>
      </w:pBdr>
      <w:spacing w:line="340" w:lineRule="exact"/>
      <w:rPr>
        <w:rFonts w:ascii="標楷體" w:hAnsi="標楷體" w:hint="eastAsia"/>
        <w:noProof/>
      </w:rPr>
    </w:pPr>
    <w:r w:rsidRPr="00A92F52">
      <w:rPr>
        <w:rFonts w:ascii="標楷體" w:hAnsi="標楷體" w:hint="eastAsia"/>
        <w:noProof/>
      </w:rPr>
      <w:t>財政部關</w:t>
    </w:r>
    <w:r w:rsidR="00025946">
      <w:rPr>
        <w:rFonts w:ascii="標楷體" w:hAnsi="標楷體" w:hint="eastAsia"/>
        <w:noProof/>
      </w:rPr>
      <w:t>務署</w:t>
    </w:r>
  </w:p>
  <w:p w:rsidR="00872897" w:rsidRPr="00C36C57" w:rsidRDefault="00D33861" w:rsidP="00BA1D6F">
    <w:pPr>
      <w:pBdr>
        <w:bottom w:val="thinThickSmallGap" w:sz="24" w:space="1" w:color="auto"/>
      </w:pBdr>
      <w:tabs>
        <w:tab w:val="right" w:pos="14002"/>
      </w:tabs>
      <w:spacing w:line="320" w:lineRule="exact"/>
      <w:rPr>
        <w:rFonts w:hint="eastAsia"/>
        <w:noProof/>
      </w:rPr>
    </w:pPr>
    <w:r>
      <w:rPr>
        <w:rFonts w:hint="eastAsia"/>
        <w:noProof/>
      </w:rPr>
      <w:t>關港貿</w:t>
    </w:r>
    <w:r w:rsidRPr="00C37D7A">
      <w:rPr>
        <w:noProof/>
      </w:rPr>
      <w:t>XML</w:t>
    </w:r>
    <w:r>
      <w:rPr>
        <w:rFonts w:hint="eastAsia"/>
        <w:noProof/>
      </w:rPr>
      <w:t>訊息建置指引（通關）</w:t>
    </w:r>
    <w:r w:rsidR="00872897">
      <w:rPr>
        <w:rFonts w:hint="eastAsia"/>
        <w:noProof/>
      </w:rPr>
      <w:tab/>
    </w:r>
    <w:r w:rsidR="00872897" w:rsidRPr="00BA1D6F">
      <w:t>應補辦事項通知</w:t>
    </w:r>
    <w:r w:rsidR="00872897">
      <w:rPr>
        <w:rFonts w:hint="eastAsia"/>
        <w:noProof/>
      </w:rPr>
      <w:t>（</w:t>
    </w:r>
    <w:r w:rsidR="00872897">
      <w:rPr>
        <w:rFonts w:hint="eastAsia"/>
        <w:noProof/>
      </w:rPr>
      <w:t>N5107</w:t>
    </w:r>
    <w:r w:rsidR="00872897">
      <w:rPr>
        <w:rFonts w:hint="eastAsia"/>
        <w:noProof/>
      </w:rPr>
      <w:t>）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018CB86E"/>
    <w:lvl w:ilvl="0">
      <w:start w:val="1"/>
      <w:numFmt w:val="decimal"/>
      <w:pStyle w:val="5"/>
      <w:lvlText w:val="%1."/>
      <w:lvlJc w:val="left"/>
      <w:pPr>
        <w:tabs>
          <w:tab w:val="num" w:pos="2281"/>
        </w:tabs>
        <w:ind w:leftChars="1000" w:left="2281" w:hangingChars="200" w:hanging="360"/>
      </w:pPr>
    </w:lvl>
  </w:abstractNum>
  <w:abstractNum w:abstractNumId="1" w15:restartNumberingAfterBreak="0">
    <w:nsid w:val="FFFFFF7D"/>
    <w:multiLevelType w:val="singleLevel"/>
    <w:tmpl w:val="538EEABE"/>
    <w:lvl w:ilvl="0">
      <w:start w:val="1"/>
      <w:numFmt w:val="decimal"/>
      <w:pStyle w:val="4"/>
      <w:lvlText w:val="%1."/>
      <w:lvlJc w:val="left"/>
      <w:pPr>
        <w:tabs>
          <w:tab w:val="num" w:pos="1801"/>
        </w:tabs>
        <w:ind w:leftChars="800" w:left="1801" w:hangingChars="200" w:hanging="360"/>
      </w:pPr>
    </w:lvl>
  </w:abstractNum>
  <w:abstractNum w:abstractNumId="2" w15:restartNumberingAfterBreak="0">
    <w:nsid w:val="FFFFFF7E"/>
    <w:multiLevelType w:val="singleLevel"/>
    <w:tmpl w:val="AED4905A"/>
    <w:lvl w:ilvl="0">
      <w:start w:val="1"/>
      <w:numFmt w:val="decimal"/>
      <w:pStyle w:val="3"/>
      <w:lvlText w:val="%1."/>
      <w:lvlJc w:val="left"/>
      <w:pPr>
        <w:tabs>
          <w:tab w:val="num" w:pos="1321"/>
        </w:tabs>
        <w:ind w:leftChars="600" w:left="1321" w:hangingChars="200" w:hanging="360"/>
      </w:pPr>
    </w:lvl>
  </w:abstractNum>
  <w:abstractNum w:abstractNumId="3" w15:restartNumberingAfterBreak="0">
    <w:nsid w:val="FFFFFF7F"/>
    <w:multiLevelType w:val="singleLevel"/>
    <w:tmpl w:val="38F45934"/>
    <w:lvl w:ilvl="0">
      <w:start w:val="1"/>
      <w:numFmt w:val="decimal"/>
      <w:pStyle w:val="2"/>
      <w:lvlText w:val="%1."/>
      <w:lvlJc w:val="left"/>
      <w:pPr>
        <w:tabs>
          <w:tab w:val="num" w:pos="841"/>
        </w:tabs>
        <w:ind w:leftChars="400" w:left="841" w:hangingChars="200" w:hanging="360"/>
      </w:pPr>
    </w:lvl>
  </w:abstractNum>
  <w:abstractNum w:abstractNumId="4" w15:restartNumberingAfterBreak="0">
    <w:nsid w:val="FFFFFF80"/>
    <w:multiLevelType w:val="singleLevel"/>
    <w:tmpl w:val="CDAE14C4"/>
    <w:lvl w:ilvl="0">
      <w:start w:val="1"/>
      <w:numFmt w:val="bullet"/>
      <w:pStyle w:val="50"/>
      <w:lvlText w:val=""/>
      <w:lvlJc w:val="left"/>
      <w:pPr>
        <w:tabs>
          <w:tab w:val="num" w:pos="2281"/>
        </w:tabs>
        <w:ind w:leftChars="1000" w:left="2281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8A6CCB38"/>
    <w:lvl w:ilvl="0">
      <w:start w:val="1"/>
      <w:numFmt w:val="bullet"/>
      <w:pStyle w:val="40"/>
      <w:lvlText w:val=""/>
      <w:lvlJc w:val="left"/>
      <w:pPr>
        <w:tabs>
          <w:tab w:val="num" w:pos="1801"/>
        </w:tabs>
        <w:ind w:leftChars="800" w:left="1801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0A8CDFC8"/>
    <w:lvl w:ilvl="0">
      <w:start w:val="1"/>
      <w:numFmt w:val="bullet"/>
      <w:pStyle w:val="30"/>
      <w:lvlText w:val=""/>
      <w:lvlJc w:val="left"/>
      <w:pPr>
        <w:tabs>
          <w:tab w:val="num" w:pos="1321"/>
        </w:tabs>
        <w:ind w:leftChars="600" w:left="1321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DA765CF8"/>
    <w:lvl w:ilvl="0">
      <w:start w:val="1"/>
      <w:numFmt w:val="bullet"/>
      <w:pStyle w:val="20"/>
      <w:lvlText w:val=""/>
      <w:lvlJc w:val="left"/>
      <w:pPr>
        <w:tabs>
          <w:tab w:val="num" w:pos="841"/>
        </w:tabs>
        <w:ind w:leftChars="400" w:left="841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A7CE9EA"/>
    <w:lvl w:ilvl="0">
      <w:start w:val="1"/>
      <w:numFmt w:val="decimal"/>
      <w:pStyle w:val="a"/>
      <w:lvlText w:val="%1."/>
      <w:lvlJc w:val="left"/>
      <w:pPr>
        <w:tabs>
          <w:tab w:val="num" w:pos="361"/>
        </w:tabs>
        <w:ind w:leftChars="200" w:left="361" w:hangingChars="200" w:hanging="360"/>
      </w:pPr>
    </w:lvl>
  </w:abstractNum>
  <w:abstractNum w:abstractNumId="9" w15:restartNumberingAfterBreak="0">
    <w:nsid w:val="FFFFFF89"/>
    <w:multiLevelType w:val="singleLevel"/>
    <w:tmpl w:val="079EAA2C"/>
    <w:lvl w:ilvl="0">
      <w:start w:val="1"/>
      <w:numFmt w:val="bullet"/>
      <w:pStyle w:val="a0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157038A"/>
    <w:multiLevelType w:val="multilevel"/>
    <w:tmpl w:val="04090023"/>
    <w:styleLink w:val="a1"/>
    <w:lvl w:ilvl="0">
      <w:start w:val="1"/>
      <w:numFmt w:val="ideographTraditional"/>
      <w:suff w:val="nothing"/>
      <w:lvlText w:val="%1、"/>
      <w:lvlJc w:val="left"/>
      <w:pPr>
        <w:tabs>
          <w:tab w:val="num" w:pos="425"/>
        </w:tabs>
        <w:ind w:left="425" w:hanging="425"/>
      </w:pPr>
    </w:lvl>
    <w:lvl w:ilvl="1">
      <w:start w:val="1"/>
      <w:numFmt w:val="ideographZodiac"/>
      <w:suff w:val="nothing"/>
      <w:lvlText w:val="%2、"/>
      <w:lvlJc w:val="left"/>
      <w:pPr>
        <w:tabs>
          <w:tab w:val="num" w:pos="992"/>
        </w:tabs>
        <w:ind w:left="992" w:hanging="567"/>
      </w:pPr>
    </w:lvl>
    <w:lvl w:ilvl="2">
      <w:start w:val="1"/>
      <w:numFmt w:val="ideographLegalTraditional"/>
      <w:suff w:val="nothing"/>
      <w:lvlText w:val="%3、"/>
      <w:lvlJc w:val="left"/>
      <w:pPr>
        <w:tabs>
          <w:tab w:val="num" w:pos="1418"/>
        </w:tabs>
        <w:ind w:left="1418" w:hanging="567"/>
      </w:pPr>
    </w:lvl>
    <w:lvl w:ilvl="3">
      <w:start w:val="1"/>
      <w:numFmt w:val="taiwaneseCountingThousand"/>
      <w:suff w:val="nothing"/>
      <w:lvlText w:val="%4、"/>
      <w:lvlJc w:val="left"/>
      <w:pPr>
        <w:tabs>
          <w:tab w:val="num" w:pos="1984"/>
        </w:tabs>
        <w:ind w:left="1984" w:hanging="708"/>
      </w:pPr>
    </w:lvl>
    <w:lvl w:ilvl="4">
      <w:start w:val="1"/>
      <w:numFmt w:val="decimal"/>
      <w:lvlText w:val="%5."/>
      <w:lvlJc w:val="left"/>
      <w:pPr>
        <w:tabs>
          <w:tab w:val="num" w:pos="2551"/>
        </w:tabs>
        <w:ind w:left="2551" w:hanging="850"/>
      </w:pPr>
    </w:lvl>
    <w:lvl w:ilvl="5">
      <w:start w:val="1"/>
      <w:numFmt w:val="decimal"/>
      <w:lvlText w:val="%6)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(%7)"/>
      <w:lvlJc w:val="left"/>
      <w:pPr>
        <w:tabs>
          <w:tab w:val="num" w:pos="3827"/>
        </w:tabs>
        <w:ind w:left="3827" w:hanging="1276"/>
      </w:pPr>
    </w:lvl>
    <w:lvl w:ilvl="7">
      <w:start w:val="1"/>
      <w:numFmt w:val="lowerLetter"/>
      <w:lvlText w:val="%8."/>
      <w:lvlJc w:val="left"/>
      <w:pPr>
        <w:tabs>
          <w:tab w:val="num" w:pos="4394"/>
        </w:tabs>
        <w:ind w:left="4394" w:hanging="1418"/>
      </w:pPr>
    </w:lvl>
    <w:lvl w:ilvl="8">
      <w:start w:val="1"/>
      <w:numFmt w:val="lowerLetter"/>
      <w:lvlText w:val="%9)"/>
      <w:lvlJc w:val="left"/>
      <w:pPr>
        <w:tabs>
          <w:tab w:val="num" w:pos="5102"/>
        </w:tabs>
        <w:ind w:left="5102" w:hanging="1700"/>
      </w:pPr>
    </w:lvl>
  </w:abstractNum>
  <w:abstractNum w:abstractNumId="11" w15:restartNumberingAfterBreak="0">
    <w:nsid w:val="01CB1B65"/>
    <w:multiLevelType w:val="hybridMultilevel"/>
    <w:tmpl w:val="5C4240A4"/>
    <w:lvl w:ilvl="0" w:tplc="043A4DDC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35591BB8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0C21121E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16CAFA87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1A89D395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3E441BCC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2161688E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7CBBD489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0F378340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abstractNum w:abstractNumId="12" w15:restartNumberingAfterBreak="0">
    <w:nsid w:val="0AEB2CBF"/>
    <w:multiLevelType w:val="hybridMultilevel"/>
    <w:tmpl w:val="778FA12B"/>
    <w:lvl w:ilvl="0" w:tplc="19EE8191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4B6C33CB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59B7A682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2BD29974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427DE881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631AFF64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2B161C35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04335434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41A70B73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abstractNum w:abstractNumId="13" w15:restartNumberingAfterBreak="0">
    <w:nsid w:val="0B015AC6"/>
    <w:multiLevelType w:val="hybridMultilevel"/>
    <w:tmpl w:val="8DCC363E"/>
    <w:lvl w:ilvl="0" w:tplc="E1CA7E38">
      <w:start w:val="1"/>
      <w:numFmt w:val="decimal"/>
      <w:lvlText w:val="G%1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0D8B28A4"/>
    <w:multiLevelType w:val="hybridMultilevel"/>
    <w:tmpl w:val="26DCD308"/>
    <w:lvl w:ilvl="0" w:tplc="7D9B2982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51CFF014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00F855E0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010B0656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219078E7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339B605D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48CE3DC4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51E36874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69738F84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abstractNum w:abstractNumId="15" w15:restartNumberingAfterBreak="0">
    <w:nsid w:val="0F1848F1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abstractNum w:abstractNumId="16" w15:restartNumberingAfterBreak="0">
    <w:nsid w:val="0F8636E3"/>
    <w:multiLevelType w:val="hybridMultilevel"/>
    <w:tmpl w:val="15D1B468"/>
    <w:lvl w:ilvl="0" w:tplc="35BF3AB2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21B40078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3E045CCE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6C113E05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593015F3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4C4EF90A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606873FB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16B25D26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014769E6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abstractNum w:abstractNumId="17" w15:restartNumberingAfterBreak="0">
    <w:nsid w:val="0FF13A8B"/>
    <w:multiLevelType w:val="hybridMultilevel"/>
    <w:tmpl w:val="33FD1891"/>
    <w:lvl w:ilvl="0" w:tplc="2821CAEF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57198CF0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7704C839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61C9A5CC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562F5032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18B4C263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6AA5BDBD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11049AB9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7EDF6E7E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abstractNum w:abstractNumId="18" w15:restartNumberingAfterBreak="0">
    <w:nsid w:val="323A750D"/>
    <w:multiLevelType w:val="hybridMultilevel"/>
    <w:tmpl w:val="5DA017BE"/>
    <w:lvl w:ilvl="0" w:tplc="2E8FCC07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1FD00D1D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5809458E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27CBE2AF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2A07274C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0BBCB3FC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31F43B7A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319C057B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63157E76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abstractNum w:abstractNumId="19" w15:restartNumberingAfterBreak="0">
    <w:nsid w:val="37936908"/>
    <w:multiLevelType w:val="hybridMultilevel"/>
    <w:tmpl w:val="23FAFA03"/>
    <w:lvl w:ilvl="0" w:tplc="0533A3EE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5F8EC452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29B1CB6C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7DFDDC2B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035999A5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39C255C4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4EB4B503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608FCB65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7DC8A3C6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abstractNum w:abstractNumId="20" w15:restartNumberingAfterBreak="0">
    <w:nsid w:val="382A439F"/>
    <w:multiLevelType w:val="hybridMultilevel"/>
    <w:tmpl w:val="10CD0157"/>
    <w:lvl w:ilvl="0" w:tplc="094BAD17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135B89FA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11C5FD60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591D8BD5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412FFB26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084ACE62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1A5819E4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29262DD7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0F09B60A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abstractNum w:abstractNumId="21" w15:restartNumberingAfterBreak="0">
    <w:nsid w:val="44C864EA"/>
    <w:multiLevelType w:val="hybridMultilevel"/>
    <w:tmpl w:val="3A396B22"/>
    <w:lvl w:ilvl="0" w:tplc="212260A4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01593522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04A289A5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08B318A6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3A46FCF2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002E3D5F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505A6301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6DBB4204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18721709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abstractNum w:abstractNumId="22" w15:restartNumberingAfterBreak="0">
    <w:nsid w:val="47E7EB99"/>
    <w:multiLevelType w:val="hybridMultilevel"/>
    <w:tmpl w:val="1E020C98"/>
    <w:lvl w:ilvl="0" w:tplc="3BFF028B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794C801F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26D474B1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4957477A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5478BAE3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16BD0DAC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505CC1D3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648EE6E7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7600512A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abstractNum w:abstractNumId="23" w15:restartNumberingAfterBreak="0">
    <w:nsid w:val="49A321E5"/>
    <w:multiLevelType w:val="hybridMultilevel"/>
    <w:tmpl w:val="3597C90D"/>
    <w:lvl w:ilvl="0" w:tplc="4EE1A98D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24C5EB47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1D2E0F2A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0A5F0800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68C2A853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16D6C599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21CC4FF6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1948C7EC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58DA6755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abstractNum w:abstractNumId="24" w15:restartNumberingAfterBreak="0">
    <w:nsid w:val="51B5F628"/>
    <w:multiLevelType w:val="hybridMultilevel"/>
    <w:tmpl w:val="33C4452A"/>
    <w:lvl w:ilvl="0" w:tplc="21D209A7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2D0E21BC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206FA606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1BFB68B5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2EBAA29E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7BEA44EF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274ECDF4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3922552B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60531183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abstractNum w:abstractNumId="25" w15:restartNumberingAfterBreak="0">
    <w:nsid w:val="5A9A0961"/>
    <w:multiLevelType w:val="hybridMultilevel"/>
    <w:tmpl w:val="790160D7"/>
    <w:lvl w:ilvl="0" w:tplc="28D1E465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43DC3B94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5B40CD71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751C9736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06F4FCCE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5FFF6B8A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2938B627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27265B33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031718F6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abstractNum w:abstractNumId="26" w15:restartNumberingAfterBreak="0">
    <w:nsid w:val="5AE68593"/>
    <w:multiLevelType w:val="hybridMultilevel"/>
    <w:tmpl w:val="65399B79"/>
    <w:lvl w:ilvl="0" w:tplc="67D4B072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10B37085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43BED350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44999A5B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1FC1D9C4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4EA2232D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17453384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4E059000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5D9377F1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abstractNum w:abstractNumId="27" w15:restartNumberingAfterBreak="0">
    <w:nsid w:val="5BBF1455"/>
    <w:multiLevelType w:val="hybridMultilevel"/>
    <w:tmpl w:val="4EE5B42E"/>
    <w:lvl w:ilvl="0" w:tplc="5221CC10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77ED3587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2DD50ED4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32131C62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7D94C923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6CC1AEE2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1CDFBC97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15BC5B9C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228A3A0A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abstractNum w:abstractNumId="28" w15:restartNumberingAfterBreak="0">
    <w:nsid w:val="5C310FE7"/>
    <w:multiLevelType w:val="hybridMultilevel"/>
    <w:tmpl w:val="248B9A3F"/>
    <w:lvl w:ilvl="0" w:tplc="7A8E4B0C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3AA43793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4474023F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7E3246D1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2664E097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0C73C965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13166793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362B5B3D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5B7CD091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abstractNum w:abstractNumId="29" w15:restartNumberingAfterBreak="0">
    <w:nsid w:val="625FF4FD"/>
    <w:multiLevelType w:val="hybridMultilevel"/>
    <w:tmpl w:val="5C072129"/>
    <w:lvl w:ilvl="0" w:tplc="2574DCA1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2191F2A0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76B4991F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56D32063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18DDD36A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3F515AB8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6E3E0FCD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1529DDE0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57FBB405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abstractNum w:abstractNumId="30" w15:restartNumberingAfterBreak="0">
    <w:nsid w:val="6C5DE0E0"/>
    <w:multiLevelType w:val="hybridMultilevel"/>
    <w:tmpl w:val="29CBA9FF"/>
    <w:lvl w:ilvl="0" w:tplc="7EBB439F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1F38FF31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59003EC8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0EA3064C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7C77EBF8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0753230E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7C17E378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08CFE480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433E1D4B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abstractNum w:abstractNumId="31" w15:restartNumberingAfterBreak="0">
    <w:nsid w:val="6D301D53"/>
    <w:multiLevelType w:val="hybridMultilevel"/>
    <w:tmpl w:val="1C16FB40"/>
    <w:lvl w:ilvl="0" w:tplc="0409000F">
      <w:start w:val="1"/>
      <w:numFmt w:val="decimal"/>
      <w:lvlText w:val="%1."/>
      <w:lvlJc w:val="left"/>
      <w:pPr>
        <w:tabs>
          <w:tab w:val="num" w:pos="1980"/>
        </w:tabs>
        <w:ind w:left="19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460"/>
        </w:tabs>
        <w:ind w:left="24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940"/>
        </w:tabs>
        <w:ind w:left="29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420"/>
        </w:tabs>
        <w:ind w:left="34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900"/>
        </w:tabs>
        <w:ind w:left="39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60"/>
        </w:tabs>
        <w:ind w:left="48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340"/>
        </w:tabs>
        <w:ind w:left="53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820"/>
        </w:tabs>
        <w:ind w:left="5820" w:hanging="480"/>
      </w:pPr>
    </w:lvl>
  </w:abstractNum>
  <w:abstractNum w:abstractNumId="32" w15:restartNumberingAfterBreak="0">
    <w:nsid w:val="6F285BB7"/>
    <w:multiLevelType w:val="hybridMultilevel"/>
    <w:tmpl w:val="3B1844A5"/>
    <w:lvl w:ilvl="0" w:tplc="7CC327FF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0AAE0C32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63ABA897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4951B98D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29AE2BE8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02D22254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40951C5F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571DC60C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0AF9DA99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abstractNum w:abstractNumId="33" w15:restartNumberingAfterBreak="0">
    <w:nsid w:val="788E3A0B"/>
    <w:multiLevelType w:val="multilevel"/>
    <w:tmpl w:val="0409001D"/>
    <w:styleLink w:val="1ai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235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566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99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77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562"/>
        </w:tabs>
        <w:ind w:left="5102" w:hanging="1700"/>
      </w:pPr>
    </w:lvl>
  </w:abstractNum>
  <w:abstractNum w:abstractNumId="34" w15:restartNumberingAfterBreak="0">
    <w:nsid w:val="7AA0551A"/>
    <w:multiLevelType w:val="hybridMultilevel"/>
    <w:tmpl w:val="50B73C37"/>
    <w:lvl w:ilvl="0" w:tplc="2319FED8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5D146EA6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00EECEBA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5D407763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1C68CDCA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0B2AC53D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43A226C2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110D0574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38638DBE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abstractNum w:abstractNumId="35" w15:restartNumberingAfterBreak="0">
    <w:nsid w:val="7AF4DE08"/>
    <w:multiLevelType w:val="hybridMultilevel"/>
    <w:tmpl w:val="0A92BA88"/>
    <w:lvl w:ilvl="0" w:tplc="1717B393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01E9638B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2D6A5FDE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0C2B3A9D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12F1751D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76216462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03784638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297102E3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44E7DFD1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abstractNum w:abstractNumId="36" w15:restartNumberingAfterBreak="0">
    <w:nsid w:val="7E85642B"/>
    <w:multiLevelType w:val="hybridMultilevel"/>
    <w:tmpl w:val="3E379E19"/>
    <w:lvl w:ilvl="0" w:tplc="2C35C59E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64364DF2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5E90ECCE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1BD280A4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1AA38A09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2C2FD5EF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42F35AD1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39E053E3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0709B80C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num w:numId="1">
    <w:abstractNumId w:val="8"/>
  </w:num>
  <w:num w:numId="2">
    <w:abstractNumId w:val="3"/>
  </w:num>
  <w:num w:numId="3">
    <w:abstractNumId w:val="2"/>
  </w:num>
  <w:num w:numId="4">
    <w:abstractNumId w:val="1"/>
  </w:num>
  <w:num w:numId="5">
    <w:abstractNumId w:val="0"/>
  </w:num>
  <w:num w:numId="6">
    <w:abstractNumId w:val="9"/>
  </w:num>
  <w:num w:numId="7">
    <w:abstractNumId w:val="7"/>
  </w:num>
  <w:num w:numId="8">
    <w:abstractNumId w:val="6"/>
  </w:num>
  <w:num w:numId="9">
    <w:abstractNumId w:val="5"/>
  </w:num>
  <w:num w:numId="10">
    <w:abstractNumId w:val="4"/>
  </w:num>
  <w:num w:numId="11">
    <w:abstractNumId w:val="15"/>
  </w:num>
  <w:num w:numId="12">
    <w:abstractNumId w:val="33"/>
  </w:num>
  <w:num w:numId="13">
    <w:abstractNumId w:val="10"/>
  </w:num>
  <w:num w:numId="14">
    <w:abstractNumId w:val="20"/>
  </w:num>
  <w:num w:numId="15">
    <w:abstractNumId w:val="27"/>
  </w:num>
  <w:num w:numId="16">
    <w:abstractNumId w:val="36"/>
  </w:num>
  <w:num w:numId="17">
    <w:abstractNumId w:val="34"/>
  </w:num>
  <w:num w:numId="18">
    <w:abstractNumId w:val="18"/>
  </w:num>
  <w:num w:numId="19">
    <w:abstractNumId w:val="35"/>
  </w:num>
  <w:num w:numId="20">
    <w:abstractNumId w:val="24"/>
  </w:num>
  <w:num w:numId="21">
    <w:abstractNumId w:val="22"/>
  </w:num>
  <w:num w:numId="22">
    <w:abstractNumId w:val="23"/>
  </w:num>
  <w:num w:numId="23">
    <w:abstractNumId w:val="19"/>
  </w:num>
  <w:num w:numId="24">
    <w:abstractNumId w:val="32"/>
  </w:num>
  <w:num w:numId="25">
    <w:abstractNumId w:val="21"/>
  </w:num>
  <w:num w:numId="26">
    <w:abstractNumId w:val="16"/>
  </w:num>
  <w:num w:numId="27">
    <w:abstractNumId w:val="11"/>
  </w:num>
  <w:num w:numId="28">
    <w:abstractNumId w:val="12"/>
  </w:num>
  <w:num w:numId="29">
    <w:abstractNumId w:val="31"/>
  </w:num>
  <w:num w:numId="30">
    <w:abstractNumId w:val="14"/>
  </w:num>
  <w:num w:numId="31">
    <w:abstractNumId w:val="26"/>
  </w:num>
  <w:num w:numId="32">
    <w:abstractNumId w:val="17"/>
  </w:num>
  <w:num w:numId="33">
    <w:abstractNumId w:val="25"/>
  </w:num>
  <w:num w:numId="34">
    <w:abstractNumId w:val="30"/>
  </w:num>
  <w:num w:numId="35">
    <w:abstractNumId w:val="28"/>
  </w:num>
  <w:num w:numId="36">
    <w:abstractNumId w:val="13"/>
  </w:num>
  <w:num w:numId="37">
    <w:abstractNumId w:val="29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bordersDoNotSurroundHeader/>
  <w:bordersDoNotSurroundFooter/>
  <w:hideSpellingErrors/>
  <w:proofState w:grammar="clean"/>
  <w:attachedTemplate r:id="rId1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6FF1"/>
    <w:rsid w:val="000001CD"/>
    <w:rsid w:val="00000402"/>
    <w:rsid w:val="000018CC"/>
    <w:rsid w:val="00002EA8"/>
    <w:rsid w:val="00004399"/>
    <w:rsid w:val="00004E09"/>
    <w:rsid w:val="0000602A"/>
    <w:rsid w:val="000064AB"/>
    <w:rsid w:val="00006A5A"/>
    <w:rsid w:val="00007B5B"/>
    <w:rsid w:val="000107B3"/>
    <w:rsid w:val="000107CD"/>
    <w:rsid w:val="00010897"/>
    <w:rsid w:val="00011195"/>
    <w:rsid w:val="00012954"/>
    <w:rsid w:val="000138C4"/>
    <w:rsid w:val="00013E3F"/>
    <w:rsid w:val="000146EA"/>
    <w:rsid w:val="0001520B"/>
    <w:rsid w:val="00015477"/>
    <w:rsid w:val="000155C1"/>
    <w:rsid w:val="000161B1"/>
    <w:rsid w:val="0001640D"/>
    <w:rsid w:val="000176F4"/>
    <w:rsid w:val="0001773B"/>
    <w:rsid w:val="000204A3"/>
    <w:rsid w:val="00021097"/>
    <w:rsid w:val="0002121B"/>
    <w:rsid w:val="00021F63"/>
    <w:rsid w:val="0002274A"/>
    <w:rsid w:val="00022B8A"/>
    <w:rsid w:val="000230EA"/>
    <w:rsid w:val="0002393B"/>
    <w:rsid w:val="000240E2"/>
    <w:rsid w:val="00024208"/>
    <w:rsid w:val="0002468A"/>
    <w:rsid w:val="00024714"/>
    <w:rsid w:val="000248DD"/>
    <w:rsid w:val="000253E1"/>
    <w:rsid w:val="00025946"/>
    <w:rsid w:val="00026486"/>
    <w:rsid w:val="00026494"/>
    <w:rsid w:val="00026FC0"/>
    <w:rsid w:val="0003020B"/>
    <w:rsid w:val="0003082C"/>
    <w:rsid w:val="0003096F"/>
    <w:rsid w:val="00032E9F"/>
    <w:rsid w:val="00033328"/>
    <w:rsid w:val="00033BC1"/>
    <w:rsid w:val="00033D8E"/>
    <w:rsid w:val="00033E9D"/>
    <w:rsid w:val="00034455"/>
    <w:rsid w:val="00036C1A"/>
    <w:rsid w:val="000371DF"/>
    <w:rsid w:val="000376A0"/>
    <w:rsid w:val="00037820"/>
    <w:rsid w:val="000408AF"/>
    <w:rsid w:val="00040966"/>
    <w:rsid w:val="00040D7C"/>
    <w:rsid w:val="00042023"/>
    <w:rsid w:val="00042223"/>
    <w:rsid w:val="00042C8C"/>
    <w:rsid w:val="000431E0"/>
    <w:rsid w:val="00043389"/>
    <w:rsid w:val="000442BB"/>
    <w:rsid w:val="0004525D"/>
    <w:rsid w:val="00046D86"/>
    <w:rsid w:val="00047923"/>
    <w:rsid w:val="00047A4A"/>
    <w:rsid w:val="00047C0D"/>
    <w:rsid w:val="00050492"/>
    <w:rsid w:val="000511C2"/>
    <w:rsid w:val="00051D25"/>
    <w:rsid w:val="000522EF"/>
    <w:rsid w:val="00052406"/>
    <w:rsid w:val="0005264D"/>
    <w:rsid w:val="00053098"/>
    <w:rsid w:val="00054066"/>
    <w:rsid w:val="00054766"/>
    <w:rsid w:val="000548E0"/>
    <w:rsid w:val="000555AE"/>
    <w:rsid w:val="000577B3"/>
    <w:rsid w:val="00057E8F"/>
    <w:rsid w:val="000601CC"/>
    <w:rsid w:val="00060E8D"/>
    <w:rsid w:val="00061099"/>
    <w:rsid w:val="000610A9"/>
    <w:rsid w:val="00061F63"/>
    <w:rsid w:val="00062756"/>
    <w:rsid w:val="00062DC0"/>
    <w:rsid w:val="00062FE6"/>
    <w:rsid w:val="00063859"/>
    <w:rsid w:val="00063B7A"/>
    <w:rsid w:val="00064ADD"/>
    <w:rsid w:val="000650F7"/>
    <w:rsid w:val="00065C71"/>
    <w:rsid w:val="00066CEF"/>
    <w:rsid w:val="00067341"/>
    <w:rsid w:val="00070429"/>
    <w:rsid w:val="00070B28"/>
    <w:rsid w:val="000712C7"/>
    <w:rsid w:val="00071479"/>
    <w:rsid w:val="00071597"/>
    <w:rsid w:val="00071A0C"/>
    <w:rsid w:val="00072D6E"/>
    <w:rsid w:val="0007376D"/>
    <w:rsid w:val="00073C02"/>
    <w:rsid w:val="00074FFF"/>
    <w:rsid w:val="00081830"/>
    <w:rsid w:val="00082138"/>
    <w:rsid w:val="00082416"/>
    <w:rsid w:val="00082F03"/>
    <w:rsid w:val="00083119"/>
    <w:rsid w:val="000839C8"/>
    <w:rsid w:val="00083B04"/>
    <w:rsid w:val="00084843"/>
    <w:rsid w:val="000858B5"/>
    <w:rsid w:val="00086296"/>
    <w:rsid w:val="00086402"/>
    <w:rsid w:val="00086ABA"/>
    <w:rsid w:val="0009191C"/>
    <w:rsid w:val="00091B27"/>
    <w:rsid w:val="000927BE"/>
    <w:rsid w:val="00092FB0"/>
    <w:rsid w:val="000948D2"/>
    <w:rsid w:val="00095143"/>
    <w:rsid w:val="000952AB"/>
    <w:rsid w:val="000952CF"/>
    <w:rsid w:val="00096400"/>
    <w:rsid w:val="00096413"/>
    <w:rsid w:val="000973C3"/>
    <w:rsid w:val="00097BC2"/>
    <w:rsid w:val="00097C1B"/>
    <w:rsid w:val="000A11B8"/>
    <w:rsid w:val="000A1CD9"/>
    <w:rsid w:val="000A1ED7"/>
    <w:rsid w:val="000A2176"/>
    <w:rsid w:val="000A2650"/>
    <w:rsid w:val="000A421D"/>
    <w:rsid w:val="000A500D"/>
    <w:rsid w:val="000A768A"/>
    <w:rsid w:val="000B1C7B"/>
    <w:rsid w:val="000B1F2A"/>
    <w:rsid w:val="000B43A4"/>
    <w:rsid w:val="000B503A"/>
    <w:rsid w:val="000B5A6A"/>
    <w:rsid w:val="000B5B6A"/>
    <w:rsid w:val="000B5BAB"/>
    <w:rsid w:val="000B6053"/>
    <w:rsid w:val="000B66F7"/>
    <w:rsid w:val="000B6843"/>
    <w:rsid w:val="000B6E2B"/>
    <w:rsid w:val="000B76E2"/>
    <w:rsid w:val="000B79F2"/>
    <w:rsid w:val="000C00A3"/>
    <w:rsid w:val="000C0184"/>
    <w:rsid w:val="000C08AF"/>
    <w:rsid w:val="000C0B16"/>
    <w:rsid w:val="000C226F"/>
    <w:rsid w:val="000C3D7D"/>
    <w:rsid w:val="000C63E1"/>
    <w:rsid w:val="000C648F"/>
    <w:rsid w:val="000C64CB"/>
    <w:rsid w:val="000C6815"/>
    <w:rsid w:val="000C7E2A"/>
    <w:rsid w:val="000D3BE9"/>
    <w:rsid w:val="000D3C2D"/>
    <w:rsid w:val="000D42AC"/>
    <w:rsid w:val="000D4AB4"/>
    <w:rsid w:val="000D4CD0"/>
    <w:rsid w:val="000D7963"/>
    <w:rsid w:val="000E04A6"/>
    <w:rsid w:val="000E09E1"/>
    <w:rsid w:val="000E0B3A"/>
    <w:rsid w:val="000E20FE"/>
    <w:rsid w:val="000E335A"/>
    <w:rsid w:val="000E4FB4"/>
    <w:rsid w:val="000E5465"/>
    <w:rsid w:val="000E65F1"/>
    <w:rsid w:val="000E7EDE"/>
    <w:rsid w:val="000F051F"/>
    <w:rsid w:val="000F05B4"/>
    <w:rsid w:val="000F1834"/>
    <w:rsid w:val="000F21F0"/>
    <w:rsid w:val="000F2578"/>
    <w:rsid w:val="000F2926"/>
    <w:rsid w:val="000F2C00"/>
    <w:rsid w:val="000F2FF7"/>
    <w:rsid w:val="000F47D2"/>
    <w:rsid w:val="000F4E04"/>
    <w:rsid w:val="000F5123"/>
    <w:rsid w:val="000F5A63"/>
    <w:rsid w:val="000F5D75"/>
    <w:rsid w:val="000F7754"/>
    <w:rsid w:val="001002A5"/>
    <w:rsid w:val="001006BC"/>
    <w:rsid w:val="001010E7"/>
    <w:rsid w:val="00101618"/>
    <w:rsid w:val="00103081"/>
    <w:rsid w:val="001037CF"/>
    <w:rsid w:val="00103A92"/>
    <w:rsid w:val="00103C68"/>
    <w:rsid w:val="00104590"/>
    <w:rsid w:val="00106651"/>
    <w:rsid w:val="001075C0"/>
    <w:rsid w:val="00107D4C"/>
    <w:rsid w:val="001106C5"/>
    <w:rsid w:val="0011073E"/>
    <w:rsid w:val="00110A22"/>
    <w:rsid w:val="001110FB"/>
    <w:rsid w:val="001119FF"/>
    <w:rsid w:val="00113531"/>
    <w:rsid w:val="00113C65"/>
    <w:rsid w:val="001147CC"/>
    <w:rsid w:val="00114EE1"/>
    <w:rsid w:val="00115DA9"/>
    <w:rsid w:val="0011677C"/>
    <w:rsid w:val="0011731B"/>
    <w:rsid w:val="001176BF"/>
    <w:rsid w:val="00117A35"/>
    <w:rsid w:val="00120089"/>
    <w:rsid w:val="001204B9"/>
    <w:rsid w:val="00120A21"/>
    <w:rsid w:val="00120AB2"/>
    <w:rsid w:val="00120C9E"/>
    <w:rsid w:val="00121657"/>
    <w:rsid w:val="00121C99"/>
    <w:rsid w:val="00122C01"/>
    <w:rsid w:val="00123781"/>
    <w:rsid w:val="00123906"/>
    <w:rsid w:val="00123F52"/>
    <w:rsid w:val="001245FE"/>
    <w:rsid w:val="00124634"/>
    <w:rsid w:val="001248A1"/>
    <w:rsid w:val="001250F3"/>
    <w:rsid w:val="001268B9"/>
    <w:rsid w:val="00127528"/>
    <w:rsid w:val="00127C6B"/>
    <w:rsid w:val="0013032E"/>
    <w:rsid w:val="0013089C"/>
    <w:rsid w:val="00130D8D"/>
    <w:rsid w:val="00131F95"/>
    <w:rsid w:val="00132D72"/>
    <w:rsid w:val="00133972"/>
    <w:rsid w:val="0013458B"/>
    <w:rsid w:val="001354F6"/>
    <w:rsid w:val="001359D9"/>
    <w:rsid w:val="00135BBF"/>
    <w:rsid w:val="0013618C"/>
    <w:rsid w:val="00136605"/>
    <w:rsid w:val="00137A3A"/>
    <w:rsid w:val="00140207"/>
    <w:rsid w:val="001415DD"/>
    <w:rsid w:val="0014185A"/>
    <w:rsid w:val="001420DE"/>
    <w:rsid w:val="00142519"/>
    <w:rsid w:val="0014258E"/>
    <w:rsid w:val="00142F9C"/>
    <w:rsid w:val="00143809"/>
    <w:rsid w:val="001456E6"/>
    <w:rsid w:val="00145EAE"/>
    <w:rsid w:val="001461AF"/>
    <w:rsid w:val="0014665A"/>
    <w:rsid w:val="0014771E"/>
    <w:rsid w:val="001478B0"/>
    <w:rsid w:val="00147E58"/>
    <w:rsid w:val="0015024C"/>
    <w:rsid w:val="0015112E"/>
    <w:rsid w:val="00151A4B"/>
    <w:rsid w:val="00151B74"/>
    <w:rsid w:val="00152FB8"/>
    <w:rsid w:val="0015321C"/>
    <w:rsid w:val="00154A09"/>
    <w:rsid w:val="00155776"/>
    <w:rsid w:val="00156B4D"/>
    <w:rsid w:val="00156C18"/>
    <w:rsid w:val="00157F40"/>
    <w:rsid w:val="00160983"/>
    <w:rsid w:val="00161960"/>
    <w:rsid w:val="00162834"/>
    <w:rsid w:val="001639A2"/>
    <w:rsid w:val="001646B0"/>
    <w:rsid w:val="00164ED8"/>
    <w:rsid w:val="00165201"/>
    <w:rsid w:val="00165A83"/>
    <w:rsid w:val="00166896"/>
    <w:rsid w:val="001671A4"/>
    <w:rsid w:val="001708A8"/>
    <w:rsid w:val="00171D06"/>
    <w:rsid w:val="00172948"/>
    <w:rsid w:val="001738CC"/>
    <w:rsid w:val="00173D6A"/>
    <w:rsid w:val="0017483B"/>
    <w:rsid w:val="00174A15"/>
    <w:rsid w:val="001769BB"/>
    <w:rsid w:val="00180C5C"/>
    <w:rsid w:val="00181986"/>
    <w:rsid w:val="0018236F"/>
    <w:rsid w:val="00182B0E"/>
    <w:rsid w:val="00184766"/>
    <w:rsid w:val="00185BEB"/>
    <w:rsid w:val="00186851"/>
    <w:rsid w:val="00186CE7"/>
    <w:rsid w:val="001873C3"/>
    <w:rsid w:val="001874AD"/>
    <w:rsid w:val="00192956"/>
    <w:rsid w:val="00192E69"/>
    <w:rsid w:val="001939A6"/>
    <w:rsid w:val="00195357"/>
    <w:rsid w:val="00197A4F"/>
    <w:rsid w:val="001A0594"/>
    <w:rsid w:val="001A0BE3"/>
    <w:rsid w:val="001A0BFA"/>
    <w:rsid w:val="001A0D80"/>
    <w:rsid w:val="001A314E"/>
    <w:rsid w:val="001A4053"/>
    <w:rsid w:val="001A405F"/>
    <w:rsid w:val="001A575D"/>
    <w:rsid w:val="001A5F9A"/>
    <w:rsid w:val="001B0F37"/>
    <w:rsid w:val="001B1210"/>
    <w:rsid w:val="001B127B"/>
    <w:rsid w:val="001B18A5"/>
    <w:rsid w:val="001B22D6"/>
    <w:rsid w:val="001B30E4"/>
    <w:rsid w:val="001B31EC"/>
    <w:rsid w:val="001B4B7B"/>
    <w:rsid w:val="001B4EAD"/>
    <w:rsid w:val="001B56A4"/>
    <w:rsid w:val="001B57AE"/>
    <w:rsid w:val="001B59EF"/>
    <w:rsid w:val="001B61BF"/>
    <w:rsid w:val="001B6ABE"/>
    <w:rsid w:val="001C0363"/>
    <w:rsid w:val="001C1EAD"/>
    <w:rsid w:val="001C3B18"/>
    <w:rsid w:val="001C4487"/>
    <w:rsid w:val="001C4897"/>
    <w:rsid w:val="001C54E3"/>
    <w:rsid w:val="001C5ACA"/>
    <w:rsid w:val="001C6C44"/>
    <w:rsid w:val="001D05D5"/>
    <w:rsid w:val="001D0B83"/>
    <w:rsid w:val="001D3474"/>
    <w:rsid w:val="001D380F"/>
    <w:rsid w:val="001D39E5"/>
    <w:rsid w:val="001D3BD4"/>
    <w:rsid w:val="001D3C48"/>
    <w:rsid w:val="001D4232"/>
    <w:rsid w:val="001D569A"/>
    <w:rsid w:val="001D6E87"/>
    <w:rsid w:val="001D743B"/>
    <w:rsid w:val="001E0570"/>
    <w:rsid w:val="001E1852"/>
    <w:rsid w:val="001E1F7F"/>
    <w:rsid w:val="001E21E7"/>
    <w:rsid w:val="001E264B"/>
    <w:rsid w:val="001E291A"/>
    <w:rsid w:val="001E29AF"/>
    <w:rsid w:val="001E2AC7"/>
    <w:rsid w:val="001E2F2C"/>
    <w:rsid w:val="001E3C4F"/>
    <w:rsid w:val="001E3F0A"/>
    <w:rsid w:val="001E4FF7"/>
    <w:rsid w:val="001F1038"/>
    <w:rsid w:val="001F14FF"/>
    <w:rsid w:val="001F19D2"/>
    <w:rsid w:val="001F331B"/>
    <w:rsid w:val="001F3F0A"/>
    <w:rsid w:val="001F64B5"/>
    <w:rsid w:val="002018C5"/>
    <w:rsid w:val="00202865"/>
    <w:rsid w:val="00202B07"/>
    <w:rsid w:val="00202EEB"/>
    <w:rsid w:val="002030A1"/>
    <w:rsid w:val="00203E1E"/>
    <w:rsid w:val="0020550C"/>
    <w:rsid w:val="002057BB"/>
    <w:rsid w:val="00205CDF"/>
    <w:rsid w:val="0020671E"/>
    <w:rsid w:val="00206992"/>
    <w:rsid w:val="00207B83"/>
    <w:rsid w:val="00207F35"/>
    <w:rsid w:val="0021147A"/>
    <w:rsid w:val="00211EE4"/>
    <w:rsid w:val="0021234C"/>
    <w:rsid w:val="002123C3"/>
    <w:rsid w:val="00212B9A"/>
    <w:rsid w:val="00213190"/>
    <w:rsid w:val="0021352A"/>
    <w:rsid w:val="00215406"/>
    <w:rsid w:val="00215BFC"/>
    <w:rsid w:val="00216E76"/>
    <w:rsid w:val="00216EBC"/>
    <w:rsid w:val="00217630"/>
    <w:rsid w:val="0022049F"/>
    <w:rsid w:val="00221C5A"/>
    <w:rsid w:val="0022208D"/>
    <w:rsid w:val="00222DD6"/>
    <w:rsid w:val="00223600"/>
    <w:rsid w:val="00223E2C"/>
    <w:rsid w:val="00224037"/>
    <w:rsid w:val="002256DD"/>
    <w:rsid w:val="00226E0F"/>
    <w:rsid w:val="00230153"/>
    <w:rsid w:val="002302BC"/>
    <w:rsid w:val="00231F17"/>
    <w:rsid w:val="00232216"/>
    <w:rsid w:val="002323CD"/>
    <w:rsid w:val="002331A7"/>
    <w:rsid w:val="002333E7"/>
    <w:rsid w:val="00233AAA"/>
    <w:rsid w:val="0023596F"/>
    <w:rsid w:val="00235A1D"/>
    <w:rsid w:val="00237C34"/>
    <w:rsid w:val="00240059"/>
    <w:rsid w:val="0024022B"/>
    <w:rsid w:val="0024023D"/>
    <w:rsid w:val="002402A4"/>
    <w:rsid w:val="00242077"/>
    <w:rsid w:val="00242827"/>
    <w:rsid w:val="002429DB"/>
    <w:rsid w:val="00243389"/>
    <w:rsid w:val="00243F76"/>
    <w:rsid w:val="00244955"/>
    <w:rsid w:val="002458BA"/>
    <w:rsid w:val="00246360"/>
    <w:rsid w:val="00247E99"/>
    <w:rsid w:val="00247F38"/>
    <w:rsid w:val="00251B90"/>
    <w:rsid w:val="00253B9F"/>
    <w:rsid w:val="00254627"/>
    <w:rsid w:val="00254BCE"/>
    <w:rsid w:val="0025519C"/>
    <w:rsid w:val="00255A08"/>
    <w:rsid w:val="00255A7D"/>
    <w:rsid w:val="002565A4"/>
    <w:rsid w:val="00256705"/>
    <w:rsid w:val="00260948"/>
    <w:rsid w:val="00260EB7"/>
    <w:rsid w:val="00263313"/>
    <w:rsid w:val="00263E96"/>
    <w:rsid w:val="00264F33"/>
    <w:rsid w:val="00266616"/>
    <w:rsid w:val="00266FFE"/>
    <w:rsid w:val="00267237"/>
    <w:rsid w:val="002712F3"/>
    <w:rsid w:val="002717FB"/>
    <w:rsid w:val="002719BD"/>
    <w:rsid w:val="00272057"/>
    <w:rsid w:val="002721BB"/>
    <w:rsid w:val="00273E62"/>
    <w:rsid w:val="00273ECE"/>
    <w:rsid w:val="002741C9"/>
    <w:rsid w:val="00275048"/>
    <w:rsid w:val="002751AF"/>
    <w:rsid w:val="002751E7"/>
    <w:rsid w:val="002759FE"/>
    <w:rsid w:val="00275B94"/>
    <w:rsid w:val="00276ADD"/>
    <w:rsid w:val="002773C2"/>
    <w:rsid w:val="0027794D"/>
    <w:rsid w:val="00277959"/>
    <w:rsid w:val="00280AEF"/>
    <w:rsid w:val="00281DC2"/>
    <w:rsid w:val="002843D3"/>
    <w:rsid w:val="00284972"/>
    <w:rsid w:val="002862B0"/>
    <w:rsid w:val="00286987"/>
    <w:rsid w:val="002900BA"/>
    <w:rsid w:val="002910EE"/>
    <w:rsid w:val="00291ED2"/>
    <w:rsid w:val="00292480"/>
    <w:rsid w:val="00293486"/>
    <w:rsid w:val="00294B8A"/>
    <w:rsid w:val="002953FD"/>
    <w:rsid w:val="002956C4"/>
    <w:rsid w:val="00295C60"/>
    <w:rsid w:val="00295C83"/>
    <w:rsid w:val="00296B46"/>
    <w:rsid w:val="00296B4E"/>
    <w:rsid w:val="00297BDD"/>
    <w:rsid w:val="002A0CA4"/>
    <w:rsid w:val="002A1F29"/>
    <w:rsid w:val="002A2335"/>
    <w:rsid w:val="002A28A1"/>
    <w:rsid w:val="002A30B3"/>
    <w:rsid w:val="002A3B4E"/>
    <w:rsid w:val="002A3EEC"/>
    <w:rsid w:val="002A79BB"/>
    <w:rsid w:val="002B03A3"/>
    <w:rsid w:val="002B19BB"/>
    <w:rsid w:val="002B2AD3"/>
    <w:rsid w:val="002B2C67"/>
    <w:rsid w:val="002B36B3"/>
    <w:rsid w:val="002B4CCF"/>
    <w:rsid w:val="002B4ECC"/>
    <w:rsid w:val="002B53BD"/>
    <w:rsid w:val="002B566B"/>
    <w:rsid w:val="002B56E9"/>
    <w:rsid w:val="002B5759"/>
    <w:rsid w:val="002B6490"/>
    <w:rsid w:val="002B6CBC"/>
    <w:rsid w:val="002B7317"/>
    <w:rsid w:val="002B7474"/>
    <w:rsid w:val="002C0708"/>
    <w:rsid w:val="002C0940"/>
    <w:rsid w:val="002C13D6"/>
    <w:rsid w:val="002C1A90"/>
    <w:rsid w:val="002C2B00"/>
    <w:rsid w:val="002C2D18"/>
    <w:rsid w:val="002C43A4"/>
    <w:rsid w:val="002C7423"/>
    <w:rsid w:val="002C75CC"/>
    <w:rsid w:val="002C7BFF"/>
    <w:rsid w:val="002C7FD9"/>
    <w:rsid w:val="002D0D45"/>
    <w:rsid w:val="002D2ED2"/>
    <w:rsid w:val="002D39FA"/>
    <w:rsid w:val="002D4658"/>
    <w:rsid w:val="002D517A"/>
    <w:rsid w:val="002D6646"/>
    <w:rsid w:val="002D6885"/>
    <w:rsid w:val="002D68F6"/>
    <w:rsid w:val="002D7F13"/>
    <w:rsid w:val="002E00EA"/>
    <w:rsid w:val="002E02B0"/>
    <w:rsid w:val="002E0CAD"/>
    <w:rsid w:val="002E1AC2"/>
    <w:rsid w:val="002E1EE4"/>
    <w:rsid w:val="002E2A1B"/>
    <w:rsid w:val="002E2A80"/>
    <w:rsid w:val="002E39FE"/>
    <w:rsid w:val="002E44D3"/>
    <w:rsid w:val="002E4848"/>
    <w:rsid w:val="002E5823"/>
    <w:rsid w:val="002E6A34"/>
    <w:rsid w:val="002F11B0"/>
    <w:rsid w:val="002F1B30"/>
    <w:rsid w:val="002F323D"/>
    <w:rsid w:val="002F44F1"/>
    <w:rsid w:val="002F4DA8"/>
    <w:rsid w:val="002F4DE8"/>
    <w:rsid w:val="002F5C50"/>
    <w:rsid w:val="002F7065"/>
    <w:rsid w:val="002F7805"/>
    <w:rsid w:val="002F7AFF"/>
    <w:rsid w:val="002F7C86"/>
    <w:rsid w:val="002F7CEF"/>
    <w:rsid w:val="002F7D45"/>
    <w:rsid w:val="002F7D90"/>
    <w:rsid w:val="0030181E"/>
    <w:rsid w:val="00304693"/>
    <w:rsid w:val="0030514D"/>
    <w:rsid w:val="0030604F"/>
    <w:rsid w:val="00306146"/>
    <w:rsid w:val="003066DE"/>
    <w:rsid w:val="00306AA1"/>
    <w:rsid w:val="00306B46"/>
    <w:rsid w:val="003071AA"/>
    <w:rsid w:val="003072F0"/>
    <w:rsid w:val="0030792F"/>
    <w:rsid w:val="00307C72"/>
    <w:rsid w:val="00310AB3"/>
    <w:rsid w:val="003114CB"/>
    <w:rsid w:val="003117A2"/>
    <w:rsid w:val="00311D63"/>
    <w:rsid w:val="00313664"/>
    <w:rsid w:val="00313B0F"/>
    <w:rsid w:val="00313F53"/>
    <w:rsid w:val="00314838"/>
    <w:rsid w:val="00314A27"/>
    <w:rsid w:val="00314A2F"/>
    <w:rsid w:val="00315A37"/>
    <w:rsid w:val="00316066"/>
    <w:rsid w:val="00317279"/>
    <w:rsid w:val="00317869"/>
    <w:rsid w:val="00317D76"/>
    <w:rsid w:val="003204A1"/>
    <w:rsid w:val="00320701"/>
    <w:rsid w:val="00320B8C"/>
    <w:rsid w:val="003214D3"/>
    <w:rsid w:val="003215C7"/>
    <w:rsid w:val="00323220"/>
    <w:rsid w:val="003235BA"/>
    <w:rsid w:val="00325AD6"/>
    <w:rsid w:val="0032635D"/>
    <w:rsid w:val="003263A3"/>
    <w:rsid w:val="00326FE1"/>
    <w:rsid w:val="00331E5A"/>
    <w:rsid w:val="003325C0"/>
    <w:rsid w:val="003329EF"/>
    <w:rsid w:val="00333186"/>
    <w:rsid w:val="003331EE"/>
    <w:rsid w:val="00333A96"/>
    <w:rsid w:val="00334473"/>
    <w:rsid w:val="00334A23"/>
    <w:rsid w:val="00336BEE"/>
    <w:rsid w:val="00336BFE"/>
    <w:rsid w:val="00337200"/>
    <w:rsid w:val="00340B32"/>
    <w:rsid w:val="00342CF5"/>
    <w:rsid w:val="003430E5"/>
    <w:rsid w:val="00343F09"/>
    <w:rsid w:val="003448CD"/>
    <w:rsid w:val="003449A4"/>
    <w:rsid w:val="0034578E"/>
    <w:rsid w:val="003476E4"/>
    <w:rsid w:val="00347E24"/>
    <w:rsid w:val="00350E15"/>
    <w:rsid w:val="00350E1A"/>
    <w:rsid w:val="003510EA"/>
    <w:rsid w:val="003515FA"/>
    <w:rsid w:val="00351C05"/>
    <w:rsid w:val="00351C2F"/>
    <w:rsid w:val="0035342D"/>
    <w:rsid w:val="0035371A"/>
    <w:rsid w:val="00354158"/>
    <w:rsid w:val="00354162"/>
    <w:rsid w:val="00354348"/>
    <w:rsid w:val="00355FC6"/>
    <w:rsid w:val="00356479"/>
    <w:rsid w:val="003566CD"/>
    <w:rsid w:val="00357DE4"/>
    <w:rsid w:val="003609F4"/>
    <w:rsid w:val="00360BB8"/>
    <w:rsid w:val="00360BEA"/>
    <w:rsid w:val="00361354"/>
    <w:rsid w:val="003620DF"/>
    <w:rsid w:val="00362109"/>
    <w:rsid w:val="0036327E"/>
    <w:rsid w:val="003632EB"/>
    <w:rsid w:val="00364552"/>
    <w:rsid w:val="00364AA3"/>
    <w:rsid w:val="00364AD3"/>
    <w:rsid w:val="00364DA4"/>
    <w:rsid w:val="00366ED8"/>
    <w:rsid w:val="0036730A"/>
    <w:rsid w:val="00367ED1"/>
    <w:rsid w:val="00372130"/>
    <w:rsid w:val="003724B3"/>
    <w:rsid w:val="00372A69"/>
    <w:rsid w:val="00372B24"/>
    <w:rsid w:val="0037307D"/>
    <w:rsid w:val="00373985"/>
    <w:rsid w:val="00373F0B"/>
    <w:rsid w:val="00374746"/>
    <w:rsid w:val="00374D6F"/>
    <w:rsid w:val="00376DDC"/>
    <w:rsid w:val="00376E5E"/>
    <w:rsid w:val="00376F5A"/>
    <w:rsid w:val="00377511"/>
    <w:rsid w:val="00377796"/>
    <w:rsid w:val="0038043D"/>
    <w:rsid w:val="00380713"/>
    <w:rsid w:val="00383700"/>
    <w:rsid w:val="0038428E"/>
    <w:rsid w:val="0038493D"/>
    <w:rsid w:val="00384D80"/>
    <w:rsid w:val="00384F8C"/>
    <w:rsid w:val="0038505E"/>
    <w:rsid w:val="00386FEA"/>
    <w:rsid w:val="00387EEF"/>
    <w:rsid w:val="00390854"/>
    <w:rsid w:val="00390CB1"/>
    <w:rsid w:val="003910FB"/>
    <w:rsid w:val="003914D4"/>
    <w:rsid w:val="003922FE"/>
    <w:rsid w:val="0039474C"/>
    <w:rsid w:val="003955D7"/>
    <w:rsid w:val="00397459"/>
    <w:rsid w:val="003978B2"/>
    <w:rsid w:val="003A0259"/>
    <w:rsid w:val="003A09EA"/>
    <w:rsid w:val="003A0E67"/>
    <w:rsid w:val="003A0F11"/>
    <w:rsid w:val="003A12D7"/>
    <w:rsid w:val="003A12EF"/>
    <w:rsid w:val="003A43CF"/>
    <w:rsid w:val="003A5A1D"/>
    <w:rsid w:val="003A7081"/>
    <w:rsid w:val="003B0AC7"/>
    <w:rsid w:val="003B1BC3"/>
    <w:rsid w:val="003B1DAC"/>
    <w:rsid w:val="003B2314"/>
    <w:rsid w:val="003B253C"/>
    <w:rsid w:val="003B2A8B"/>
    <w:rsid w:val="003B2AD8"/>
    <w:rsid w:val="003B2D4E"/>
    <w:rsid w:val="003B367A"/>
    <w:rsid w:val="003B392D"/>
    <w:rsid w:val="003B6597"/>
    <w:rsid w:val="003B6743"/>
    <w:rsid w:val="003B70AB"/>
    <w:rsid w:val="003B7766"/>
    <w:rsid w:val="003C0BA4"/>
    <w:rsid w:val="003C2573"/>
    <w:rsid w:val="003C37D0"/>
    <w:rsid w:val="003C48DB"/>
    <w:rsid w:val="003C4EB0"/>
    <w:rsid w:val="003C5370"/>
    <w:rsid w:val="003C5C3B"/>
    <w:rsid w:val="003C5F1B"/>
    <w:rsid w:val="003C682E"/>
    <w:rsid w:val="003C7AA9"/>
    <w:rsid w:val="003D2D99"/>
    <w:rsid w:val="003D2F1C"/>
    <w:rsid w:val="003D30EA"/>
    <w:rsid w:val="003D3BEE"/>
    <w:rsid w:val="003D4017"/>
    <w:rsid w:val="003D40AB"/>
    <w:rsid w:val="003D516B"/>
    <w:rsid w:val="003D52F1"/>
    <w:rsid w:val="003D6252"/>
    <w:rsid w:val="003D6B4B"/>
    <w:rsid w:val="003D789F"/>
    <w:rsid w:val="003E020E"/>
    <w:rsid w:val="003E09B0"/>
    <w:rsid w:val="003E12F4"/>
    <w:rsid w:val="003E1C5A"/>
    <w:rsid w:val="003E2896"/>
    <w:rsid w:val="003E3F93"/>
    <w:rsid w:val="003E41ED"/>
    <w:rsid w:val="003E4C03"/>
    <w:rsid w:val="003E560C"/>
    <w:rsid w:val="003E5DD6"/>
    <w:rsid w:val="003E6C52"/>
    <w:rsid w:val="003F11CB"/>
    <w:rsid w:val="003F20D0"/>
    <w:rsid w:val="003F3F12"/>
    <w:rsid w:val="003F41D8"/>
    <w:rsid w:val="003F5195"/>
    <w:rsid w:val="003F55C9"/>
    <w:rsid w:val="003F69D8"/>
    <w:rsid w:val="003F7F66"/>
    <w:rsid w:val="0040104B"/>
    <w:rsid w:val="004033AA"/>
    <w:rsid w:val="0040592A"/>
    <w:rsid w:val="00405DCC"/>
    <w:rsid w:val="004071A1"/>
    <w:rsid w:val="00407395"/>
    <w:rsid w:val="00410106"/>
    <w:rsid w:val="004102ED"/>
    <w:rsid w:val="004106DC"/>
    <w:rsid w:val="00410C9A"/>
    <w:rsid w:val="00411D52"/>
    <w:rsid w:val="00413797"/>
    <w:rsid w:val="004150FA"/>
    <w:rsid w:val="0041511F"/>
    <w:rsid w:val="004151C6"/>
    <w:rsid w:val="004158A9"/>
    <w:rsid w:val="00417999"/>
    <w:rsid w:val="004207C5"/>
    <w:rsid w:val="00421FEE"/>
    <w:rsid w:val="00422200"/>
    <w:rsid w:val="00422FEE"/>
    <w:rsid w:val="00423798"/>
    <w:rsid w:val="004242C0"/>
    <w:rsid w:val="00424841"/>
    <w:rsid w:val="0042494E"/>
    <w:rsid w:val="00425C11"/>
    <w:rsid w:val="00425D9C"/>
    <w:rsid w:val="00427281"/>
    <w:rsid w:val="00427475"/>
    <w:rsid w:val="00427A5C"/>
    <w:rsid w:val="00427C6D"/>
    <w:rsid w:val="00432E5A"/>
    <w:rsid w:val="0043359E"/>
    <w:rsid w:val="00433CED"/>
    <w:rsid w:val="00434003"/>
    <w:rsid w:val="00435062"/>
    <w:rsid w:val="00437A5A"/>
    <w:rsid w:val="004403D1"/>
    <w:rsid w:val="00440C75"/>
    <w:rsid w:val="00442113"/>
    <w:rsid w:val="00442ABF"/>
    <w:rsid w:val="00444006"/>
    <w:rsid w:val="00444D16"/>
    <w:rsid w:val="00445875"/>
    <w:rsid w:val="00445888"/>
    <w:rsid w:val="00446E8E"/>
    <w:rsid w:val="00446F7F"/>
    <w:rsid w:val="004472A2"/>
    <w:rsid w:val="00447AD4"/>
    <w:rsid w:val="00450955"/>
    <w:rsid w:val="004514F7"/>
    <w:rsid w:val="00451AF0"/>
    <w:rsid w:val="0045235B"/>
    <w:rsid w:val="004523E9"/>
    <w:rsid w:val="0045266F"/>
    <w:rsid w:val="00452F69"/>
    <w:rsid w:val="00453888"/>
    <w:rsid w:val="00453A9A"/>
    <w:rsid w:val="00454246"/>
    <w:rsid w:val="0045432C"/>
    <w:rsid w:val="00454A0D"/>
    <w:rsid w:val="00454D54"/>
    <w:rsid w:val="0045670C"/>
    <w:rsid w:val="00457C69"/>
    <w:rsid w:val="00461512"/>
    <w:rsid w:val="004615BC"/>
    <w:rsid w:val="00462A55"/>
    <w:rsid w:val="004636BF"/>
    <w:rsid w:val="004636C4"/>
    <w:rsid w:val="00463DFD"/>
    <w:rsid w:val="00464A52"/>
    <w:rsid w:val="004654E3"/>
    <w:rsid w:val="00465F07"/>
    <w:rsid w:val="00467F5C"/>
    <w:rsid w:val="00470355"/>
    <w:rsid w:val="0047219F"/>
    <w:rsid w:val="00472558"/>
    <w:rsid w:val="004729F2"/>
    <w:rsid w:val="00473496"/>
    <w:rsid w:val="00474890"/>
    <w:rsid w:val="004753A8"/>
    <w:rsid w:val="004768CD"/>
    <w:rsid w:val="00477C4F"/>
    <w:rsid w:val="00477E2B"/>
    <w:rsid w:val="00481674"/>
    <w:rsid w:val="00483D02"/>
    <w:rsid w:val="00484A59"/>
    <w:rsid w:val="004853B9"/>
    <w:rsid w:val="00485B0C"/>
    <w:rsid w:val="00486F79"/>
    <w:rsid w:val="00487D33"/>
    <w:rsid w:val="0049033B"/>
    <w:rsid w:val="00490D18"/>
    <w:rsid w:val="0049119C"/>
    <w:rsid w:val="00491BDD"/>
    <w:rsid w:val="00492373"/>
    <w:rsid w:val="004928CF"/>
    <w:rsid w:val="00492E42"/>
    <w:rsid w:val="0049394A"/>
    <w:rsid w:val="00493D9B"/>
    <w:rsid w:val="00493FB7"/>
    <w:rsid w:val="00494FB9"/>
    <w:rsid w:val="004952FB"/>
    <w:rsid w:val="0049556C"/>
    <w:rsid w:val="00496CAA"/>
    <w:rsid w:val="00497096"/>
    <w:rsid w:val="004A06DD"/>
    <w:rsid w:val="004A097E"/>
    <w:rsid w:val="004A1566"/>
    <w:rsid w:val="004A1F73"/>
    <w:rsid w:val="004A2D1A"/>
    <w:rsid w:val="004A3256"/>
    <w:rsid w:val="004A333D"/>
    <w:rsid w:val="004A4308"/>
    <w:rsid w:val="004A5471"/>
    <w:rsid w:val="004A5AEC"/>
    <w:rsid w:val="004A5DA5"/>
    <w:rsid w:val="004A71B9"/>
    <w:rsid w:val="004A7884"/>
    <w:rsid w:val="004B2359"/>
    <w:rsid w:val="004B443A"/>
    <w:rsid w:val="004B4EDE"/>
    <w:rsid w:val="004B5F7C"/>
    <w:rsid w:val="004B7AA3"/>
    <w:rsid w:val="004C024A"/>
    <w:rsid w:val="004C0E1E"/>
    <w:rsid w:val="004C2B2C"/>
    <w:rsid w:val="004C2E26"/>
    <w:rsid w:val="004C60B1"/>
    <w:rsid w:val="004D0302"/>
    <w:rsid w:val="004D0992"/>
    <w:rsid w:val="004D2EAA"/>
    <w:rsid w:val="004D3144"/>
    <w:rsid w:val="004D38A2"/>
    <w:rsid w:val="004D38C0"/>
    <w:rsid w:val="004D4AE6"/>
    <w:rsid w:val="004D578B"/>
    <w:rsid w:val="004D603D"/>
    <w:rsid w:val="004D79F2"/>
    <w:rsid w:val="004E00E4"/>
    <w:rsid w:val="004E1321"/>
    <w:rsid w:val="004E13F0"/>
    <w:rsid w:val="004E14D0"/>
    <w:rsid w:val="004E27CF"/>
    <w:rsid w:val="004E29C9"/>
    <w:rsid w:val="004E2D73"/>
    <w:rsid w:val="004E2DB6"/>
    <w:rsid w:val="004E3F03"/>
    <w:rsid w:val="004E459E"/>
    <w:rsid w:val="004E482E"/>
    <w:rsid w:val="004E4A6D"/>
    <w:rsid w:val="004E5923"/>
    <w:rsid w:val="004E5C53"/>
    <w:rsid w:val="004E639B"/>
    <w:rsid w:val="004E6BCD"/>
    <w:rsid w:val="004E6E0C"/>
    <w:rsid w:val="004E6FD7"/>
    <w:rsid w:val="004E7F65"/>
    <w:rsid w:val="004F007F"/>
    <w:rsid w:val="004F3976"/>
    <w:rsid w:val="004F43A9"/>
    <w:rsid w:val="004F56CB"/>
    <w:rsid w:val="004F5E2D"/>
    <w:rsid w:val="004F6587"/>
    <w:rsid w:val="004F7223"/>
    <w:rsid w:val="004F7644"/>
    <w:rsid w:val="004F7E91"/>
    <w:rsid w:val="00500D47"/>
    <w:rsid w:val="00501D18"/>
    <w:rsid w:val="0050222A"/>
    <w:rsid w:val="00502C9C"/>
    <w:rsid w:val="005044A5"/>
    <w:rsid w:val="005074E0"/>
    <w:rsid w:val="00510977"/>
    <w:rsid w:val="00510A1E"/>
    <w:rsid w:val="005110E7"/>
    <w:rsid w:val="00511198"/>
    <w:rsid w:val="00511681"/>
    <w:rsid w:val="005117FE"/>
    <w:rsid w:val="0051182F"/>
    <w:rsid w:val="005120A1"/>
    <w:rsid w:val="00513DFC"/>
    <w:rsid w:val="00513E7F"/>
    <w:rsid w:val="0051472A"/>
    <w:rsid w:val="00514A29"/>
    <w:rsid w:val="00515C89"/>
    <w:rsid w:val="00515FAF"/>
    <w:rsid w:val="00517D26"/>
    <w:rsid w:val="00520198"/>
    <w:rsid w:val="00521146"/>
    <w:rsid w:val="00521B4C"/>
    <w:rsid w:val="00521D53"/>
    <w:rsid w:val="00521FE6"/>
    <w:rsid w:val="0052223D"/>
    <w:rsid w:val="005225A3"/>
    <w:rsid w:val="005226A4"/>
    <w:rsid w:val="00524CA3"/>
    <w:rsid w:val="00524E50"/>
    <w:rsid w:val="00525284"/>
    <w:rsid w:val="005253FB"/>
    <w:rsid w:val="00526100"/>
    <w:rsid w:val="00526222"/>
    <w:rsid w:val="005266A9"/>
    <w:rsid w:val="00526740"/>
    <w:rsid w:val="005273A5"/>
    <w:rsid w:val="005305F1"/>
    <w:rsid w:val="0053061A"/>
    <w:rsid w:val="00530B18"/>
    <w:rsid w:val="00531977"/>
    <w:rsid w:val="00532B9B"/>
    <w:rsid w:val="005330E5"/>
    <w:rsid w:val="0053317E"/>
    <w:rsid w:val="0053342B"/>
    <w:rsid w:val="00534434"/>
    <w:rsid w:val="0053750F"/>
    <w:rsid w:val="00537B09"/>
    <w:rsid w:val="00540180"/>
    <w:rsid w:val="005406E6"/>
    <w:rsid w:val="0054143A"/>
    <w:rsid w:val="005420DB"/>
    <w:rsid w:val="00542A48"/>
    <w:rsid w:val="005438E1"/>
    <w:rsid w:val="00543B6C"/>
    <w:rsid w:val="005448F8"/>
    <w:rsid w:val="00544F6E"/>
    <w:rsid w:val="00545878"/>
    <w:rsid w:val="00547FAA"/>
    <w:rsid w:val="005528FA"/>
    <w:rsid w:val="00553533"/>
    <w:rsid w:val="00554746"/>
    <w:rsid w:val="0055533C"/>
    <w:rsid w:val="00555C33"/>
    <w:rsid w:val="00556502"/>
    <w:rsid w:val="00556BB7"/>
    <w:rsid w:val="00560D74"/>
    <w:rsid w:val="00560F79"/>
    <w:rsid w:val="00562B11"/>
    <w:rsid w:val="00562C87"/>
    <w:rsid w:val="00562EF7"/>
    <w:rsid w:val="005634A0"/>
    <w:rsid w:val="00563BC3"/>
    <w:rsid w:val="005648D0"/>
    <w:rsid w:val="00564A59"/>
    <w:rsid w:val="00564C92"/>
    <w:rsid w:val="00565139"/>
    <w:rsid w:val="005673E8"/>
    <w:rsid w:val="00570331"/>
    <w:rsid w:val="00571029"/>
    <w:rsid w:val="00571C93"/>
    <w:rsid w:val="00572034"/>
    <w:rsid w:val="00573C46"/>
    <w:rsid w:val="0057423D"/>
    <w:rsid w:val="00576D11"/>
    <w:rsid w:val="00577AE7"/>
    <w:rsid w:val="0058037B"/>
    <w:rsid w:val="00583554"/>
    <w:rsid w:val="00584527"/>
    <w:rsid w:val="005853CE"/>
    <w:rsid w:val="005865E5"/>
    <w:rsid w:val="00586E8F"/>
    <w:rsid w:val="00587F07"/>
    <w:rsid w:val="0059020B"/>
    <w:rsid w:val="005913B2"/>
    <w:rsid w:val="00591595"/>
    <w:rsid w:val="005917BF"/>
    <w:rsid w:val="005934B4"/>
    <w:rsid w:val="00593E93"/>
    <w:rsid w:val="00594FFE"/>
    <w:rsid w:val="0059517B"/>
    <w:rsid w:val="005960FA"/>
    <w:rsid w:val="005966CF"/>
    <w:rsid w:val="00597997"/>
    <w:rsid w:val="005A02E1"/>
    <w:rsid w:val="005A0528"/>
    <w:rsid w:val="005A05F1"/>
    <w:rsid w:val="005A0C29"/>
    <w:rsid w:val="005A10E3"/>
    <w:rsid w:val="005A1A68"/>
    <w:rsid w:val="005A21ED"/>
    <w:rsid w:val="005A258D"/>
    <w:rsid w:val="005A2B10"/>
    <w:rsid w:val="005A3687"/>
    <w:rsid w:val="005A46D6"/>
    <w:rsid w:val="005A4A67"/>
    <w:rsid w:val="005A4C74"/>
    <w:rsid w:val="005A6A14"/>
    <w:rsid w:val="005A6FC9"/>
    <w:rsid w:val="005A7111"/>
    <w:rsid w:val="005A78E4"/>
    <w:rsid w:val="005B0B69"/>
    <w:rsid w:val="005B0C05"/>
    <w:rsid w:val="005B0C40"/>
    <w:rsid w:val="005B29C0"/>
    <w:rsid w:val="005B397A"/>
    <w:rsid w:val="005B557F"/>
    <w:rsid w:val="005B574D"/>
    <w:rsid w:val="005B7160"/>
    <w:rsid w:val="005C0FE7"/>
    <w:rsid w:val="005C1354"/>
    <w:rsid w:val="005C26CD"/>
    <w:rsid w:val="005C4206"/>
    <w:rsid w:val="005C5287"/>
    <w:rsid w:val="005C588F"/>
    <w:rsid w:val="005C5B5B"/>
    <w:rsid w:val="005C72EF"/>
    <w:rsid w:val="005C7FB0"/>
    <w:rsid w:val="005D2D59"/>
    <w:rsid w:val="005D5078"/>
    <w:rsid w:val="005D5739"/>
    <w:rsid w:val="005D6088"/>
    <w:rsid w:val="005E0BF8"/>
    <w:rsid w:val="005E184E"/>
    <w:rsid w:val="005E1B11"/>
    <w:rsid w:val="005E4229"/>
    <w:rsid w:val="005E691F"/>
    <w:rsid w:val="005E7F23"/>
    <w:rsid w:val="005F097B"/>
    <w:rsid w:val="005F0B46"/>
    <w:rsid w:val="005F101A"/>
    <w:rsid w:val="005F1429"/>
    <w:rsid w:val="005F1DA6"/>
    <w:rsid w:val="005F1E8E"/>
    <w:rsid w:val="005F21F4"/>
    <w:rsid w:val="005F2231"/>
    <w:rsid w:val="005F4527"/>
    <w:rsid w:val="005F587C"/>
    <w:rsid w:val="005F61FC"/>
    <w:rsid w:val="005F6B9B"/>
    <w:rsid w:val="005F6FC2"/>
    <w:rsid w:val="005F73D1"/>
    <w:rsid w:val="005F7E1D"/>
    <w:rsid w:val="0060045D"/>
    <w:rsid w:val="00600493"/>
    <w:rsid w:val="00600F1A"/>
    <w:rsid w:val="00601186"/>
    <w:rsid w:val="0060135A"/>
    <w:rsid w:val="00601923"/>
    <w:rsid w:val="00602E44"/>
    <w:rsid w:val="00602F15"/>
    <w:rsid w:val="0060315D"/>
    <w:rsid w:val="006043B1"/>
    <w:rsid w:val="006043CE"/>
    <w:rsid w:val="00607928"/>
    <w:rsid w:val="00607D74"/>
    <w:rsid w:val="006101CB"/>
    <w:rsid w:val="00610BAF"/>
    <w:rsid w:val="00611F2F"/>
    <w:rsid w:val="006131EB"/>
    <w:rsid w:val="0061370A"/>
    <w:rsid w:val="00613879"/>
    <w:rsid w:val="0061449E"/>
    <w:rsid w:val="006157C4"/>
    <w:rsid w:val="006158E8"/>
    <w:rsid w:val="00617165"/>
    <w:rsid w:val="00617B71"/>
    <w:rsid w:val="006213BD"/>
    <w:rsid w:val="006223BA"/>
    <w:rsid w:val="00623045"/>
    <w:rsid w:val="006233F2"/>
    <w:rsid w:val="00623A48"/>
    <w:rsid w:val="00625EB1"/>
    <w:rsid w:val="00626524"/>
    <w:rsid w:val="0062674E"/>
    <w:rsid w:val="00626FCC"/>
    <w:rsid w:val="00627118"/>
    <w:rsid w:val="00627998"/>
    <w:rsid w:val="00627F26"/>
    <w:rsid w:val="00631215"/>
    <w:rsid w:val="006313B7"/>
    <w:rsid w:val="00631C95"/>
    <w:rsid w:val="006338FC"/>
    <w:rsid w:val="00635A90"/>
    <w:rsid w:val="00640A79"/>
    <w:rsid w:val="00641BAE"/>
    <w:rsid w:val="00642959"/>
    <w:rsid w:val="00642EF5"/>
    <w:rsid w:val="006437BF"/>
    <w:rsid w:val="00643996"/>
    <w:rsid w:val="00644451"/>
    <w:rsid w:val="00645235"/>
    <w:rsid w:val="0064622E"/>
    <w:rsid w:val="00650EF8"/>
    <w:rsid w:val="00652EFC"/>
    <w:rsid w:val="0065354B"/>
    <w:rsid w:val="006549D6"/>
    <w:rsid w:val="00655CDE"/>
    <w:rsid w:val="006560E0"/>
    <w:rsid w:val="0065783B"/>
    <w:rsid w:val="0066040B"/>
    <w:rsid w:val="0066636B"/>
    <w:rsid w:val="00666434"/>
    <w:rsid w:val="006667F1"/>
    <w:rsid w:val="0066771C"/>
    <w:rsid w:val="00667A62"/>
    <w:rsid w:val="00667E00"/>
    <w:rsid w:val="00671267"/>
    <w:rsid w:val="00672F5F"/>
    <w:rsid w:val="0067316F"/>
    <w:rsid w:val="0067379C"/>
    <w:rsid w:val="00673D21"/>
    <w:rsid w:val="00674CD8"/>
    <w:rsid w:val="00675669"/>
    <w:rsid w:val="006770F9"/>
    <w:rsid w:val="00677DBA"/>
    <w:rsid w:val="006801EA"/>
    <w:rsid w:val="006803CB"/>
    <w:rsid w:val="0068143D"/>
    <w:rsid w:val="00684675"/>
    <w:rsid w:val="006848C1"/>
    <w:rsid w:val="006848CA"/>
    <w:rsid w:val="0068572F"/>
    <w:rsid w:val="0068589A"/>
    <w:rsid w:val="00685A63"/>
    <w:rsid w:val="00686505"/>
    <w:rsid w:val="0068700F"/>
    <w:rsid w:val="00687C1A"/>
    <w:rsid w:val="00691FA4"/>
    <w:rsid w:val="00692700"/>
    <w:rsid w:val="0069282A"/>
    <w:rsid w:val="00694F6C"/>
    <w:rsid w:val="00695374"/>
    <w:rsid w:val="00695E16"/>
    <w:rsid w:val="006966C7"/>
    <w:rsid w:val="006969EF"/>
    <w:rsid w:val="006A04B0"/>
    <w:rsid w:val="006A125B"/>
    <w:rsid w:val="006A3105"/>
    <w:rsid w:val="006A3264"/>
    <w:rsid w:val="006A3A2E"/>
    <w:rsid w:val="006A5464"/>
    <w:rsid w:val="006A62AA"/>
    <w:rsid w:val="006A66E6"/>
    <w:rsid w:val="006A6CDB"/>
    <w:rsid w:val="006A7143"/>
    <w:rsid w:val="006A7386"/>
    <w:rsid w:val="006A73B3"/>
    <w:rsid w:val="006A7765"/>
    <w:rsid w:val="006A7BE5"/>
    <w:rsid w:val="006B083F"/>
    <w:rsid w:val="006B0FA5"/>
    <w:rsid w:val="006B10A5"/>
    <w:rsid w:val="006B15C2"/>
    <w:rsid w:val="006B2103"/>
    <w:rsid w:val="006B323C"/>
    <w:rsid w:val="006B361A"/>
    <w:rsid w:val="006B3FA1"/>
    <w:rsid w:val="006B4544"/>
    <w:rsid w:val="006B45CB"/>
    <w:rsid w:val="006B5803"/>
    <w:rsid w:val="006B5962"/>
    <w:rsid w:val="006B6641"/>
    <w:rsid w:val="006C0017"/>
    <w:rsid w:val="006C00E0"/>
    <w:rsid w:val="006C0591"/>
    <w:rsid w:val="006C05C4"/>
    <w:rsid w:val="006C2526"/>
    <w:rsid w:val="006C2531"/>
    <w:rsid w:val="006C3DC1"/>
    <w:rsid w:val="006C563C"/>
    <w:rsid w:val="006C58D0"/>
    <w:rsid w:val="006C5B8E"/>
    <w:rsid w:val="006D03D6"/>
    <w:rsid w:val="006D19B9"/>
    <w:rsid w:val="006D1D84"/>
    <w:rsid w:val="006D2F99"/>
    <w:rsid w:val="006D339A"/>
    <w:rsid w:val="006D36C3"/>
    <w:rsid w:val="006D3889"/>
    <w:rsid w:val="006D38DA"/>
    <w:rsid w:val="006D4458"/>
    <w:rsid w:val="006D4866"/>
    <w:rsid w:val="006D56C0"/>
    <w:rsid w:val="006D5E7F"/>
    <w:rsid w:val="006D6DBE"/>
    <w:rsid w:val="006D7426"/>
    <w:rsid w:val="006E05B8"/>
    <w:rsid w:val="006E0665"/>
    <w:rsid w:val="006E1E63"/>
    <w:rsid w:val="006E2307"/>
    <w:rsid w:val="006E2F48"/>
    <w:rsid w:val="006E2FF1"/>
    <w:rsid w:val="006E33AE"/>
    <w:rsid w:val="006E33B5"/>
    <w:rsid w:val="006E3EC0"/>
    <w:rsid w:val="006E4D18"/>
    <w:rsid w:val="006E5B44"/>
    <w:rsid w:val="006E637B"/>
    <w:rsid w:val="006E64E1"/>
    <w:rsid w:val="006E690B"/>
    <w:rsid w:val="006E7520"/>
    <w:rsid w:val="006E7C54"/>
    <w:rsid w:val="006F02F0"/>
    <w:rsid w:val="006F08CA"/>
    <w:rsid w:val="006F1B4C"/>
    <w:rsid w:val="006F3583"/>
    <w:rsid w:val="006F36EC"/>
    <w:rsid w:val="006F3952"/>
    <w:rsid w:val="006F4B35"/>
    <w:rsid w:val="006F5301"/>
    <w:rsid w:val="00701E65"/>
    <w:rsid w:val="0070278F"/>
    <w:rsid w:val="00705165"/>
    <w:rsid w:val="00705985"/>
    <w:rsid w:val="007059FC"/>
    <w:rsid w:val="00705A34"/>
    <w:rsid w:val="00711445"/>
    <w:rsid w:val="0071228E"/>
    <w:rsid w:val="00712748"/>
    <w:rsid w:val="00714C73"/>
    <w:rsid w:val="00714F65"/>
    <w:rsid w:val="00717062"/>
    <w:rsid w:val="007172CA"/>
    <w:rsid w:val="00717D3A"/>
    <w:rsid w:val="00720E28"/>
    <w:rsid w:val="00721438"/>
    <w:rsid w:val="007215AD"/>
    <w:rsid w:val="00722E3F"/>
    <w:rsid w:val="00724005"/>
    <w:rsid w:val="00725EA6"/>
    <w:rsid w:val="00726160"/>
    <w:rsid w:val="00726780"/>
    <w:rsid w:val="0072789A"/>
    <w:rsid w:val="007319B6"/>
    <w:rsid w:val="00731F81"/>
    <w:rsid w:val="0073490B"/>
    <w:rsid w:val="00734F5F"/>
    <w:rsid w:val="007359CD"/>
    <w:rsid w:val="00735F86"/>
    <w:rsid w:val="00735FA6"/>
    <w:rsid w:val="007375BC"/>
    <w:rsid w:val="00737F73"/>
    <w:rsid w:val="00740827"/>
    <w:rsid w:val="00740919"/>
    <w:rsid w:val="00740D56"/>
    <w:rsid w:val="00742347"/>
    <w:rsid w:val="00742718"/>
    <w:rsid w:val="00744E03"/>
    <w:rsid w:val="0074518A"/>
    <w:rsid w:val="00745B2B"/>
    <w:rsid w:val="00745E61"/>
    <w:rsid w:val="0074634E"/>
    <w:rsid w:val="00746ADE"/>
    <w:rsid w:val="0074782C"/>
    <w:rsid w:val="00750E86"/>
    <w:rsid w:val="00751AB0"/>
    <w:rsid w:val="00752511"/>
    <w:rsid w:val="00755608"/>
    <w:rsid w:val="00755F10"/>
    <w:rsid w:val="00755F42"/>
    <w:rsid w:val="007567E2"/>
    <w:rsid w:val="00757DA8"/>
    <w:rsid w:val="0076014B"/>
    <w:rsid w:val="0076177F"/>
    <w:rsid w:val="0076220A"/>
    <w:rsid w:val="0076288D"/>
    <w:rsid w:val="00762B4A"/>
    <w:rsid w:val="00762F43"/>
    <w:rsid w:val="0076387F"/>
    <w:rsid w:val="00764E15"/>
    <w:rsid w:val="00767017"/>
    <w:rsid w:val="00767695"/>
    <w:rsid w:val="007709A3"/>
    <w:rsid w:val="00770B6F"/>
    <w:rsid w:val="00770FDA"/>
    <w:rsid w:val="00771031"/>
    <w:rsid w:val="00771210"/>
    <w:rsid w:val="007714AB"/>
    <w:rsid w:val="00771576"/>
    <w:rsid w:val="007715BD"/>
    <w:rsid w:val="0077326E"/>
    <w:rsid w:val="007734AA"/>
    <w:rsid w:val="007735FC"/>
    <w:rsid w:val="00774572"/>
    <w:rsid w:val="00774E57"/>
    <w:rsid w:val="00774F67"/>
    <w:rsid w:val="00776A6A"/>
    <w:rsid w:val="00777DA5"/>
    <w:rsid w:val="00777F54"/>
    <w:rsid w:val="0078020F"/>
    <w:rsid w:val="00780342"/>
    <w:rsid w:val="00780820"/>
    <w:rsid w:val="0078127E"/>
    <w:rsid w:val="00781A2C"/>
    <w:rsid w:val="00781FEA"/>
    <w:rsid w:val="00782C60"/>
    <w:rsid w:val="00783554"/>
    <w:rsid w:val="00783CFF"/>
    <w:rsid w:val="00784F82"/>
    <w:rsid w:val="007864D6"/>
    <w:rsid w:val="007875EB"/>
    <w:rsid w:val="007877D6"/>
    <w:rsid w:val="0078785D"/>
    <w:rsid w:val="0079022A"/>
    <w:rsid w:val="00790656"/>
    <w:rsid w:val="007913E3"/>
    <w:rsid w:val="00792B0C"/>
    <w:rsid w:val="00792EDE"/>
    <w:rsid w:val="007937FA"/>
    <w:rsid w:val="007948E6"/>
    <w:rsid w:val="00795270"/>
    <w:rsid w:val="007967C4"/>
    <w:rsid w:val="00796C48"/>
    <w:rsid w:val="007A083C"/>
    <w:rsid w:val="007A1670"/>
    <w:rsid w:val="007A17A9"/>
    <w:rsid w:val="007A1C31"/>
    <w:rsid w:val="007A419B"/>
    <w:rsid w:val="007A42B4"/>
    <w:rsid w:val="007A4317"/>
    <w:rsid w:val="007A5069"/>
    <w:rsid w:val="007A580E"/>
    <w:rsid w:val="007A6C5F"/>
    <w:rsid w:val="007A79ED"/>
    <w:rsid w:val="007A7D76"/>
    <w:rsid w:val="007B056D"/>
    <w:rsid w:val="007B0E00"/>
    <w:rsid w:val="007B18DE"/>
    <w:rsid w:val="007B19C0"/>
    <w:rsid w:val="007B1F31"/>
    <w:rsid w:val="007B1FCF"/>
    <w:rsid w:val="007B2120"/>
    <w:rsid w:val="007B32D1"/>
    <w:rsid w:val="007B53B1"/>
    <w:rsid w:val="007B616B"/>
    <w:rsid w:val="007B7A5B"/>
    <w:rsid w:val="007B7C95"/>
    <w:rsid w:val="007C15AD"/>
    <w:rsid w:val="007C1A8A"/>
    <w:rsid w:val="007C1ADB"/>
    <w:rsid w:val="007C1BE2"/>
    <w:rsid w:val="007C1FE7"/>
    <w:rsid w:val="007C2830"/>
    <w:rsid w:val="007C2A71"/>
    <w:rsid w:val="007C2EA6"/>
    <w:rsid w:val="007C3117"/>
    <w:rsid w:val="007C388C"/>
    <w:rsid w:val="007C40CA"/>
    <w:rsid w:val="007C4C2D"/>
    <w:rsid w:val="007C5EFC"/>
    <w:rsid w:val="007C6146"/>
    <w:rsid w:val="007C63AC"/>
    <w:rsid w:val="007C68BA"/>
    <w:rsid w:val="007D06AF"/>
    <w:rsid w:val="007D0AB4"/>
    <w:rsid w:val="007D161B"/>
    <w:rsid w:val="007D1DA3"/>
    <w:rsid w:val="007D1E38"/>
    <w:rsid w:val="007D27DD"/>
    <w:rsid w:val="007D2AD1"/>
    <w:rsid w:val="007D2C53"/>
    <w:rsid w:val="007D3074"/>
    <w:rsid w:val="007D3F8B"/>
    <w:rsid w:val="007D4B5C"/>
    <w:rsid w:val="007D4BAD"/>
    <w:rsid w:val="007D4C6C"/>
    <w:rsid w:val="007D4D59"/>
    <w:rsid w:val="007D5D80"/>
    <w:rsid w:val="007D5FFB"/>
    <w:rsid w:val="007E0C52"/>
    <w:rsid w:val="007E1006"/>
    <w:rsid w:val="007E2139"/>
    <w:rsid w:val="007E26B3"/>
    <w:rsid w:val="007E339C"/>
    <w:rsid w:val="007E517D"/>
    <w:rsid w:val="007E52DD"/>
    <w:rsid w:val="007E6B05"/>
    <w:rsid w:val="007F005E"/>
    <w:rsid w:val="007F05B0"/>
    <w:rsid w:val="007F17E4"/>
    <w:rsid w:val="007F1958"/>
    <w:rsid w:val="007F1AFC"/>
    <w:rsid w:val="007F1C09"/>
    <w:rsid w:val="007F214F"/>
    <w:rsid w:val="007F2460"/>
    <w:rsid w:val="007F3329"/>
    <w:rsid w:val="007F3B62"/>
    <w:rsid w:val="007F4154"/>
    <w:rsid w:val="007F48CA"/>
    <w:rsid w:val="007F5B68"/>
    <w:rsid w:val="007F63DC"/>
    <w:rsid w:val="007F7BB1"/>
    <w:rsid w:val="007F7D99"/>
    <w:rsid w:val="0080080B"/>
    <w:rsid w:val="008024D6"/>
    <w:rsid w:val="00802D91"/>
    <w:rsid w:val="008045DF"/>
    <w:rsid w:val="00804990"/>
    <w:rsid w:val="00804FBC"/>
    <w:rsid w:val="00805032"/>
    <w:rsid w:val="00806C50"/>
    <w:rsid w:val="00807D29"/>
    <w:rsid w:val="00810A3A"/>
    <w:rsid w:val="00811C05"/>
    <w:rsid w:val="008129CF"/>
    <w:rsid w:val="00813F88"/>
    <w:rsid w:val="008150BC"/>
    <w:rsid w:val="008167C5"/>
    <w:rsid w:val="00817467"/>
    <w:rsid w:val="00820284"/>
    <w:rsid w:val="0082028C"/>
    <w:rsid w:val="008206CD"/>
    <w:rsid w:val="00820C6A"/>
    <w:rsid w:val="008210D5"/>
    <w:rsid w:val="0082143F"/>
    <w:rsid w:val="0082172E"/>
    <w:rsid w:val="00821EE4"/>
    <w:rsid w:val="008227B8"/>
    <w:rsid w:val="00822C0D"/>
    <w:rsid w:val="008233E6"/>
    <w:rsid w:val="00823AC6"/>
    <w:rsid w:val="00823FCB"/>
    <w:rsid w:val="00824C56"/>
    <w:rsid w:val="0082577F"/>
    <w:rsid w:val="008257CC"/>
    <w:rsid w:val="00825E4E"/>
    <w:rsid w:val="0082634F"/>
    <w:rsid w:val="00826730"/>
    <w:rsid w:val="00827C22"/>
    <w:rsid w:val="00827C43"/>
    <w:rsid w:val="00830266"/>
    <w:rsid w:val="0083035A"/>
    <w:rsid w:val="00831148"/>
    <w:rsid w:val="00831BC4"/>
    <w:rsid w:val="00832508"/>
    <w:rsid w:val="0083394E"/>
    <w:rsid w:val="00833CA5"/>
    <w:rsid w:val="00834B8A"/>
    <w:rsid w:val="008372DE"/>
    <w:rsid w:val="00841792"/>
    <w:rsid w:val="008417EF"/>
    <w:rsid w:val="00841EE1"/>
    <w:rsid w:val="00844063"/>
    <w:rsid w:val="0084446B"/>
    <w:rsid w:val="008446BF"/>
    <w:rsid w:val="008470EF"/>
    <w:rsid w:val="008512C6"/>
    <w:rsid w:val="00851CF1"/>
    <w:rsid w:val="00851D2D"/>
    <w:rsid w:val="00852483"/>
    <w:rsid w:val="00852E41"/>
    <w:rsid w:val="00853B10"/>
    <w:rsid w:val="00855265"/>
    <w:rsid w:val="0085580B"/>
    <w:rsid w:val="008562C5"/>
    <w:rsid w:val="00856351"/>
    <w:rsid w:val="00856C3C"/>
    <w:rsid w:val="0085740B"/>
    <w:rsid w:val="00860874"/>
    <w:rsid w:val="008611E6"/>
    <w:rsid w:val="008614F5"/>
    <w:rsid w:val="00862E77"/>
    <w:rsid w:val="00863237"/>
    <w:rsid w:val="008636DC"/>
    <w:rsid w:val="008641B4"/>
    <w:rsid w:val="00864FFC"/>
    <w:rsid w:val="00865881"/>
    <w:rsid w:val="00865EB9"/>
    <w:rsid w:val="00867CE8"/>
    <w:rsid w:val="0087070C"/>
    <w:rsid w:val="00872897"/>
    <w:rsid w:val="00872949"/>
    <w:rsid w:val="00872DB8"/>
    <w:rsid w:val="00874082"/>
    <w:rsid w:val="00874E82"/>
    <w:rsid w:val="00874FB5"/>
    <w:rsid w:val="00875281"/>
    <w:rsid w:val="0087549B"/>
    <w:rsid w:val="008767B7"/>
    <w:rsid w:val="008775FC"/>
    <w:rsid w:val="0087775C"/>
    <w:rsid w:val="00877FC3"/>
    <w:rsid w:val="008803E9"/>
    <w:rsid w:val="00880EAA"/>
    <w:rsid w:val="008815BF"/>
    <w:rsid w:val="00881B60"/>
    <w:rsid w:val="008831FB"/>
    <w:rsid w:val="00883FC6"/>
    <w:rsid w:val="008848A3"/>
    <w:rsid w:val="00885108"/>
    <w:rsid w:val="0088528A"/>
    <w:rsid w:val="0088614B"/>
    <w:rsid w:val="00886E9E"/>
    <w:rsid w:val="008901A6"/>
    <w:rsid w:val="00890824"/>
    <w:rsid w:val="008918F8"/>
    <w:rsid w:val="00891F9D"/>
    <w:rsid w:val="008923A4"/>
    <w:rsid w:val="0089240B"/>
    <w:rsid w:val="00892977"/>
    <w:rsid w:val="0089392B"/>
    <w:rsid w:val="008951D5"/>
    <w:rsid w:val="0089575B"/>
    <w:rsid w:val="008976FA"/>
    <w:rsid w:val="008A0868"/>
    <w:rsid w:val="008A1B0F"/>
    <w:rsid w:val="008A227B"/>
    <w:rsid w:val="008A2BA4"/>
    <w:rsid w:val="008A2BAB"/>
    <w:rsid w:val="008A44BA"/>
    <w:rsid w:val="008A485B"/>
    <w:rsid w:val="008A489C"/>
    <w:rsid w:val="008A4E3B"/>
    <w:rsid w:val="008A5942"/>
    <w:rsid w:val="008A6009"/>
    <w:rsid w:val="008A6AFE"/>
    <w:rsid w:val="008B156E"/>
    <w:rsid w:val="008B198E"/>
    <w:rsid w:val="008B1AC4"/>
    <w:rsid w:val="008B4655"/>
    <w:rsid w:val="008B46F4"/>
    <w:rsid w:val="008B52B2"/>
    <w:rsid w:val="008B5843"/>
    <w:rsid w:val="008B5F0E"/>
    <w:rsid w:val="008B6BBC"/>
    <w:rsid w:val="008C00DC"/>
    <w:rsid w:val="008C02E8"/>
    <w:rsid w:val="008C0404"/>
    <w:rsid w:val="008C0B2C"/>
    <w:rsid w:val="008C0C91"/>
    <w:rsid w:val="008C0F83"/>
    <w:rsid w:val="008C1154"/>
    <w:rsid w:val="008C14C9"/>
    <w:rsid w:val="008C2A48"/>
    <w:rsid w:val="008C2A9B"/>
    <w:rsid w:val="008C47D8"/>
    <w:rsid w:val="008C631F"/>
    <w:rsid w:val="008C685A"/>
    <w:rsid w:val="008C6E79"/>
    <w:rsid w:val="008D048C"/>
    <w:rsid w:val="008D0731"/>
    <w:rsid w:val="008D1F03"/>
    <w:rsid w:val="008D4303"/>
    <w:rsid w:val="008D4AA9"/>
    <w:rsid w:val="008D58D8"/>
    <w:rsid w:val="008D5CD4"/>
    <w:rsid w:val="008D6146"/>
    <w:rsid w:val="008E1F81"/>
    <w:rsid w:val="008E20E8"/>
    <w:rsid w:val="008E3DDD"/>
    <w:rsid w:val="008E422F"/>
    <w:rsid w:val="008E4432"/>
    <w:rsid w:val="008E4584"/>
    <w:rsid w:val="008E6332"/>
    <w:rsid w:val="008E6492"/>
    <w:rsid w:val="008E6EED"/>
    <w:rsid w:val="008F135A"/>
    <w:rsid w:val="008F1CD0"/>
    <w:rsid w:val="008F23BC"/>
    <w:rsid w:val="008F27FD"/>
    <w:rsid w:val="008F2AE4"/>
    <w:rsid w:val="008F31AB"/>
    <w:rsid w:val="008F42F1"/>
    <w:rsid w:val="008F46C5"/>
    <w:rsid w:val="008F485D"/>
    <w:rsid w:val="008F6868"/>
    <w:rsid w:val="008F7DC8"/>
    <w:rsid w:val="00900B9A"/>
    <w:rsid w:val="00902B5C"/>
    <w:rsid w:val="00902F9B"/>
    <w:rsid w:val="009040ED"/>
    <w:rsid w:val="00904A2C"/>
    <w:rsid w:val="00904CD9"/>
    <w:rsid w:val="0090591B"/>
    <w:rsid w:val="00907F42"/>
    <w:rsid w:val="00907FF1"/>
    <w:rsid w:val="00910853"/>
    <w:rsid w:val="009109C7"/>
    <w:rsid w:val="00910CDF"/>
    <w:rsid w:val="00912291"/>
    <w:rsid w:val="00916AB3"/>
    <w:rsid w:val="009205DF"/>
    <w:rsid w:val="00922AF4"/>
    <w:rsid w:val="00923349"/>
    <w:rsid w:val="00925E20"/>
    <w:rsid w:val="00925F17"/>
    <w:rsid w:val="00926352"/>
    <w:rsid w:val="0092701F"/>
    <w:rsid w:val="00927390"/>
    <w:rsid w:val="00927944"/>
    <w:rsid w:val="009328F9"/>
    <w:rsid w:val="00932BCB"/>
    <w:rsid w:val="0093357E"/>
    <w:rsid w:val="00935299"/>
    <w:rsid w:val="00935A1E"/>
    <w:rsid w:val="009378CF"/>
    <w:rsid w:val="00937A74"/>
    <w:rsid w:val="009400B9"/>
    <w:rsid w:val="009408C2"/>
    <w:rsid w:val="00941739"/>
    <w:rsid w:val="00941EC0"/>
    <w:rsid w:val="00942473"/>
    <w:rsid w:val="00942658"/>
    <w:rsid w:val="00942A4B"/>
    <w:rsid w:val="00943064"/>
    <w:rsid w:val="009433EC"/>
    <w:rsid w:val="0094418B"/>
    <w:rsid w:val="009449DC"/>
    <w:rsid w:val="00944E86"/>
    <w:rsid w:val="00945FDE"/>
    <w:rsid w:val="00950504"/>
    <w:rsid w:val="00950F80"/>
    <w:rsid w:val="009512CA"/>
    <w:rsid w:val="0095148E"/>
    <w:rsid w:val="00951AA7"/>
    <w:rsid w:val="00952174"/>
    <w:rsid w:val="009539F2"/>
    <w:rsid w:val="0095449E"/>
    <w:rsid w:val="00954CCE"/>
    <w:rsid w:val="009554A1"/>
    <w:rsid w:val="0095624B"/>
    <w:rsid w:val="009575A6"/>
    <w:rsid w:val="00957AF4"/>
    <w:rsid w:val="00957DCB"/>
    <w:rsid w:val="0096050E"/>
    <w:rsid w:val="00960A49"/>
    <w:rsid w:val="009615D0"/>
    <w:rsid w:val="00961FD6"/>
    <w:rsid w:val="0096206C"/>
    <w:rsid w:val="0096237A"/>
    <w:rsid w:val="009626D7"/>
    <w:rsid w:val="00962E0F"/>
    <w:rsid w:val="009640B6"/>
    <w:rsid w:val="00964152"/>
    <w:rsid w:val="00965768"/>
    <w:rsid w:val="0096618A"/>
    <w:rsid w:val="009662FA"/>
    <w:rsid w:val="009663B9"/>
    <w:rsid w:val="00966544"/>
    <w:rsid w:val="0096658B"/>
    <w:rsid w:val="00966972"/>
    <w:rsid w:val="009712B8"/>
    <w:rsid w:val="009722BD"/>
    <w:rsid w:val="0097230B"/>
    <w:rsid w:val="009726A9"/>
    <w:rsid w:val="0097294F"/>
    <w:rsid w:val="0097545C"/>
    <w:rsid w:val="0097567B"/>
    <w:rsid w:val="00975898"/>
    <w:rsid w:val="0097789B"/>
    <w:rsid w:val="0097794B"/>
    <w:rsid w:val="00977B5A"/>
    <w:rsid w:val="00982CF8"/>
    <w:rsid w:val="00985237"/>
    <w:rsid w:val="00991123"/>
    <w:rsid w:val="009923F3"/>
    <w:rsid w:val="009924B5"/>
    <w:rsid w:val="0099399A"/>
    <w:rsid w:val="00994A0B"/>
    <w:rsid w:val="00994D09"/>
    <w:rsid w:val="00994E91"/>
    <w:rsid w:val="0099538D"/>
    <w:rsid w:val="00995782"/>
    <w:rsid w:val="00995A00"/>
    <w:rsid w:val="00996DDE"/>
    <w:rsid w:val="00997882"/>
    <w:rsid w:val="0099789D"/>
    <w:rsid w:val="009A0282"/>
    <w:rsid w:val="009A1804"/>
    <w:rsid w:val="009A1983"/>
    <w:rsid w:val="009A3350"/>
    <w:rsid w:val="009A4359"/>
    <w:rsid w:val="009A46DB"/>
    <w:rsid w:val="009A6EA5"/>
    <w:rsid w:val="009A72AE"/>
    <w:rsid w:val="009A74AD"/>
    <w:rsid w:val="009A7979"/>
    <w:rsid w:val="009B02CC"/>
    <w:rsid w:val="009B15A7"/>
    <w:rsid w:val="009B1736"/>
    <w:rsid w:val="009B27DF"/>
    <w:rsid w:val="009B296B"/>
    <w:rsid w:val="009B2ABF"/>
    <w:rsid w:val="009B4E86"/>
    <w:rsid w:val="009B5BE9"/>
    <w:rsid w:val="009B5DA4"/>
    <w:rsid w:val="009B60B0"/>
    <w:rsid w:val="009B6ED3"/>
    <w:rsid w:val="009B6F72"/>
    <w:rsid w:val="009B7E1E"/>
    <w:rsid w:val="009B7F78"/>
    <w:rsid w:val="009C049A"/>
    <w:rsid w:val="009C06AA"/>
    <w:rsid w:val="009C0BDA"/>
    <w:rsid w:val="009C1298"/>
    <w:rsid w:val="009C1D86"/>
    <w:rsid w:val="009C29DD"/>
    <w:rsid w:val="009C2AFF"/>
    <w:rsid w:val="009C314D"/>
    <w:rsid w:val="009C3FD0"/>
    <w:rsid w:val="009C43C2"/>
    <w:rsid w:val="009C4F4D"/>
    <w:rsid w:val="009C53C9"/>
    <w:rsid w:val="009C5427"/>
    <w:rsid w:val="009C5439"/>
    <w:rsid w:val="009C6780"/>
    <w:rsid w:val="009C6F11"/>
    <w:rsid w:val="009C71EA"/>
    <w:rsid w:val="009D1DB2"/>
    <w:rsid w:val="009D1FA5"/>
    <w:rsid w:val="009D299A"/>
    <w:rsid w:val="009D2EFD"/>
    <w:rsid w:val="009D4B09"/>
    <w:rsid w:val="009D5E2C"/>
    <w:rsid w:val="009D66CE"/>
    <w:rsid w:val="009D6BFF"/>
    <w:rsid w:val="009D74BF"/>
    <w:rsid w:val="009D7DDB"/>
    <w:rsid w:val="009E04D7"/>
    <w:rsid w:val="009E0655"/>
    <w:rsid w:val="009E0788"/>
    <w:rsid w:val="009E09C2"/>
    <w:rsid w:val="009E1E3D"/>
    <w:rsid w:val="009E2E54"/>
    <w:rsid w:val="009E30AF"/>
    <w:rsid w:val="009E441B"/>
    <w:rsid w:val="009E5F85"/>
    <w:rsid w:val="009E61B9"/>
    <w:rsid w:val="009E7BDE"/>
    <w:rsid w:val="009F1039"/>
    <w:rsid w:val="009F14C1"/>
    <w:rsid w:val="009F157C"/>
    <w:rsid w:val="009F218A"/>
    <w:rsid w:val="009F2508"/>
    <w:rsid w:val="009F37FA"/>
    <w:rsid w:val="009F3A77"/>
    <w:rsid w:val="009F4F6B"/>
    <w:rsid w:val="009F54F8"/>
    <w:rsid w:val="009F5844"/>
    <w:rsid w:val="009F6614"/>
    <w:rsid w:val="00A002A0"/>
    <w:rsid w:val="00A012DC"/>
    <w:rsid w:val="00A0132F"/>
    <w:rsid w:val="00A01A06"/>
    <w:rsid w:val="00A02A83"/>
    <w:rsid w:val="00A03B46"/>
    <w:rsid w:val="00A03D7A"/>
    <w:rsid w:val="00A04A4A"/>
    <w:rsid w:val="00A04A5C"/>
    <w:rsid w:val="00A04B6C"/>
    <w:rsid w:val="00A06630"/>
    <w:rsid w:val="00A068FC"/>
    <w:rsid w:val="00A06C86"/>
    <w:rsid w:val="00A06C93"/>
    <w:rsid w:val="00A0750C"/>
    <w:rsid w:val="00A07C1D"/>
    <w:rsid w:val="00A104B5"/>
    <w:rsid w:val="00A10558"/>
    <w:rsid w:val="00A1163B"/>
    <w:rsid w:val="00A1299C"/>
    <w:rsid w:val="00A15042"/>
    <w:rsid w:val="00A1556D"/>
    <w:rsid w:val="00A170BC"/>
    <w:rsid w:val="00A1717E"/>
    <w:rsid w:val="00A17809"/>
    <w:rsid w:val="00A204B9"/>
    <w:rsid w:val="00A205B4"/>
    <w:rsid w:val="00A20CB9"/>
    <w:rsid w:val="00A22D05"/>
    <w:rsid w:val="00A22ED3"/>
    <w:rsid w:val="00A235DB"/>
    <w:rsid w:val="00A23C81"/>
    <w:rsid w:val="00A24839"/>
    <w:rsid w:val="00A24A99"/>
    <w:rsid w:val="00A26CA8"/>
    <w:rsid w:val="00A30A5F"/>
    <w:rsid w:val="00A316C5"/>
    <w:rsid w:val="00A316C9"/>
    <w:rsid w:val="00A31F4E"/>
    <w:rsid w:val="00A31FF8"/>
    <w:rsid w:val="00A322C3"/>
    <w:rsid w:val="00A3265C"/>
    <w:rsid w:val="00A32EA9"/>
    <w:rsid w:val="00A33214"/>
    <w:rsid w:val="00A3336A"/>
    <w:rsid w:val="00A33654"/>
    <w:rsid w:val="00A336C6"/>
    <w:rsid w:val="00A347F7"/>
    <w:rsid w:val="00A4115D"/>
    <w:rsid w:val="00A416FA"/>
    <w:rsid w:val="00A4257E"/>
    <w:rsid w:val="00A426FF"/>
    <w:rsid w:val="00A42A27"/>
    <w:rsid w:val="00A42E51"/>
    <w:rsid w:val="00A45407"/>
    <w:rsid w:val="00A465BC"/>
    <w:rsid w:val="00A468F4"/>
    <w:rsid w:val="00A46B0B"/>
    <w:rsid w:val="00A47EF6"/>
    <w:rsid w:val="00A50716"/>
    <w:rsid w:val="00A50CB2"/>
    <w:rsid w:val="00A51F69"/>
    <w:rsid w:val="00A521E2"/>
    <w:rsid w:val="00A537DA"/>
    <w:rsid w:val="00A538AC"/>
    <w:rsid w:val="00A5437A"/>
    <w:rsid w:val="00A560D8"/>
    <w:rsid w:val="00A56D12"/>
    <w:rsid w:val="00A6116E"/>
    <w:rsid w:val="00A63026"/>
    <w:rsid w:val="00A6356A"/>
    <w:rsid w:val="00A636AD"/>
    <w:rsid w:val="00A64796"/>
    <w:rsid w:val="00A64806"/>
    <w:rsid w:val="00A66FE3"/>
    <w:rsid w:val="00A6729C"/>
    <w:rsid w:val="00A715F7"/>
    <w:rsid w:val="00A71B75"/>
    <w:rsid w:val="00A71FF6"/>
    <w:rsid w:val="00A74046"/>
    <w:rsid w:val="00A74640"/>
    <w:rsid w:val="00A75B68"/>
    <w:rsid w:val="00A762F6"/>
    <w:rsid w:val="00A76D06"/>
    <w:rsid w:val="00A770D8"/>
    <w:rsid w:val="00A77634"/>
    <w:rsid w:val="00A77F06"/>
    <w:rsid w:val="00A77F85"/>
    <w:rsid w:val="00A77FED"/>
    <w:rsid w:val="00A8029B"/>
    <w:rsid w:val="00A81112"/>
    <w:rsid w:val="00A82474"/>
    <w:rsid w:val="00A82A42"/>
    <w:rsid w:val="00A82F46"/>
    <w:rsid w:val="00A8374B"/>
    <w:rsid w:val="00A837F2"/>
    <w:rsid w:val="00A83FAC"/>
    <w:rsid w:val="00A85542"/>
    <w:rsid w:val="00A85E63"/>
    <w:rsid w:val="00A8600D"/>
    <w:rsid w:val="00A879A0"/>
    <w:rsid w:val="00A87CB9"/>
    <w:rsid w:val="00A9048D"/>
    <w:rsid w:val="00A91296"/>
    <w:rsid w:val="00A925FA"/>
    <w:rsid w:val="00A95D5C"/>
    <w:rsid w:val="00A96DAA"/>
    <w:rsid w:val="00AA1DC4"/>
    <w:rsid w:val="00AA31D6"/>
    <w:rsid w:val="00AA3375"/>
    <w:rsid w:val="00AA39F8"/>
    <w:rsid w:val="00AA444A"/>
    <w:rsid w:val="00AA4D8D"/>
    <w:rsid w:val="00AA5657"/>
    <w:rsid w:val="00AA576E"/>
    <w:rsid w:val="00AA7F32"/>
    <w:rsid w:val="00AA7F46"/>
    <w:rsid w:val="00AB0A2B"/>
    <w:rsid w:val="00AB132F"/>
    <w:rsid w:val="00AB22DF"/>
    <w:rsid w:val="00AB3E14"/>
    <w:rsid w:val="00AB4DB1"/>
    <w:rsid w:val="00AB4FDE"/>
    <w:rsid w:val="00AB5A75"/>
    <w:rsid w:val="00AB5F51"/>
    <w:rsid w:val="00AC08D0"/>
    <w:rsid w:val="00AC09D7"/>
    <w:rsid w:val="00AC25C1"/>
    <w:rsid w:val="00AC3424"/>
    <w:rsid w:val="00AC43C3"/>
    <w:rsid w:val="00AC51A7"/>
    <w:rsid w:val="00AC5FC1"/>
    <w:rsid w:val="00AC6230"/>
    <w:rsid w:val="00AC75AA"/>
    <w:rsid w:val="00AD04C7"/>
    <w:rsid w:val="00AD110E"/>
    <w:rsid w:val="00AD2335"/>
    <w:rsid w:val="00AD237F"/>
    <w:rsid w:val="00AD2445"/>
    <w:rsid w:val="00AD3A3C"/>
    <w:rsid w:val="00AD3E66"/>
    <w:rsid w:val="00AD3F1A"/>
    <w:rsid w:val="00AD44D2"/>
    <w:rsid w:val="00AD5464"/>
    <w:rsid w:val="00AD5836"/>
    <w:rsid w:val="00AD5CAE"/>
    <w:rsid w:val="00AD6E63"/>
    <w:rsid w:val="00AD6E78"/>
    <w:rsid w:val="00AD7394"/>
    <w:rsid w:val="00AD7983"/>
    <w:rsid w:val="00AE03F0"/>
    <w:rsid w:val="00AE0CEE"/>
    <w:rsid w:val="00AE21C9"/>
    <w:rsid w:val="00AE292C"/>
    <w:rsid w:val="00AE3090"/>
    <w:rsid w:val="00AE36E5"/>
    <w:rsid w:val="00AE3ED1"/>
    <w:rsid w:val="00AE459B"/>
    <w:rsid w:val="00AE4918"/>
    <w:rsid w:val="00AE4997"/>
    <w:rsid w:val="00AE5132"/>
    <w:rsid w:val="00AE5591"/>
    <w:rsid w:val="00AE5595"/>
    <w:rsid w:val="00AE5C1C"/>
    <w:rsid w:val="00AE61BB"/>
    <w:rsid w:val="00AF1048"/>
    <w:rsid w:val="00AF14E4"/>
    <w:rsid w:val="00AF1FD2"/>
    <w:rsid w:val="00AF4188"/>
    <w:rsid w:val="00AF4247"/>
    <w:rsid w:val="00AF4BEB"/>
    <w:rsid w:val="00AF5CFF"/>
    <w:rsid w:val="00B00001"/>
    <w:rsid w:val="00B0235E"/>
    <w:rsid w:val="00B03916"/>
    <w:rsid w:val="00B03DCE"/>
    <w:rsid w:val="00B06433"/>
    <w:rsid w:val="00B12460"/>
    <w:rsid w:val="00B13FDC"/>
    <w:rsid w:val="00B14527"/>
    <w:rsid w:val="00B14B93"/>
    <w:rsid w:val="00B14BA2"/>
    <w:rsid w:val="00B15227"/>
    <w:rsid w:val="00B154A3"/>
    <w:rsid w:val="00B200B4"/>
    <w:rsid w:val="00B20602"/>
    <w:rsid w:val="00B20DAB"/>
    <w:rsid w:val="00B21766"/>
    <w:rsid w:val="00B231A5"/>
    <w:rsid w:val="00B254C0"/>
    <w:rsid w:val="00B25755"/>
    <w:rsid w:val="00B25D12"/>
    <w:rsid w:val="00B275C8"/>
    <w:rsid w:val="00B27689"/>
    <w:rsid w:val="00B276D9"/>
    <w:rsid w:val="00B279F2"/>
    <w:rsid w:val="00B31DBD"/>
    <w:rsid w:val="00B321A0"/>
    <w:rsid w:val="00B33017"/>
    <w:rsid w:val="00B3375B"/>
    <w:rsid w:val="00B339D0"/>
    <w:rsid w:val="00B34A17"/>
    <w:rsid w:val="00B368F2"/>
    <w:rsid w:val="00B36C79"/>
    <w:rsid w:val="00B40858"/>
    <w:rsid w:val="00B40AC9"/>
    <w:rsid w:val="00B42A9D"/>
    <w:rsid w:val="00B43B64"/>
    <w:rsid w:val="00B43D1D"/>
    <w:rsid w:val="00B4437F"/>
    <w:rsid w:val="00B4483E"/>
    <w:rsid w:val="00B46B0D"/>
    <w:rsid w:val="00B47AF7"/>
    <w:rsid w:val="00B51A5D"/>
    <w:rsid w:val="00B521A4"/>
    <w:rsid w:val="00B52FCD"/>
    <w:rsid w:val="00B53964"/>
    <w:rsid w:val="00B547F5"/>
    <w:rsid w:val="00B54B72"/>
    <w:rsid w:val="00B54E04"/>
    <w:rsid w:val="00B55123"/>
    <w:rsid w:val="00B56667"/>
    <w:rsid w:val="00B56DB3"/>
    <w:rsid w:val="00B571AE"/>
    <w:rsid w:val="00B57BB4"/>
    <w:rsid w:val="00B609C3"/>
    <w:rsid w:val="00B60A73"/>
    <w:rsid w:val="00B62107"/>
    <w:rsid w:val="00B62D09"/>
    <w:rsid w:val="00B62D4D"/>
    <w:rsid w:val="00B63186"/>
    <w:rsid w:val="00B63558"/>
    <w:rsid w:val="00B64F7A"/>
    <w:rsid w:val="00B6532A"/>
    <w:rsid w:val="00B66052"/>
    <w:rsid w:val="00B67838"/>
    <w:rsid w:val="00B67D76"/>
    <w:rsid w:val="00B728D5"/>
    <w:rsid w:val="00B72B22"/>
    <w:rsid w:val="00B72B9E"/>
    <w:rsid w:val="00B72C58"/>
    <w:rsid w:val="00B72E56"/>
    <w:rsid w:val="00B72F9C"/>
    <w:rsid w:val="00B74975"/>
    <w:rsid w:val="00B756B9"/>
    <w:rsid w:val="00B757FB"/>
    <w:rsid w:val="00B75EFA"/>
    <w:rsid w:val="00B77787"/>
    <w:rsid w:val="00B77B10"/>
    <w:rsid w:val="00B77D5A"/>
    <w:rsid w:val="00B80356"/>
    <w:rsid w:val="00B81119"/>
    <w:rsid w:val="00B81725"/>
    <w:rsid w:val="00B81FC1"/>
    <w:rsid w:val="00B82300"/>
    <w:rsid w:val="00B82DBC"/>
    <w:rsid w:val="00B8538F"/>
    <w:rsid w:val="00B85B04"/>
    <w:rsid w:val="00B867D3"/>
    <w:rsid w:val="00B86DD2"/>
    <w:rsid w:val="00B870BF"/>
    <w:rsid w:val="00B87FAC"/>
    <w:rsid w:val="00B90028"/>
    <w:rsid w:val="00B91910"/>
    <w:rsid w:val="00B9241D"/>
    <w:rsid w:val="00B93E39"/>
    <w:rsid w:val="00B94AA2"/>
    <w:rsid w:val="00B9532C"/>
    <w:rsid w:val="00B95640"/>
    <w:rsid w:val="00B96B6E"/>
    <w:rsid w:val="00B96EE3"/>
    <w:rsid w:val="00B9750C"/>
    <w:rsid w:val="00B97E7C"/>
    <w:rsid w:val="00BA0B53"/>
    <w:rsid w:val="00BA1AE4"/>
    <w:rsid w:val="00BA1D6F"/>
    <w:rsid w:val="00BA2389"/>
    <w:rsid w:val="00BA238A"/>
    <w:rsid w:val="00BA263C"/>
    <w:rsid w:val="00BA4F5B"/>
    <w:rsid w:val="00BA506F"/>
    <w:rsid w:val="00BA5193"/>
    <w:rsid w:val="00BA74F1"/>
    <w:rsid w:val="00BA7687"/>
    <w:rsid w:val="00BB01F3"/>
    <w:rsid w:val="00BB1C91"/>
    <w:rsid w:val="00BB1FB5"/>
    <w:rsid w:val="00BB2B8A"/>
    <w:rsid w:val="00BB2C3D"/>
    <w:rsid w:val="00BB3CEA"/>
    <w:rsid w:val="00BB3F8E"/>
    <w:rsid w:val="00BB4082"/>
    <w:rsid w:val="00BB4981"/>
    <w:rsid w:val="00BB52F0"/>
    <w:rsid w:val="00BB55B1"/>
    <w:rsid w:val="00BB59A4"/>
    <w:rsid w:val="00BC0A3A"/>
    <w:rsid w:val="00BC10DE"/>
    <w:rsid w:val="00BC40F8"/>
    <w:rsid w:val="00BD0215"/>
    <w:rsid w:val="00BD047C"/>
    <w:rsid w:val="00BD1DF8"/>
    <w:rsid w:val="00BD293A"/>
    <w:rsid w:val="00BD2C46"/>
    <w:rsid w:val="00BD34B8"/>
    <w:rsid w:val="00BD3520"/>
    <w:rsid w:val="00BD439D"/>
    <w:rsid w:val="00BD4F69"/>
    <w:rsid w:val="00BD57E0"/>
    <w:rsid w:val="00BD6F7F"/>
    <w:rsid w:val="00BD74FF"/>
    <w:rsid w:val="00BD754B"/>
    <w:rsid w:val="00BE1B8C"/>
    <w:rsid w:val="00BE2172"/>
    <w:rsid w:val="00BE3156"/>
    <w:rsid w:val="00BE38B8"/>
    <w:rsid w:val="00BE3C7B"/>
    <w:rsid w:val="00BE46AB"/>
    <w:rsid w:val="00BE72FF"/>
    <w:rsid w:val="00BE7DB6"/>
    <w:rsid w:val="00BE7E65"/>
    <w:rsid w:val="00BF0642"/>
    <w:rsid w:val="00BF096F"/>
    <w:rsid w:val="00BF0E76"/>
    <w:rsid w:val="00BF1779"/>
    <w:rsid w:val="00BF17D1"/>
    <w:rsid w:val="00BF2A02"/>
    <w:rsid w:val="00BF40B6"/>
    <w:rsid w:val="00BF4137"/>
    <w:rsid w:val="00BF4D5C"/>
    <w:rsid w:val="00BF5938"/>
    <w:rsid w:val="00BF59CA"/>
    <w:rsid w:val="00BF65FA"/>
    <w:rsid w:val="00BF6DFD"/>
    <w:rsid w:val="00C0005C"/>
    <w:rsid w:val="00C00853"/>
    <w:rsid w:val="00C00C03"/>
    <w:rsid w:val="00C00F81"/>
    <w:rsid w:val="00C0185A"/>
    <w:rsid w:val="00C031DD"/>
    <w:rsid w:val="00C03965"/>
    <w:rsid w:val="00C04ACB"/>
    <w:rsid w:val="00C04CFD"/>
    <w:rsid w:val="00C06F45"/>
    <w:rsid w:val="00C11747"/>
    <w:rsid w:val="00C11C48"/>
    <w:rsid w:val="00C1217C"/>
    <w:rsid w:val="00C126C4"/>
    <w:rsid w:val="00C13E28"/>
    <w:rsid w:val="00C13E4F"/>
    <w:rsid w:val="00C16706"/>
    <w:rsid w:val="00C173D1"/>
    <w:rsid w:val="00C17B93"/>
    <w:rsid w:val="00C204BA"/>
    <w:rsid w:val="00C2262D"/>
    <w:rsid w:val="00C226A9"/>
    <w:rsid w:val="00C22EA1"/>
    <w:rsid w:val="00C241C2"/>
    <w:rsid w:val="00C24A3A"/>
    <w:rsid w:val="00C24EC6"/>
    <w:rsid w:val="00C255BF"/>
    <w:rsid w:val="00C25E08"/>
    <w:rsid w:val="00C265C9"/>
    <w:rsid w:val="00C26ACC"/>
    <w:rsid w:val="00C27302"/>
    <w:rsid w:val="00C27933"/>
    <w:rsid w:val="00C2793B"/>
    <w:rsid w:val="00C300F7"/>
    <w:rsid w:val="00C301C5"/>
    <w:rsid w:val="00C3067A"/>
    <w:rsid w:val="00C30732"/>
    <w:rsid w:val="00C309A8"/>
    <w:rsid w:val="00C33085"/>
    <w:rsid w:val="00C344FB"/>
    <w:rsid w:val="00C357F0"/>
    <w:rsid w:val="00C36C57"/>
    <w:rsid w:val="00C370F2"/>
    <w:rsid w:val="00C371EF"/>
    <w:rsid w:val="00C37A1C"/>
    <w:rsid w:val="00C405FE"/>
    <w:rsid w:val="00C415C6"/>
    <w:rsid w:val="00C41B88"/>
    <w:rsid w:val="00C42643"/>
    <w:rsid w:val="00C44234"/>
    <w:rsid w:val="00C44CF7"/>
    <w:rsid w:val="00C4500C"/>
    <w:rsid w:val="00C463D7"/>
    <w:rsid w:val="00C47D0E"/>
    <w:rsid w:val="00C500EA"/>
    <w:rsid w:val="00C503E0"/>
    <w:rsid w:val="00C509D9"/>
    <w:rsid w:val="00C50D35"/>
    <w:rsid w:val="00C53BB5"/>
    <w:rsid w:val="00C54008"/>
    <w:rsid w:val="00C5415F"/>
    <w:rsid w:val="00C54388"/>
    <w:rsid w:val="00C55E9B"/>
    <w:rsid w:val="00C566E0"/>
    <w:rsid w:val="00C569D4"/>
    <w:rsid w:val="00C57AEE"/>
    <w:rsid w:val="00C63063"/>
    <w:rsid w:val="00C6337C"/>
    <w:rsid w:val="00C63896"/>
    <w:rsid w:val="00C64C6A"/>
    <w:rsid w:val="00C65524"/>
    <w:rsid w:val="00C65DE1"/>
    <w:rsid w:val="00C6608D"/>
    <w:rsid w:val="00C66388"/>
    <w:rsid w:val="00C66C6E"/>
    <w:rsid w:val="00C67180"/>
    <w:rsid w:val="00C6740E"/>
    <w:rsid w:val="00C70449"/>
    <w:rsid w:val="00C705D7"/>
    <w:rsid w:val="00C70BB0"/>
    <w:rsid w:val="00C71297"/>
    <w:rsid w:val="00C71383"/>
    <w:rsid w:val="00C71F18"/>
    <w:rsid w:val="00C72B56"/>
    <w:rsid w:val="00C7358F"/>
    <w:rsid w:val="00C738CB"/>
    <w:rsid w:val="00C743D2"/>
    <w:rsid w:val="00C74C8F"/>
    <w:rsid w:val="00C74E1B"/>
    <w:rsid w:val="00C75F23"/>
    <w:rsid w:val="00C76764"/>
    <w:rsid w:val="00C771D2"/>
    <w:rsid w:val="00C776C3"/>
    <w:rsid w:val="00C777C0"/>
    <w:rsid w:val="00C77F58"/>
    <w:rsid w:val="00C81F12"/>
    <w:rsid w:val="00C81FDA"/>
    <w:rsid w:val="00C820C7"/>
    <w:rsid w:val="00C8392C"/>
    <w:rsid w:val="00C85170"/>
    <w:rsid w:val="00C8606F"/>
    <w:rsid w:val="00C86492"/>
    <w:rsid w:val="00C902C9"/>
    <w:rsid w:val="00C90BD2"/>
    <w:rsid w:val="00C90FC4"/>
    <w:rsid w:val="00C91AAA"/>
    <w:rsid w:val="00C9336C"/>
    <w:rsid w:val="00C94498"/>
    <w:rsid w:val="00C94AB1"/>
    <w:rsid w:val="00C94AE1"/>
    <w:rsid w:val="00C956FD"/>
    <w:rsid w:val="00C95AFD"/>
    <w:rsid w:val="00C96790"/>
    <w:rsid w:val="00C968CC"/>
    <w:rsid w:val="00C969F2"/>
    <w:rsid w:val="00C96C15"/>
    <w:rsid w:val="00C972C3"/>
    <w:rsid w:val="00CA01E7"/>
    <w:rsid w:val="00CA17A8"/>
    <w:rsid w:val="00CA1E34"/>
    <w:rsid w:val="00CA2744"/>
    <w:rsid w:val="00CA2ABB"/>
    <w:rsid w:val="00CA3187"/>
    <w:rsid w:val="00CA352D"/>
    <w:rsid w:val="00CA5C77"/>
    <w:rsid w:val="00CA6082"/>
    <w:rsid w:val="00CA6CC1"/>
    <w:rsid w:val="00CB09B8"/>
    <w:rsid w:val="00CB0F8E"/>
    <w:rsid w:val="00CB2DAD"/>
    <w:rsid w:val="00CB423A"/>
    <w:rsid w:val="00CB527B"/>
    <w:rsid w:val="00CB573C"/>
    <w:rsid w:val="00CB6D46"/>
    <w:rsid w:val="00CB7990"/>
    <w:rsid w:val="00CC045B"/>
    <w:rsid w:val="00CC1565"/>
    <w:rsid w:val="00CC173E"/>
    <w:rsid w:val="00CC2242"/>
    <w:rsid w:val="00CC24C5"/>
    <w:rsid w:val="00CC3328"/>
    <w:rsid w:val="00CC396A"/>
    <w:rsid w:val="00CC4093"/>
    <w:rsid w:val="00CC414C"/>
    <w:rsid w:val="00CC48ED"/>
    <w:rsid w:val="00CC4FBC"/>
    <w:rsid w:val="00CC5343"/>
    <w:rsid w:val="00CC5F0A"/>
    <w:rsid w:val="00CC6883"/>
    <w:rsid w:val="00CC7546"/>
    <w:rsid w:val="00CD0D15"/>
    <w:rsid w:val="00CD286D"/>
    <w:rsid w:val="00CD32F8"/>
    <w:rsid w:val="00CD3BEB"/>
    <w:rsid w:val="00CD61DD"/>
    <w:rsid w:val="00CD63D6"/>
    <w:rsid w:val="00CD6CBC"/>
    <w:rsid w:val="00CD7808"/>
    <w:rsid w:val="00CD79C8"/>
    <w:rsid w:val="00CD7C24"/>
    <w:rsid w:val="00CE0840"/>
    <w:rsid w:val="00CE0FBB"/>
    <w:rsid w:val="00CE1172"/>
    <w:rsid w:val="00CE1427"/>
    <w:rsid w:val="00CE1C9E"/>
    <w:rsid w:val="00CE1CAA"/>
    <w:rsid w:val="00CE25B1"/>
    <w:rsid w:val="00CE2BC2"/>
    <w:rsid w:val="00CE4344"/>
    <w:rsid w:val="00CE4421"/>
    <w:rsid w:val="00CE4D24"/>
    <w:rsid w:val="00CE5524"/>
    <w:rsid w:val="00CE559E"/>
    <w:rsid w:val="00CE5B39"/>
    <w:rsid w:val="00CE6078"/>
    <w:rsid w:val="00CE70D8"/>
    <w:rsid w:val="00CE74AB"/>
    <w:rsid w:val="00CE7B8D"/>
    <w:rsid w:val="00CF17E7"/>
    <w:rsid w:val="00CF1BC0"/>
    <w:rsid w:val="00CF1FEF"/>
    <w:rsid w:val="00CF22BE"/>
    <w:rsid w:val="00CF281D"/>
    <w:rsid w:val="00CF2A93"/>
    <w:rsid w:val="00CF31EA"/>
    <w:rsid w:val="00CF322A"/>
    <w:rsid w:val="00CF3369"/>
    <w:rsid w:val="00CF39E3"/>
    <w:rsid w:val="00CF4298"/>
    <w:rsid w:val="00CF5729"/>
    <w:rsid w:val="00CF6E4A"/>
    <w:rsid w:val="00CF6ED2"/>
    <w:rsid w:val="00CF7510"/>
    <w:rsid w:val="00CF78E9"/>
    <w:rsid w:val="00CF7DEE"/>
    <w:rsid w:val="00D009B1"/>
    <w:rsid w:val="00D02052"/>
    <w:rsid w:val="00D029D0"/>
    <w:rsid w:val="00D03423"/>
    <w:rsid w:val="00D0407F"/>
    <w:rsid w:val="00D04523"/>
    <w:rsid w:val="00D04863"/>
    <w:rsid w:val="00D0550E"/>
    <w:rsid w:val="00D06AD5"/>
    <w:rsid w:val="00D06B6D"/>
    <w:rsid w:val="00D07C76"/>
    <w:rsid w:val="00D10D46"/>
    <w:rsid w:val="00D111AD"/>
    <w:rsid w:val="00D118A9"/>
    <w:rsid w:val="00D15113"/>
    <w:rsid w:val="00D154AD"/>
    <w:rsid w:val="00D16C4C"/>
    <w:rsid w:val="00D16EAA"/>
    <w:rsid w:val="00D17F6C"/>
    <w:rsid w:val="00D22827"/>
    <w:rsid w:val="00D23C78"/>
    <w:rsid w:val="00D24108"/>
    <w:rsid w:val="00D24A3B"/>
    <w:rsid w:val="00D24D1B"/>
    <w:rsid w:val="00D25307"/>
    <w:rsid w:val="00D25E11"/>
    <w:rsid w:val="00D2658A"/>
    <w:rsid w:val="00D2685E"/>
    <w:rsid w:val="00D26F2D"/>
    <w:rsid w:val="00D2797C"/>
    <w:rsid w:val="00D27D68"/>
    <w:rsid w:val="00D30673"/>
    <w:rsid w:val="00D3171C"/>
    <w:rsid w:val="00D3186A"/>
    <w:rsid w:val="00D31A57"/>
    <w:rsid w:val="00D323EE"/>
    <w:rsid w:val="00D32612"/>
    <w:rsid w:val="00D32619"/>
    <w:rsid w:val="00D32782"/>
    <w:rsid w:val="00D33861"/>
    <w:rsid w:val="00D36671"/>
    <w:rsid w:val="00D36B37"/>
    <w:rsid w:val="00D374D6"/>
    <w:rsid w:val="00D40243"/>
    <w:rsid w:val="00D4061F"/>
    <w:rsid w:val="00D41678"/>
    <w:rsid w:val="00D4191F"/>
    <w:rsid w:val="00D41CC7"/>
    <w:rsid w:val="00D41DD9"/>
    <w:rsid w:val="00D43C3E"/>
    <w:rsid w:val="00D46E8F"/>
    <w:rsid w:val="00D4788D"/>
    <w:rsid w:val="00D50757"/>
    <w:rsid w:val="00D5161B"/>
    <w:rsid w:val="00D52475"/>
    <w:rsid w:val="00D5388D"/>
    <w:rsid w:val="00D54664"/>
    <w:rsid w:val="00D548A3"/>
    <w:rsid w:val="00D55FE1"/>
    <w:rsid w:val="00D56058"/>
    <w:rsid w:val="00D57D2A"/>
    <w:rsid w:val="00D619E5"/>
    <w:rsid w:val="00D62DA6"/>
    <w:rsid w:val="00D6462A"/>
    <w:rsid w:val="00D64AC0"/>
    <w:rsid w:val="00D65A96"/>
    <w:rsid w:val="00D66A42"/>
    <w:rsid w:val="00D67429"/>
    <w:rsid w:val="00D71028"/>
    <w:rsid w:val="00D711FC"/>
    <w:rsid w:val="00D71A6E"/>
    <w:rsid w:val="00D71B13"/>
    <w:rsid w:val="00D7220D"/>
    <w:rsid w:val="00D72581"/>
    <w:rsid w:val="00D737EC"/>
    <w:rsid w:val="00D75106"/>
    <w:rsid w:val="00D7561B"/>
    <w:rsid w:val="00D8036A"/>
    <w:rsid w:val="00D812A2"/>
    <w:rsid w:val="00D827B6"/>
    <w:rsid w:val="00D82FFC"/>
    <w:rsid w:val="00D8311E"/>
    <w:rsid w:val="00D83154"/>
    <w:rsid w:val="00D83932"/>
    <w:rsid w:val="00D84171"/>
    <w:rsid w:val="00D85D06"/>
    <w:rsid w:val="00D85D16"/>
    <w:rsid w:val="00D85D31"/>
    <w:rsid w:val="00D86586"/>
    <w:rsid w:val="00D8711C"/>
    <w:rsid w:val="00D8743A"/>
    <w:rsid w:val="00D87523"/>
    <w:rsid w:val="00D902C0"/>
    <w:rsid w:val="00D907D4"/>
    <w:rsid w:val="00D91142"/>
    <w:rsid w:val="00D91DE6"/>
    <w:rsid w:val="00D939ED"/>
    <w:rsid w:val="00D961E3"/>
    <w:rsid w:val="00D96D6C"/>
    <w:rsid w:val="00DA0771"/>
    <w:rsid w:val="00DA0884"/>
    <w:rsid w:val="00DA1CE9"/>
    <w:rsid w:val="00DA1D5A"/>
    <w:rsid w:val="00DA20AD"/>
    <w:rsid w:val="00DA23C1"/>
    <w:rsid w:val="00DA284B"/>
    <w:rsid w:val="00DA370A"/>
    <w:rsid w:val="00DA50B0"/>
    <w:rsid w:val="00DA54AC"/>
    <w:rsid w:val="00DA5747"/>
    <w:rsid w:val="00DA63A0"/>
    <w:rsid w:val="00DA70F7"/>
    <w:rsid w:val="00DA7773"/>
    <w:rsid w:val="00DB1A5E"/>
    <w:rsid w:val="00DB2145"/>
    <w:rsid w:val="00DB3127"/>
    <w:rsid w:val="00DB4C6C"/>
    <w:rsid w:val="00DB56DF"/>
    <w:rsid w:val="00DB5ADB"/>
    <w:rsid w:val="00DB5BF7"/>
    <w:rsid w:val="00DB7719"/>
    <w:rsid w:val="00DC0CD6"/>
    <w:rsid w:val="00DC1DC4"/>
    <w:rsid w:val="00DC2766"/>
    <w:rsid w:val="00DC2A4C"/>
    <w:rsid w:val="00DC2AA8"/>
    <w:rsid w:val="00DC2BC6"/>
    <w:rsid w:val="00DC2DE6"/>
    <w:rsid w:val="00DC30EE"/>
    <w:rsid w:val="00DC49EC"/>
    <w:rsid w:val="00DC52D5"/>
    <w:rsid w:val="00DC6899"/>
    <w:rsid w:val="00DC6AAB"/>
    <w:rsid w:val="00DC7B63"/>
    <w:rsid w:val="00DD09A0"/>
    <w:rsid w:val="00DD0C33"/>
    <w:rsid w:val="00DD1DDE"/>
    <w:rsid w:val="00DD2890"/>
    <w:rsid w:val="00DD3820"/>
    <w:rsid w:val="00DD52D6"/>
    <w:rsid w:val="00DD5B8C"/>
    <w:rsid w:val="00DD6278"/>
    <w:rsid w:val="00DD6959"/>
    <w:rsid w:val="00DD7681"/>
    <w:rsid w:val="00DE01A4"/>
    <w:rsid w:val="00DE0533"/>
    <w:rsid w:val="00DE103C"/>
    <w:rsid w:val="00DE19F6"/>
    <w:rsid w:val="00DE2282"/>
    <w:rsid w:val="00DE409A"/>
    <w:rsid w:val="00DE508D"/>
    <w:rsid w:val="00DE6C75"/>
    <w:rsid w:val="00DE6D24"/>
    <w:rsid w:val="00DE793E"/>
    <w:rsid w:val="00DF0A95"/>
    <w:rsid w:val="00DF11F2"/>
    <w:rsid w:val="00DF2B11"/>
    <w:rsid w:val="00DF2FEE"/>
    <w:rsid w:val="00DF32BD"/>
    <w:rsid w:val="00DF341D"/>
    <w:rsid w:val="00DF4A89"/>
    <w:rsid w:val="00DF5D96"/>
    <w:rsid w:val="00DF7D02"/>
    <w:rsid w:val="00E002C7"/>
    <w:rsid w:val="00E00D4F"/>
    <w:rsid w:val="00E0126A"/>
    <w:rsid w:val="00E02577"/>
    <w:rsid w:val="00E03B5D"/>
    <w:rsid w:val="00E03C44"/>
    <w:rsid w:val="00E03E27"/>
    <w:rsid w:val="00E04275"/>
    <w:rsid w:val="00E05D68"/>
    <w:rsid w:val="00E07996"/>
    <w:rsid w:val="00E07D8F"/>
    <w:rsid w:val="00E07E1F"/>
    <w:rsid w:val="00E12022"/>
    <w:rsid w:val="00E12371"/>
    <w:rsid w:val="00E12FF0"/>
    <w:rsid w:val="00E14134"/>
    <w:rsid w:val="00E14560"/>
    <w:rsid w:val="00E160B5"/>
    <w:rsid w:val="00E16309"/>
    <w:rsid w:val="00E16FCC"/>
    <w:rsid w:val="00E21684"/>
    <w:rsid w:val="00E217FF"/>
    <w:rsid w:val="00E22EB3"/>
    <w:rsid w:val="00E23035"/>
    <w:rsid w:val="00E2344F"/>
    <w:rsid w:val="00E23AC1"/>
    <w:rsid w:val="00E23C6E"/>
    <w:rsid w:val="00E24ACB"/>
    <w:rsid w:val="00E24E61"/>
    <w:rsid w:val="00E2580F"/>
    <w:rsid w:val="00E25CCF"/>
    <w:rsid w:val="00E25F63"/>
    <w:rsid w:val="00E2605B"/>
    <w:rsid w:val="00E267B5"/>
    <w:rsid w:val="00E26DCC"/>
    <w:rsid w:val="00E27276"/>
    <w:rsid w:val="00E279E5"/>
    <w:rsid w:val="00E3044A"/>
    <w:rsid w:val="00E30B25"/>
    <w:rsid w:val="00E3140B"/>
    <w:rsid w:val="00E33639"/>
    <w:rsid w:val="00E3438E"/>
    <w:rsid w:val="00E34C56"/>
    <w:rsid w:val="00E359FC"/>
    <w:rsid w:val="00E35EFA"/>
    <w:rsid w:val="00E363DF"/>
    <w:rsid w:val="00E36967"/>
    <w:rsid w:val="00E3797B"/>
    <w:rsid w:val="00E401FF"/>
    <w:rsid w:val="00E40842"/>
    <w:rsid w:val="00E40931"/>
    <w:rsid w:val="00E40B8D"/>
    <w:rsid w:val="00E41832"/>
    <w:rsid w:val="00E419DF"/>
    <w:rsid w:val="00E42198"/>
    <w:rsid w:val="00E425CD"/>
    <w:rsid w:val="00E43BCB"/>
    <w:rsid w:val="00E4434B"/>
    <w:rsid w:val="00E44680"/>
    <w:rsid w:val="00E45365"/>
    <w:rsid w:val="00E4554C"/>
    <w:rsid w:val="00E4650C"/>
    <w:rsid w:val="00E46FF1"/>
    <w:rsid w:val="00E4792B"/>
    <w:rsid w:val="00E5001F"/>
    <w:rsid w:val="00E503AC"/>
    <w:rsid w:val="00E50824"/>
    <w:rsid w:val="00E50E58"/>
    <w:rsid w:val="00E51B31"/>
    <w:rsid w:val="00E527FB"/>
    <w:rsid w:val="00E54B25"/>
    <w:rsid w:val="00E5597F"/>
    <w:rsid w:val="00E55A29"/>
    <w:rsid w:val="00E55E11"/>
    <w:rsid w:val="00E563FA"/>
    <w:rsid w:val="00E56629"/>
    <w:rsid w:val="00E60132"/>
    <w:rsid w:val="00E618EA"/>
    <w:rsid w:val="00E62048"/>
    <w:rsid w:val="00E6314B"/>
    <w:rsid w:val="00E63D68"/>
    <w:rsid w:val="00E63F07"/>
    <w:rsid w:val="00E64390"/>
    <w:rsid w:val="00E6461B"/>
    <w:rsid w:val="00E646EC"/>
    <w:rsid w:val="00E65632"/>
    <w:rsid w:val="00E66024"/>
    <w:rsid w:val="00E66110"/>
    <w:rsid w:val="00E66D68"/>
    <w:rsid w:val="00E67966"/>
    <w:rsid w:val="00E7090B"/>
    <w:rsid w:val="00E70DEA"/>
    <w:rsid w:val="00E71824"/>
    <w:rsid w:val="00E71C19"/>
    <w:rsid w:val="00E727EF"/>
    <w:rsid w:val="00E72F98"/>
    <w:rsid w:val="00E731DA"/>
    <w:rsid w:val="00E74C41"/>
    <w:rsid w:val="00E75265"/>
    <w:rsid w:val="00E7527D"/>
    <w:rsid w:val="00E76768"/>
    <w:rsid w:val="00E7711A"/>
    <w:rsid w:val="00E779A2"/>
    <w:rsid w:val="00E77DD7"/>
    <w:rsid w:val="00E802B9"/>
    <w:rsid w:val="00E8119B"/>
    <w:rsid w:val="00E81703"/>
    <w:rsid w:val="00E8225A"/>
    <w:rsid w:val="00E83D13"/>
    <w:rsid w:val="00E85E36"/>
    <w:rsid w:val="00E85F38"/>
    <w:rsid w:val="00E86E83"/>
    <w:rsid w:val="00E90BAB"/>
    <w:rsid w:val="00E9134B"/>
    <w:rsid w:val="00E91AF4"/>
    <w:rsid w:val="00E93296"/>
    <w:rsid w:val="00E936B9"/>
    <w:rsid w:val="00E93ED6"/>
    <w:rsid w:val="00E945F4"/>
    <w:rsid w:val="00E9592D"/>
    <w:rsid w:val="00E95989"/>
    <w:rsid w:val="00E960DF"/>
    <w:rsid w:val="00E966AA"/>
    <w:rsid w:val="00E967B4"/>
    <w:rsid w:val="00E97BD3"/>
    <w:rsid w:val="00EA2217"/>
    <w:rsid w:val="00EA22ED"/>
    <w:rsid w:val="00EA26FA"/>
    <w:rsid w:val="00EA34D5"/>
    <w:rsid w:val="00EA4B0C"/>
    <w:rsid w:val="00EA5649"/>
    <w:rsid w:val="00EA5B91"/>
    <w:rsid w:val="00EA66F5"/>
    <w:rsid w:val="00EA6F9C"/>
    <w:rsid w:val="00EA7604"/>
    <w:rsid w:val="00EB0092"/>
    <w:rsid w:val="00EB0A83"/>
    <w:rsid w:val="00EB0D4B"/>
    <w:rsid w:val="00EB16A7"/>
    <w:rsid w:val="00EB24EC"/>
    <w:rsid w:val="00EB2C84"/>
    <w:rsid w:val="00EB33F5"/>
    <w:rsid w:val="00EB43D5"/>
    <w:rsid w:val="00EB5604"/>
    <w:rsid w:val="00EB597E"/>
    <w:rsid w:val="00EB735E"/>
    <w:rsid w:val="00EB7D40"/>
    <w:rsid w:val="00EC0487"/>
    <w:rsid w:val="00EC0870"/>
    <w:rsid w:val="00EC187C"/>
    <w:rsid w:val="00EC1D5F"/>
    <w:rsid w:val="00EC2835"/>
    <w:rsid w:val="00EC31FB"/>
    <w:rsid w:val="00EC3611"/>
    <w:rsid w:val="00EC437F"/>
    <w:rsid w:val="00EC45F3"/>
    <w:rsid w:val="00EC50FB"/>
    <w:rsid w:val="00EC526E"/>
    <w:rsid w:val="00EC6118"/>
    <w:rsid w:val="00EC75C3"/>
    <w:rsid w:val="00ED003A"/>
    <w:rsid w:val="00ED0336"/>
    <w:rsid w:val="00ED0D46"/>
    <w:rsid w:val="00ED2537"/>
    <w:rsid w:val="00ED31DE"/>
    <w:rsid w:val="00ED4906"/>
    <w:rsid w:val="00ED51B2"/>
    <w:rsid w:val="00ED5743"/>
    <w:rsid w:val="00ED5801"/>
    <w:rsid w:val="00ED7D1E"/>
    <w:rsid w:val="00EE0241"/>
    <w:rsid w:val="00EE0AA9"/>
    <w:rsid w:val="00EE1785"/>
    <w:rsid w:val="00EE2239"/>
    <w:rsid w:val="00EE3D23"/>
    <w:rsid w:val="00EE3EA0"/>
    <w:rsid w:val="00EE4147"/>
    <w:rsid w:val="00EE474A"/>
    <w:rsid w:val="00EE4E62"/>
    <w:rsid w:val="00EE5103"/>
    <w:rsid w:val="00EE5ACA"/>
    <w:rsid w:val="00EE6772"/>
    <w:rsid w:val="00EE757B"/>
    <w:rsid w:val="00EE7C22"/>
    <w:rsid w:val="00EF05C4"/>
    <w:rsid w:val="00EF082A"/>
    <w:rsid w:val="00EF1405"/>
    <w:rsid w:val="00EF20CD"/>
    <w:rsid w:val="00EF22D9"/>
    <w:rsid w:val="00EF2BC8"/>
    <w:rsid w:val="00EF3350"/>
    <w:rsid w:val="00EF3EB8"/>
    <w:rsid w:val="00EF4BC6"/>
    <w:rsid w:val="00EF4D7D"/>
    <w:rsid w:val="00EF629B"/>
    <w:rsid w:val="00EF633F"/>
    <w:rsid w:val="00EF7AF5"/>
    <w:rsid w:val="00F0058C"/>
    <w:rsid w:val="00F00EA3"/>
    <w:rsid w:val="00F0105B"/>
    <w:rsid w:val="00F01341"/>
    <w:rsid w:val="00F025D7"/>
    <w:rsid w:val="00F02F26"/>
    <w:rsid w:val="00F02FA7"/>
    <w:rsid w:val="00F03BF2"/>
    <w:rsid w:val="00F04540"/>
    <w:rsid w:val="00F04934"/>
    <w:rsid w:val="00F060D8"/>
    <w:rsid w:val="00F077AB"/>
    <w:rsid w:val="00F07D92"/>
    <w:rsid w:val="00F1101C"/>
    <w:rsid w:val="00F11325"/>
    <w:rsid w:val="00F11AE2"/>
    <w:rsid w:val="00F14201"/>
    <w:rsid w:val="00F15124"/>
    <w:rsid w:val="00F161F5"/>
    <w:rsid w:val="00F1688B"/>
    <w:rsid w:val="00F17383"/>
    <w:rsid w:val="00F17E55"/>
    <w:rsid w:val="00F20A30"/>
    <w:rsid w:val="00F20A93"/>
    <w:rsid w:val="00F20FF4"/>
    <w:rsid w:val="00F21B01"/>
    <w:rsid w:val="00F2386E"/>
    <w:rsid w:val="00F241A3"/>
    <w:rsid w:val="00F25300"/>
    <w:rsid w:val="00F25814"/>
    <w:rsid w:val="00F26BBE"/>
    <w:rsid w:val="00F2778A"/>
    <w:rsid w:val="00F302CA"/>
    <w:rsid w:val="00F313C1"/>
    <w:rsid w:val="00F337C8"/>
    <w:rsid w:val="00F337E1"/>
    <w:rsid w:val="00F36013"/>
    <w:rsid w:val="00F36029"/>
    <w:rsid w:val="00F36A21"/>
    <w:rsid w:val="00F375FC"/>
    <w:rsid w:val="00F40030"/>
    <w:rsid w:val="00F405A9"/>
    <w:rsid w:val="00F40E09"/>
    <w:rsid w:val="00F411FD"/>
    <w:rsid w:val="00F4267B"/>
    <w:rsid w:val="00F43E8F"/>
    <w:rsid w:val="00F444CA"/>
    <w:rsid w:val="00F44C43"/>
    <w:rsid w:val="00F44EAF"/>
    <w:rsid w:val="00F45197"/>
    <w:rsid w:val="00F45E21"/>
    <w:rsid w:val="00F469B1"/>
    <w:rsid w:val="00F469E1"/>
    <w:rsid w:val="00F46FCC"/>
    <w:rsid w:val="00F473CF"/>
    <w:rsid w:val="00F5028C"/>
    <w:rsid w:val="00F5148D"/>
    <w:rsid w:val="00F52D69"/>
    <w:rsid w:val="00F53732"/>
    <w:rsid w:val="00F54159"/>
    <w:rsid w:val="00F543A6"/>
    <w:rsid w:val="00F54F70"/>
    <w:rsid w:val="00F54F7D"/>
    <w:rsid w:val="00F5644A"/>
    <w:rsid w:val="00F5656C"/>
    <w:rsid w:val="00F57527"/>
    <w:rsid w:val="00F6180C"/>
    <w:rsid w:val="00F623B2"/>
    <w:rsid w:val="00F62E10"/>
    <w:rsid w:val="00F65CB8"/>
    <w:rsid w:val="00F65EF9"/>
    <w:rsid w:val="00F66096"/>
    <w:rsid w:val="00F6726F"/>
    <w:rsid w:val="00F67FF0"/>
    <w:rsid w:val="00F7057B"/>
    <w:rsid w:val="00F709D7"/>
    <w:rsid w:val="00F70C23"/>
    <w:rsid w:val="00F71214"/>
    <w:rsid w:val="00F731EB"/>
    <w:rsid w:val="00F75314"/>
    <w:rsid w:val="00F75571"/>
    <w:rsid w:val="00F7589E"/>
    <w:rsid w:val="00F75EAD"/>
    <w:rsid w:val="00F766EE"/>
    <w:rsid w:val="00F77CC3"/>
    <w:rsid w:val="00F80B13"/>
    <w:rsid w:val="00F80CF8"/>
    <w:rsid w:val="00F83DCF"/>
    <w:rsid w:val="00F84B79"/>
    <w:rsid w:val="00F84CC7"/>
    <w:rsid w:val="00F85BD6"/>
    <w:rsid w:val="00F92DCF"/>
    <w:rsid w:val="00F94327"/>
    <w:rsid w:val="00F94F3C"/>
    <w:rsid w:val="00F9676F"/>
    <w:rsid w:val="00F96FD6"/>
    <w:rsid w:val="00F97409"/>
    <w:rsid w:val="00F97752"/>
    <w:rsid w:val="00F97C2E"/>
    <w:rsid w:val="00FA012D"/>
    <w:rsid w:val="00FA28D1"/>
    <w:rsid w:val="00FA2B0A"/>
    <w:rsid w:val="00FA3A3D"/>
    <w:rsid w:val="00FA4514"/>
    <w:rsid w:val="00FA4569"/>
    <w:rsid w:val="00FA521E"/>
    <w:rsid w:val="00FA5616"/>
    <w:rsid w:val="00FA5625"/>
    <w:rsid w:val="00FA5C4C"/>
    <w:rsid w:val="00FA605B"/>
    <w:rsid w:val="00FA6630"/>
    <w:rsid w:val="00FB1431"/>
    <w:rsid w:val="00FB3AA5"/>
    <w:rsid w:val="00FB3F17"/>
    <w:rsid w:val="00FB4054"/>
    <w:rsid w:val="00FB551E"/>
    <w:rsid w:val="00FB59DF"/>
    <w:rsid w:val="00FB5A08"/>
    <w:rsid w:val="00FB5F9C"/>
    <w:rsid w:val="00FB6816"/>
    <w:rsid w:val="00FB6B13"/>
    <w:rsid w:val="00FB720B"/>
    <w:rsid w:val="00FC0205"/>
    <w:rsid w:val="00FC0EF0"/>
    <w:rsid w:val="00FC1D6E"/>
    <w:rsid w:val="00FC2C1D"/>
    <w:rsid w:val="00FC3528"/>
    <w:rsid w:val="00FC37A1"/>
    <w:rsid w:val="00FC3925"/>
    <w:rsid w:val="00FC3A04"/>
    <w:rsid w:val="00FC43C5"/>
    <w:rsid w:val="00FC53E7"/>
    <w:rsid w:val="00FC5972"/>
    <w:rsid w:val="00FC5DAB"/>
    <w:rsid w:val="00FC5EEF"/>
    <w:rsid w:val="00FC709E"/>
    <w:rsid w:val="00FC7965"/>
    <w:rsid w:val="00FD175F"/>
    <w:rsid w:val="00FD2DA2"/>
    <w:rsid w:val="00FD3145"/>
    <w:rsid w:val="00FD382E"/>
    <w:rsid w:val="00FD40DD"/>
    <w:rsid w:val="00FD4245"/>
    <w:rsid w:val="00FD4ABB"/>
    <w:rsid w:val="00FD6067"/>
    <w:rsid w:val="00FD6376"/>
    <w:rsid w:val="00FD71EA"/>
    <w:rsid w:val="00FD74A8"/>
    <w:rsid w:val="00FD7DF4"/>
    <w:rsid w:val="00FE03D9"/>
    <w:rsid w:val="00FE0D16"/>
    <w:rsid w:val="00FE1983"/>
    <w:rsid w:val="00FE1BBE"/>
    <w:rsid w:val="00FE30D7"/>
    <w:rsid w:val="00FE3132"/>
    <w:rsid w:val="00FE5AD3"/>
    <w:rsid w:val="00FE795E"/>
    <w:rsid w:val="00FF0D61"/>
    <w:rsid w:val="00FF1614"/>
    <w:rsid w:val="00FF28EE"/>
    <w:rsid w:val="00FF2F33"/>
    <w:rsid w:val="00FF32BF"/>
    <w:rsid w:val="00FF3B7C"/>
    <w:rsid w:val="00FF4956"/>
    <w:rsid w:val="00FF4AF6"/>
    <w:rsid w:val="00FF4D2B"/>
    <w:rsid w:val="00FF5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1AE8E8EC-EC52-4EDA-8B7B-A611F7B0A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標楷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qFormat/>
    <w:rsid w:val="00D06AD5"/>
    <w:pPr>
      <w:widowControl w:val="0"/>
      <w:spacing w:line="500" w:lineRule="exact"/>
    </w:pPr>
    <w:rPr>
      <w:kern w:val="2"/>
      <w:sz w:val="24"/>
      <w:szCs w:val="24"/>
    </w:rPr>
  </w:style>
  <w:style w:type="paragraph" w:styleId="1">
    <w:name w:val="heading 1"/>
    <w:basedOn w:val="a2"/>
    <w:next w:val="a2"/>
    <w:qFormat/>
    <w:rsid w:val="00600F1A"/>
    <w:pPr>
      <w:spacing w:before="60" w:after="60" w:line="400" w:lineRule="exact"/>
      <w:ind w:leftChars="1615" w:left="3876" w:firstLineChars="200" w:firstLine="560"/>
      <w:jc w:val="both"/>
      <w:outlineLvl w:val="0"/>
    </w:pPr>
    <w:rPr>
      <w:rFonts w:cs="新細明體"/>
      <w:sz w:val="28"/>
      <w:szCs w:val="20"/>
    </w:rPr>
  </w:style>
  <w:style w:type="paragraph" w:styleId="21">
    <w:name w:val="heading 2"/>
    <w:basedOn w:val="a2"/>
    <w:next w:val="a2"/>
    <w:qFormat/>
    <w:rsid w:val="006B15C2"/>
    <w:pPr>
      <w:keepNext/>
      <w:spacing w:line="720" w:lineRule="auto"/>
      <w:outlineLvl w:val="1"/>
    </w:pPr>
    <w:rPr>
      <w:rFonts w:ascii="Arial" w:hAnsi="Arial"/>
      <w:b/>
      <w:bCs/>
      <w:sz w:val="48"/>
      <w:szCs w:val="48"/>
    </w:rPr>
  </w:style>
  <w:style w:type="paragraph" w:styleId="31">
    <w:name w:val="heading 3"/>
    <w:basedOn w:val="a2"/>
    <w:next w:val="a2"/>
    <w:qFormat/>
    <w:rsid w:val="006B15C2"/>
    <w:pPr>
      <w:keepNext/>
      <w:spacing w:line="720" w:lineRule="auto"/>
      <w:outlineLvl w:val="2"/>
    </w:pPr>
    <w:rPr>
      <w:rFonts w:ascii="Arial" w:hAnsi="Arial"/>
      <w:b/>
      <w:bCs/>
      <w:sz w:val="36"/>
      <w:szCs w:val="36"/>
    </w:rPr>
  </w:style>
  <w:style w:type="paragraph" w:styleId="41">
    <w:name w:val="heading 4"/>
    <w:basedOn w:val="a2"/>
    <w:next w:val="a2"/>
    <w:qFormat/>
    <w:rsid w:val="0095148E"/>
    <w:pPr>
      <w:tabs>
        <w:tab w:val="left" w:pos="1440"/>
      </w:tabs>
      <w:spacing w:line="360" w:lineRule="auto"/>
      <w:ind w:leftChars="450" w:left="580" w:hangingChars="130" w:hanging="130"/>
      <w:jc w:val="both"/>
      <w:outlineLvl w:val="3"/>
    </w:pPr>
    <w:rPr>
      <w:sz w:val="28"/>
      <w:szCs w:val="28"/>
    </w:rPr>
  </w:style>
  <w:style w:type="paragraph" w:styleId="51">
    <w:name w:val="heading 5"/>
    <w:basedOn w:val="a2"/>
    <w:next w:val="a2"/>
    <w:qFormat/>
    <w:rsid w:val="0095148E"/>
    <w:pPr>
      <w:tabs>
        <w:tab w:val="left" w:pos="1512"/>
      </w:tabs>
      <w:spacing w:line="360" w:lineRule="auto"/>
      <w:ind w:leftChars="600" w:left="750" w:hangingChars="150" w:hanging="150"/>
      <w:jc w:val="both"/>
      <w:outlineLvl w:val="4"/>
    </w:pPr>
    <w:rPr>
      <w:sz w:val="28"/>
      <w:szCs w:val="28"/>
    </w:rPr>
  </w:style>
  <w:style w:type="paragraph" w:styleId="6">
    <w:name w:val="heading 6"/>
    <w:basedOn w:val="a2"/>
    <w:next w:val="a2"/>
    <w:qFormat/>
    <w:rsid w:val="0095148E"/>
    <w:pPr>
      <w:tabs>
        <w:tab w:val="num" w:leader="none" w:pos="0"/>
      </w:tabs>
      <w:spacing w:line="360" w:lineRule="auto"/>
      <w:ind w:leftChars="770" w:left="900" w:hangingChars="130" w:hanging="130"/>
      <w:jc w:val="both"/>
      <w:outlineLvl w:val="5"/>
    </w:pPr>
    <w:rPr>
      <w:sz w:val="28"/>
      <w:szCs w:val="28"/>
    </w:rPr>
  </w:style>
  <w:style w:type="paragraph" w:styleId="7">
    <w:name w:val="heading 7"/>
    <w:basedOn w:val="a2"/>
    <w:next w:val="a2"/>
    <w:qFormat/>
    <w:rsid w:val="0095148E"/>
    <w:pPr>
      <w:keepNext/>
      <w:tabs>
        <w:tab w:val="num" w:leader="none" w:pos="0"/>
      </w:tabs>
      <w:spacing w:line="360" w:lineRule="auto"/>
      <w:ind w:leftChars="1000" w:left="1180" w:hangingChars="180" w:hanging="180"/>
      <w:jc w:val="both"/>
      <w:outlineLvl w:val="6"/>
    </w:pPr>
    <w:rPr>
      <w:sz w:val="28"/>
      <w:szCs w:val="28"/>
    </w:rPr>
  </w:style>
  <w:style w:type="paragraph" w:styleId="8">
    <w:name w:val="heading 8"/>
    <w:basedOn w:val="a2"/>
    <w:next w:val="a2"/>
    <w:qFormat/>
    <w:rsid w:val="00122C01"/>
    <w:pPr>
      <w:keepNext/>
      <w:spacing w:line="720" w:lineRule="auto"/>
      <w:outlineLvl w:val="7"/>
    </w:pPr>
    <w:rPr>
      <w:rFonts w:ascii="Arial" w:hAnsi="Arial"/>
      <w:sz w:val="36"/>
      <w:szCs w:val="36"/>
    </w:rPr>
  </w:style>
  <w:style w:type="paragraph" w:styleId="9">
    <w:name w:val="heading 9"/>
    <w:basedOn w:val="a2"/>
    <w:next w:val="a2"/>
    <w:qFormat/>
    <w:rsid w:val="0095148E"/>
    <w:pPr>
      <w:keepNext/>
      <w:tabs>
        <w:tab w:val="num" w:leader="none" w:pos="0"/>
      </w:tabs>
      <w:ind w:leftChars="1250" w:left="1380" w:hangingChars="130" w:hanging="130"/>
      <w:outlineLvl w:val="8"/>
    </w:pPr>
    <w:rPr>
      <w:sz w:val="28"/>
      <w:szCs w:val="28"/>
    </w:rPr>
  </w:style>
  <w:style w:type="character" w:default="1" w:styleId="a3">
    <w:name w:val="Default Paragraph Font"/>
    <w:semiHidden/>
  </w:style>
  <w:style w:type="table" w:default="1" w:styleId="a4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semiHidden/>
  </w:style>
  <w:style w:type="numbering" w:styleId="111111">
    <w:name w:val="Outline List 2"/>
    <w:basedOn w:val="a5"/>
    <w:semiHidden/>
    <w:rsid w:val="00600F1A"/>
    <w:pPr>
      <w:numPr>
        <w:numId w:val="11"/>
      </w:numPr>
    </w:pPr>
  </w:style>
  <w:style w:type="paragraph" w:customStyle="1" w:styleId="a6">
    <w:name w:val="樣式 一、標題"/>
    <w:basedOn w:val="a2"/>
    <w:semiHidden/>
    <w:rsid w:val="00600F1A"/>
    <w:pPr>
      <w:spacing w:before="120" w:after="120"/>
      <w:ind w:leftChars="415" w:left="1500" w:right="240" w:hangingChars="180" w:hanging="504"/>
      <w:jc w:val="both"/>
    </w:pPr>
    <w:rPr>
      <w:rFonts w:cs="新細明體"/>
      <w:sz w:val="28"/>
      <w:szCs w:val="20"/>
    </w:rPr>
  </w:style>
  <w:style w:type="paragraph" w:customStyle="1" w:styleId="a7">
    <w:name w:val="壹、標題(海關)"/>
    <w:basedOn w:val="a2"/>
    <w:link w:val="a8"/>
    <w:rsid w:val="00B4437F"/>
    <w:pPr>
      <w:ind w:left="560" w:hanging="574"/>
      <w:jc w:val="both"/>
    </w:pPr>
    <w:rPr>
      <w:b/>
      <w:sz w:val="28"/>
      <w:szCs w:val="28"/>
    </w:rPr>
  </w:style>
  <w:style w:type="numbering" w:styleId="1ai">
    <w:name w:val="Outline List 1"/>
    <w:basedOn w:val="a5"/>
    <w:semiHidden/>
    <w:rsid w:val="00600F1A"/>
    <w:pPr>
      <w:numPr>
        <w:numId w:val="12"/>
      </w:numPr>
    </w:pPr>
  </w:style>
  <w:style w:type="character" w:styleId="HTML">
    <w:name w:val="HTML Acronym"/>
    <w:basedOn w:val="a3"/>
    <w:semiHidden/>
    <w:rsid w:val="00600F1A"/>
  </w:style>
  <w:style w:type="paragraph" w:styleId="HTML0">
    <w:name w:val="HTML Address"/>
    <w:basedOn w:val="a2"/>
    <w:semiHidden/>
    <w:rsid w:val="00600F1A"/>
    <w:rPr>
      <w:i/>
      <w:iCs/>
    </w:rPr>
  </w:style>
  <w:style w:type="character" w:styleId="HTML1">
    <w:name w:val="HTML Cite"/>
    <w:semiHidden/>
    <w:rsid w:val="00600F1A"/>
    <w:rPr>
      <w:i/>
      <w:iCs/>
    </w:rPr>
  </w:style>
  <w:style w:type="character" w:styleId="HTML2">
    <w:name w:val="HTML Code"/>
    <w:semiHidden/>
    <w:rsid w:val="00600F1A"/>
    <w:rPr>
      <w:rFonts w:ascii="Courier New" w:hAnsi="Courier New" w:cs="Courier New"/>
      <w:sz w:val="20"/>
      <w:szCs w:val="20"/>
    </w:rPr>
  </w:style>
  <w:style w:type="character" w:styleId="HTML3">
    <w:name w:val="HTML Definition"/>
    <w:semiHidden/>
    <w:rsid w:val="00600F1A"/>
    <w:rPr>
      <w:i/>
      <w:iCs/>
    </w:rPr>
  </w:style>
  <w:style w:type="character" w:styleId="HTML4">
    <w:name w:val="HTML Keyboard"/>
    <w:semiHidden/>
    <w:rsid w:val="00600F1A"/>
    <w:rPr>
      <w:rFonts w:ascii="Courier New" w:hAnsi="Courier New" w:cs="Courier New"/>
      <w:sz w:val="20"/>
      <w:szCs w:val="20"/>
    </w:rPr>
  </w:style>
  <w:style w:type="paragraph" w:styleId="HTML5">
    <w:name w:val="HTML Preformatted"/>
    <w:basedOn w:val="a2"/>
    <w:semiHidden/>
    <w:rsid w:val="00600F1A"/>
    <w:rPr>
      <w:rFonts w:ascii="Courier New" w:hAnsi="Courier New" w:cs="Courier New"/>
      <w:sz w:val="20"/>
      <w:szCs w:val="20"/>
    </w:rPr>
  </w:style>
  <w:style w:type="character" w:styleId="HTML6">
    <w:name w:val="HTML Sample"/>
    <w:semiHidden/>
    <w:rsid w:val="00600F1A"/>
    <w:rPr>
      <w:rFonts w:ascii="Courier New" w:hAnsi="Courier New" w:cs="Courier New"/>
    </w:rPr>
  </w:style>
  <w:style w:type="character" w:styleId="HTML7">
    <w:name w:val="HTML Typewriter"/>
    <w:semiHidden/>
    <w:rsid w:val="00600F1A"/>
    <w:rPr>
      <w:rFonts w:ascii="Courier New" w:hAnsi="Courier New" w:cs="Courier New"/>
      <w:sz w:val="20"/>
      <w:szCs w:val="20"/>
    </w:rPr>
  </w:style>
  <w:style w:type="character" w:styleId="HTML8">
    <w:name w:val="HTML Variable"/>
    <w:semiHidden/>
    <w:rsid w:val="00600F1A"/>
    <w:rPr>
      <w:i/>
      <w:iCs/>
    </w:rPr>
  </w:style>
  <w:style w:type="character" w:styleId="a9">
    <w:name w:val="FollowedHyperlink"/>
    <w:semiHidden/>
    <w:rsid w:val="00600F1A"/>
    <w:rPr>
      <w:color w:val="800080"/>
      <w:u w:val="single"/>
    </w:rPr>
  </w:style>
  <w:style w:type="paragraph" w:styleId="Web">
    <w:name w:val="Normal (Web)"/>
    <w:basedOn w:val="a2"/>
    <w:semiHidden/>
    <w:rsid w:val="00600F1A"/>
  </w:style>
  <w:style w:type="paragraph" w:styleId="aa">
    <w:name w:val="Normal Indent"/>
    <w:basedOn w:val="a2"/>
    <w:semiHidden/>
    <w:rsid w:val="00600F1A"/>
    <w:pPr>
      <w:ind w:left="480"/>
    </w:pPr>
  </w:style>
  <w:style w:type="numbering" w:styleId="a1">
    <w:name w:val="Outline List 3"/>
    <w:basedOn w:val="a5"/>
    <w:semiHidden/>
    <w:rsid w:val="00600F1A"/>
    <w:pPr>
      <w:numPr>
        <w:numId w:val="13"/>
      </w:numPr>
    </w:pPr>
  </w:style>
  <w:style w:type="paragraph" w:styleId="ab">
    <w:name w:val="Date"/>
    <w:basedOn w:val="a2"/>
    <w:next w:val="a2"/>
    <w:semiHidden/>
    <w:rsid w:val="00600F1A"/>
    <w:pPr>
      <w:jc w:val="right"/>
    </w:pPr>
  </w:style>
  <w:style w:type="paragraph" w:styleId="ac">
    <w:name w:val="Body Text"/>
    <w:basedOn w:val="a2"/>
    <w:semiHidden/>
    <w:rsid w:val="00600F1A"/>
    <w:pPr>
      <w:spacing w:after="120"/>
    </w:pPr>
  </w:style>
  <w:style w:type="paragraph" w:customStyle="1" w:styleId="ad">
    <w:name w:val="●內文"/>
    <w:basedOn w:val="a2"/>
    <w:semiHidden/>
    <w:rsid w:val="00E936B9"/>
    <w:pPr>
      <w:spacing w:before="60" w:after="60" w:line="400" w:lineRule="exact"/>
      <w:ind w:leftChars="1950" w:left="4680" w:firstLineChars="213" w:firstLine="596"/>
      <w:jc w:val="both"/>
    </w:pPr>
    <w:rPr>
      <w:rFonts w:cs="新細明體"/>
      <w:sz w:val="28"/>
      <w:szCs w:val="20"/>
    </w:rPr>
  </w:style>
  <w:style w:type="paragraph" w:styleId="22">
    <w:name w:val="Body Text 2"/>
    <w:basedOn w:val="a2"/>
    <w:semiHidden/>
    <w:rsid w:val="00600F1A"/>
    <w:pPr>
      <w:spacing w:after="120" w:line="480" w:lineRule="auto"/>
    </w:pPr>
  </w:style>
  <w:style w:type="paragraph" w:styleId="ae">
    <w:name w:val="header"/>
    <w:basedOn w:val="a2"/>
    <w:link w:val="af"/>
    <w:semiHidden/>
    <w:rsid w:val="00D711F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f0">
    <w:name w:val="footer"/>
    <w:basedOn w:val="a2"/>
    <w:link w:val="af1"/>
    <w:semiHidden/>
    <w:rsid w:val="00D711FC"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character" w:customStyle="1" w:styleId="af1">
    <w:name w:val="頁尾 字元"/>
    <w:link w:val="af0"/>
    <w:rsid w:val="00CD7C24"/>
    <w:rPr>
      <w:kern w:val="2"/>
    </w:rPr>
  </w:style>
  <w:style w:type="paragraph" w:customStyle="1" w:styleId="af2">
    <w:name w:val="圖表標題"/>
    <w:basedOn w:val="a2"/>
    <w:semiHidden/>
    <w:rsid w:val="00D711FC"/>
    <w:pPr>
      <w:spacing w:before="120" w:after="120" w:line="400" w:lineRule="exact"/>
      <w:jc w:val="center"/>
    </w:pPr>
    <w:rPr>
      <w:rFonts w:cs="新細明體"/>
      <w:sz w:val="28"/>
      <w:szCs w:val="20"/>
    </w:rPr>
  </w:style>
  <w:style w:type="character" w:styleId="af3">
    <w:name w:val="page number"/>
    <w:basedOn w:val="a3"/>
    <w:semiHidden/>
    <w:rsid w:val="00F04540"/>
  </w:style>
  <w:style w:type="paragraph" w:styleId="10">
    <w:name w:val="toc 1"/>
    <w:aliases w:val="目錄"/>
    <w:basedOn w:val="a2"/>
    <w:next w:val="a2"/>
    <w:autoRedefine/>
    <w:uiPriority w:val="39"/>
    <w:rsid w:val="00EE6772"/>
    <w:pPr>
      <w:tabs>
        <w:tab w:val="right" w:leader="dot" w:pos="9060"/>
      </w:tabs>
      <w:jc w:val="center"/>
    </w:pPr>
    <w:rPr>
      <w:sz w:val="28"/>
    </w:rPr>
  </w:style>
  <w:style w:type="paragraph" w:styleId="23">
    <w:name w:val="toc 2"/>
    <w:basedOn w:val="a2"/>
    <w:next w:val="a2"/>
    <w:autoRedefine/>
    <w:uiPriority w:val="39"/>
    <w:semiHidden/>
    <w:rsid w:val="006B3FA1"/>
    <w:pPr>
      <w:tabs>
        <w:tab w:val="right" w:leader="dot" w:pos="9060"/>
      </w:tabs>
      <w:ind w:leftChars="230" w:left="230"/>
    </w:pPr>
    <w:rPr>
      <w:sz w:val="28"/>
    </w:rPr>
  </w:style>
  <w:style w:type="character" w:styleId="af4">
    <w:name w:val="Hyperlink"/>
    <w:uiPriority w:val="99"/>
    <w:rsid w:val="006B15C2"/>
    <w:rPr>
      <w:color w:val="0000FF"/>
      <w:u w:val="single"/>
    </w:rPr>
  </w:style>
  <w:style w:type="paragraph" w:styleId="af5">
    <w:name w:val="Balloon Text"/>
    <w:basedOn w:val="a2"/>
    <w:semiHidden/>
    <w:rsid w:val="00CC4FBC"/>
    <w:rPr>
      <w:rFonts w:ascii="Arial" w:hAnsi="Arial"/>
      <w:sz w:val="18"/>
      <w:szCs w:val="18"/>
    </w:rPr>
  </w:style>
  <w:style w:type="paragraph" w:customStyle="1" w:styleId="af6">
    <w:name w:val=" 字元 字元 字元"/>
    <w:basedOn w:val="a2"/>
    <w:semiHidden/>
    <w:rsid w:val="00B94AA2"/>
    <w:pPr>
      <w:widowControl/>
      <w:spacing w:after="160" w:line="240" w:lineRule="exact"/>
    </w:pPr>
    <w:rPr>
      <w:rFonts w:ascii="Tahoma" w:hAnsi="Tahoma" w:cs="Tahoma"/>
      <w:kern w:val="0"/>
      <w:sz w:val="20"/>
      <w:szCs w:val="20"/>
      <w:lang w:eastAsia="en-US"/>
    </w:rPr>
  </w:style>
  <w:style w:type="character" w:customStyle="1" w:styleId="af7">
    <w:name w:val="項目(一) 字元 字元"/>
    <w:semiHidden/>
    <w:rsid w:val="000952CF"/>
    <w:rPr>
      <w:rFonts w:eastAsia="標楷體"/>
      <w:sz w:val="28"/>
      <w:lang w:val="en-US" w:eastAsia="zh-TW" w:bidi="ar-SA"/>
    </w:rPr>
  </w:style>
  <w:style w:type="table" w:styleId="af8">
    <w:name w:val="Table Grid"/>
    <w:basedOn w:val="a4"/>
    <w:semiHidden/>
    <w:rsid w:val="0021352A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9">
    <w:name w:val="圖標題"/>
    <w:basedOn w:val="af2"/>
    <w:autoRedefine/>
    <w:qFormat/>
    <w:rsid w:val="007F3329"/>
    <w:pPr>
      <w:spacing w:after="240"/>
      <w:jc w:val="left"/>
    </w:pPr>
    <w:rPr>
      <w:rFonts w:cs="Times New Roman"/>
      <w:sz w:val="24"/>
      <w:szCs w:val="24"/>
    </w:rPr>
  </w:style>
  <w:style w:type="paragraph" w:customStyle="1" w:styleId="afa">
    <w:name w:val="表格內文(小)項目"/>
    <w:basedOn w:val="a2"/>
    <w:semiHidden/>
    <w:rsid w:val="0095148E"/>
    <w:pPr>
      <w:ind w:left="100" w:hangingChars="100" w:hanging="100"/>
    </w:pPr>
    <w:rPr>
      <w:szCs w:val="20"/>
    </w:rPr>
  </w:style>
  <w:style w:type="paragraph" w:customStyle="1" w:styleId="afb">
    <w:name w:val="表格內文(置中)"/>
    <w:basedOn w:val="a2"/>
    <w:semiHidden/>
    <w:rsid w:val="0095148E"/>
    <w:pPr>
      <w:snapToGrid w:val="0"/>
      <w:spacing w:line="360" w:lineRule="auto"/>
      <w:jc w:val="center"/>
    </w:pPr>
  </w:style>
  <w:style w:type="paragraph" w:customStyle="1" w:styleId="afc">
    <w:name w:val="表格內文(小)"/>
    <w:basedOn w:val="a2"/>
    <w:semiHidden/>
    <w:rsid w:val="0095148E"/>
    <w:pPr>
      <w:widowControl/>
    </w:pPr>
    <w:rPr>
      <w:rFonts w:cs="新細明體"/>
      <w:kern w:val="0"/>
    </w:rPr>
  </w:style>
  <w:style w:type="paragraph" w:customStyle="1" w:styleId="afd">
    <w:name w:val="表格內項目"/>
    <w:basedOn w:val="a2"/>
    <w:semiHidden/>
    <w:rsid w:val="0095148E"/>
    <w:pPr>
      <w:spacing w:line="400" w:lineRule="exact"/>
      <w:ind w:left="100" w:hangingChars="100" w:hanging="100"/>
    </w:pPr>
    <w:rPr>
      <w:rFonts w:cs="新細明體"/>
      <w:sz w:val="28"/>
      <w:szCs w:val="28"/>
    </w:rPr>
  </w:style>
  <w:style w:type="character" w:styleId="afe">
    <w:name w:val="Strong"/>
    <w:qFormat/>
    <w:rsid w:val="00874FB5"/>
    <w:rPr>
      <w:b/>
      <w:bCs/>
    </w:rPr>
  </w:style>
  <w:style w:type="paragraph" w:styleId="32">
    <w:name w:val="Body Text 3"/>
    <w:basedOn w:val="a2"/>
    <w:semiHidden/>
    <w:rsid w:val="00600F1A"/>
    <w:pPr>
      <w:spacing w:after="120"/>
    </w:pPr>
    <w:rPr>
      <w:sz w:val="16"/>
      <w:szCs w:val="16"/>
    </w:rPr>
  </w:style>
  <w:style w:type="paragraph" w:styleId="aff">
    <w:name w:val="Body Text First Indent"/>
    <w:basedOn w:val="ac"/>
    <w:semiHidden/>
    <w:rsid w:val="00600F1A"/>
    <w:pPr>
      <w:ind w:firstLine="210"/>
    </w:pPr>
  </w:style>
  <w:style w:type="paragraph" w:styleId="aff0">
    <w:name w:val="Body Text Indent"/>
    <w:basedOn w:val="a2"/>
    <w:semiHidden/>
    <w:rsid w:val="00600F1A"/>
    <w:pPr>
      <w:spacing w:after="120"/>
      <w:ind w:left="480"/>
    </w:pPr>
  </w:style>
  <w:style w:type="paragraph" w:styleId="24">
    <w:name w:val="Body Text First Indent 2"/>
    <w:basedOn w:val="aff0"/>
    <w:semiHidden/>
    <w:rsid w:val="00600F1A"/>
    <w:pPr>
      <w:ind w:firstLine="210"/>
    </w:pPr>
  </w:style>
  <w:style w:type="paragraph" w:styleId="25">
    <w:name w:val="Body Text Indent 2"/>
    <w:basedOn w:val="a2"/>
    <w:semiHidden/>
    <w:rsid w:val="00600F1A"/>
    <w:pPr>
      <w:spacing w:after="120" w:line="480" w:lineRule="auto"/>
      <w:ind w:left="480"/>
    </w:pPr>
  </w:style>
  <w:style w:type="paragraph" w:customStyle="1" w:styleId="11">
    <w:name w:val="樣式1"/>
    <w:basedOn w:val="a2"/>
    <w:autoRedefine/>
    <w:semiHidden/>
    <w:rsid w:val="00600F1A"/>
    <w:pPr>
      <w:spacing w:before="60" w:after="60"/>
      <w:ind w:leftChars="431" w:left="1034" w:firstLineChars="209" w:firstLine="585"/>
      <w:jc w:val="both"/>
    </w:pPr>
    <w:rPr>
      <w:sz w:val="28"/>
      <w:szCs w:val="20"/>
    </w:rPr>
  </w:style>
  <w:style w:type="paragraph" w:styleId="aff1">
    <w:name w:val="envelope address"/>
    <w:basedOn w:val="a2"/>
    <w:semiHidden/>
    <w:rsid w:val="00600F1A"/>
    <w:pPr>
      <w:framePr w:w="7920" w:h="1980" w:hRule="exact" w:hSpace="180" w:wrap="auto" w:hAnchor="page" w:xAlign="center" w:yAlign="bottom"/>
      <w:snapToGrid w:val="0"/>
      <w:ind w:left="2880"/>
    </w:pPr>
    <w:rPr>
      <w:rFonts w:ascii="Arial" w:hAnsi="Arial" w:cs="Arial"/>
    </w:rPr>
  </w:style>
  <w:style w:type="character" w:styleId="aff2">
    <w:name w:val="line number"/>
    <w:basedOn w:val="a3"/>
    <w:semiHidden/>
    <w:rsid w:val="00600F1A"/>
  </w:style>
  <w:style w:type="table" w:styleId="3D1">
    <w:name w:val="Table 3D effects 1"/>
    <w:basedOn w:val="a4"/>
    <w:semiHidden/>
    <w:rsid w:val="00600F1A"/>
    <w:pPr>
      <w:widowControl w:val="0"/>
      <w:spacing w:line="500" w:lineRule="exact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paragraph" w:customStyle="1" w:styleId="12">
    <w:name w:val="表列1"/>
    <w:basedOn w:val="a2"/>
    <w:semiHidden/>
    <w:rsid w:val="00BD3520"/>
    <w:pPr>
      <w:spacing w:line="360" w:lineRule="auto"/>
      <w:ind w:left="2268" w:hanging="567"/>
      <w:jc w:val="both"/>
    </w:pPr>
    <w:rPr>
      <w:sz w:val="28"/>
      <w:szCs w:val="20"/>
    </w:rPr>
  </w:style>
  <w:style w:type="table" w:styleId="3D2">
    <w:name w:val="Table 3D effects 2"/>
    <w:basedOn w:val="a4"/>
    <w:semiHidden/>
    <w:rsid w:val="00600F1A"/>
    <w:pPr>
      <w:widowControl w:val="0"/>
      <w:spacing w:line="500" w:lineRule="exact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aff3">
    <w:name w:val="表標題(海關)"/>
    <w:basedOn w:val="af9"/>
    <w:qFormat/>
    <w:rsid w:val="002F7AFF"/>
  </w:style>
  <w:style w:type="paragraph" w:styleId="aff4">
    <w:name w:val="table of figures"/>
    <w:basedOn w:val="a2"/>
    <w:next w:val="a2"/>
    <w:uiPriority w:val="99"/>
    <w:semiHidden/>
    <w:rsid w:val="00A24A99"/>
    <w:pPr>
      <w:ind w:left="200" w:hangingChars="200" w:hanging="200"/>
    </w:pPr>
    <w:rPr>
      <w:sz w:val="28"/>
    </w:rPr>
  </w:style>
  <w:style w:type="table" w:styleId="3D3">
    <w:name w:val="Table 3D effects 3"/>
    <w:basedOn w:val="a4"/>
    <w:semiHidden/>
    <w:rsid w:val="00600F1A"/>
    <w:pPr>
      <w:widowControl w:val="0"/>
      <w:spacing w:line="500" w:lineRule="exact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Web1">
    <w:name w:val="Table Web 1"/>
    <w:basedOn w:val="a4"/>
    <w:semiHidden/>
    <w:rsid w:val="00600F1A"/>
    <w:pPr>
      <w:widowControl w:val="0"/>
      <w:spacing w:line="500" w:lineRule="exact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33">
    <w:name w:val="Body Text Indent 3"/>
    <w:basedOn w:val="a2"/>
    <w:semiHidden/>
    <w:rsid w:val="00DA0884"/>
    <w:pPr>
      <w:snapToGrid w:val="0"/>
      <w:spacing w:line="360" w:lineRule="atLeast"/>
      <w:ind w:left="2870" w:hanging="2"/>
      <w:jc w:val="both"/>
    </w:pPr>
    <w:rPr>
      <w:bCs/>
      <w:sz w:val="32"/>
      <w:szCs w:val="20"/>
    </w:rPr>
  </w:style>
  <w:style w:type="table" w:styleId="Web2">
    <w:name w:val="Table Web 2"/>
    <w:basedOn w:val="a4"/>
    <w:semiHidden/>
    <w:rsid w:val="00600F1A"/>
    <w:pPr>
      <w:widowControl w:val="0"/>
      <w:spacing w:line="500" w:lineRule="exact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Web3">
    <w:name w:val="Table Web 3"/>
    <w:basedOn w:val="a4"/>
    <w:semiHidden/>
    <w:rsid w:val="00600F1A"/>
    <w:pPr>
      <w:widowControl w:val="0"/>
      <w:spacing w:line="500" w:lineRule="exact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34">
    <w:name w:val=" 字元 字元3 字元 字元 字元 字元 字元 字元 字元"/>
    <w:basedOn w:val="a2"/>
    <w:semiHidden/>
    <w:rsid w:val="00097BC2"/>
    <w:pPr>
      <w:widowControl/>
      <w:adjustRightInd w:val="0"/>
      <w:snapToGrid w:val="0"/>
      <w:spacing w:after="160" w:line="240" w:lineRule="exact"/>
    </w:pPr>
    <w:rPr>
      <w:rFonts w:ascii="Verdana" w:eastAsia="Times New Roman" w:hAnsi="Verdana" w:cs="Mangal"/>
      <w:sz w:val="20"/>
      <w:lang w:eastAsia="en-US" w:bidi="hi-IN"/>
    </w:rPr>
  </w:style>
  <w:style w:type="character" w:customStyle="1" w:styleId="a8">
    <w:name w:val="壹、標題(海關) 字元"/>
    <w:link w:val="a7"/>
    <w:rsid w:val="005A258D"/>
    <w:rPr>
      <w:rFonts w:eastAsia="標楷體"/>
      <w:b/>
      <w:kern w:val="2"/>
      <w:sz w:val="28"/>
      <w:szCs w:val="28"/>
      <w:lang w:val="en-US" w:eastAsia="zh-TW" w:bidi="ar-SA"/>
    </w:rPr>
  </w:style>
  <w:style w:type="paragraph" w:styleId="aff5">
    <w:name w:val="footnote text"/>
    <w:basedOn w:val="a2"/>
    <w:semiHidden/>
    <w:rsid w:val="00097C1B"/>
    <w:pPr>
      <w:autoSpaceDE w:val="0"/>
      <w:autoSpaceDN w:val="0"/>
      <w:adjustRightInd w:val="0"/>
      <w:spacing w:line="240" w:lineRule="auto"/>
    </w:pPr>
    <w:rPr>
      <w:rFonts w:ascii="細明體" w:eastAsia="細明體"/>
      <w:kern w:val="0"/>
      <w:szCs w:val="20"/>
    </w:rPr>
  </w:style>
  <w:style w:type="paragraph" w:customStyle="1" w:styleId="number">
    <w:name w:val="number"/>
    <w:basedOn w:val="a2"/>
    <w:rsid w:val="00AD3F1A"/>
    <w:pPr>
      <w:tabs>
        <w:tab w:val="left" w:pos="270"/>
      </w:tabs>
      <w:autoSpaceDE w:val="0"/>
      <w:autoSpaceDN w:val="0"/>
      <w:adjustRightInd w:val="0"/>
      <w:spacing w:line="360" w:lineRule="atLeast"/>
      <w:ind w:left="274" w:hanging="274"/>
    </w:pPr>
    <w:rPr>
      <w:kern w:val="0"/>
    </w:rPr>
  </w:style>
  <w:style w:type="paragraph" w:customStyle="1" w:styleId="paragraph">
    <w:name w:val="paragraph"/>
    <w:basedOn w:val="a2"/>
    <w:next w:val="number"/>
    <w:rsid w:val="00AD3F1A"/>
    <w:pPr>
      <w:autoSpaceDE w:val="0"/>
      <w:autoSpaceDN w:val="0"/>
      <w:adjustRightInd w:val="0"/>
      <w:spacing w:line="360" w:lineRule="atLeast"/>
      <w:ind w:left="448" w:right="-91"/>
      <w:jc w:val="both"/>
    </w:pPr>
    <w:rPr>
      <w:kern w:val="0"/>
    </w:rPr>
  </w:style>
  <w:style w:type="paragraph" w:customStyle="1" w:styleId="NOTESTimesNewRoman">
    <w:name w:val="樣式 NOTES + Times New Roman"/>
    <w:basedOn w:val="a2"/>
    <w:rsid w:val="00C705D7"/>
    <w:pPr>
      <w:autoSpaceDE w:val="0"/>
      <w:autoSpaceDN w:val="0"/>
      <w:adjustRightInd w:val="0"/>
      <w:spacing w:line="360" w:lineRule="atLeast"/>
      <w:ind w:left="550" w:hanging="289"/>
      <w:jc w:val="both"/>
    </w:pPr>
    <w:rPr>
      <w:kern w:val="0"/>
    </w:rPr>
  </w:style>
  <w:style w:type="paragraph" w:styleId="aff6">
    <w:name w:val="Document Map"/>
    <w:basedOn w:val="a2"/>
    <w:semiHidden/>
    <w:rsid w:val="0067379C"/>
    <w:pPr>
      <w:shd w:val="clear" w:color="auto" w:fill="000080"/>
    </w:pPr>
    <w:rPr>
      <w:rFonts w:ascii="Arial" w:eastAsia="新細明體" w:hAnsi="Arial"/>
    </w:rPr>
  </w:style>
  <w:style w:type="paragraph" w:customStyle="1" w:styleId="sampleTimesNewRoman">
    <w:name w:val="樣式 sample + Times New Roman"/>
    <w:basedOn w:val="a2"/>
    <w:rsid w:val="009A46DB"/>
    <w:pPr>
      <w:tabs>
        <w:tab w:val="left" w:pos="4320"/>
      </w:tabs>
      <w:autoSpaceDE w:val="0"/>
      <w:autoSpaceDN w:val="0"/>
      <w:adjustRightInd w:val="0"/>
      <w:spacing w:line="360" w:lineRule="atLeast"/>
      <w:ind w:left="4594" w:hanging="4320"/>
    </w:pPr>
    <w:rPr>
      <w:kern w:val="0"/>
    </w:rPr>
  </w:style>
  <w:style w:type="table" w:styleId="13">
    <w:name w:val="Table Classic 1"/>
    <w:basedOn w:val="a4"/>
    <w:semiHidden/>
    <w:rsid w:val="00600F1A"/>
    <w:pPr>
      <w:widowControl w:val="0"/>
      <w:spacing w:line="500" w:lineRule="exact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af">
    <w:name w:val="頁首 字元"/>
    <w:link w:val="ae"/>
    <w:rsid w:val="00BA1D6F"/>
    <w:rPr>
      <w:rFonts w:eastAsia="標楷體"/>
      <w:kern w:val="2"/>
      <w:lang w:val="en-US" w:eastAsia="zh-TW" w:bidi="ar-SA"/>
    </w:rPr>
  </w:style>
  <w:style w:type="paragraph" w:customStyle="1" w:styleId="aff7">
    <w:name w:val="說明"/>
    <w:basedOn w:val="Web"/>
    <w:qFormat/>
    <w:rsid w:val="00E24ACB"/>
  </w:style>
  <w:style w:type="paragraph" w:customStyle="1" w:styleId="aff8">
    <w:name w:val="說明表格"/>
    <w:basedOn w:val="a2"/>
    <w:qFormat/>
    <w:rsid w:val="00E24ACB"/>
    <w:pPr>
      <w:widowControl/>
      <w:spacing w:line="300" w:lineRule="exact"/>
    </w:pPr>
    <w:rPr>
      <w:rFonts w:hAnsi="標楷體" w:cs="新細明體"/>
      <w:kern w:val="0"/>
    </w:rPr>
  </w:style>
  <w:style w:type="character" w:customStyle="1" w:styleId="aff9">
    <w:name w:val="壹、內文(海關) 字元"/>
    <w:link w:val="affa"/>
    <w:rsid w:val="00EA22ED"/>
    <w:rPr>
      <w:rFonts w:eastAsia="標楷體" w:cs="新細明體"/>
      <w:kern w:val="2"/>
      <w:sz w:val="28"/>
      <w:lang w:val="en-US" w:eastAsia="zh-TW" w:bidi="ar-SA"/>
    </w:rPr>
  </w:style>
  <w:style w:type="table" w:styleId="26">
    <w:name w:val="Table Classic 2"/>
    <w:basedOn w:val="a4"/>
    <w:semiHidden/>
    <w:rsid w:val="00600F1A"/>
    <w:pPr>
      <w:widowControl w:val="0"/>
      <w:spacing w:line="500" w:lineRule="exact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5">
    <w:name w:val="Table Classic 3"/>
    <w:basedOn w:val="a4"/>
    <w:semiHidden/>
    <w:rsid w:val="00600F1A"/>
    <w:pPr>
      <w:widowControl w:val="0"/>
      <w:spacing w:line="500" w:lineRule="exact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2">
    <w:name w:val="Table Classic 4"/>
    <w:basedOn w:val="a4"/>
    <w:semiHidden/>
    <w:rsid w:val="00600F1A"/>
    <w:pPr>
      <w:widowControl w:val="0"/>
      <w:spacing w:line="500" w:lineRule="exact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4">
    <w:name w:val="Table Colorful 1"/>
    <w:basedOn w:val="a4"/>
    <w:semiHidden/>
    <w:rsid w:val="00600F1A"/>
    <w:pPr>
      <w:widowControl w:val="0"/>
      <w:spacing w:line="500" w:lineRule="exact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7">
    <w:name w:val="Table Colorful 2"/>
    <w:basedOn w:val="a4"/>
    <w:semiHidden/>
    <w:rsid w:val="00600F1A"/>
    <w:pPr>
      <w:widowControl w:val="0"/>
      <w:spacing w:line="500" w:lineRule="exact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6">
    <w:name w:val="Table Colorful 3"/>
    <w:basedOn w:val="a4"/>
    <w:semiHidden/>
    <w:rsid w:val="00600F1A"/>
    <w:pPr>
      <w:widowControl w:val="0"/>
      <w:spacing w:line="500" w:lineRule="exact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affb">
    <w:name w:val="Table Elegant"/>
    <w:basedOn w:val="a4"/>
    <w:semiHidden/>
    <w:rsid w:val="00600F1A"/>
    <w:pPr>
      <w:widowControl w:val="0"/>
      <w:spacing w:line="500" w:lineRule="exact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5">
    <w:name w:val="Table Grid 1"/>
    <w:basedOn w:val="a4"/>
    <w:semiHidden/>
    <w:rsid w:val="00600F1A"/>
    <w:pPr>
      <w:widowControl w:val="0"/>
      <w:spacing w:line="500" w:lineRule="exact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28">
    <w:name w:val="Table Grid 2"/>
    <w:basedOn w:val="a4"/>
    <w:semiHidden/>
    <w:rsid w:val="00600F1A"/>
    <w:pPr>
      <w:widowControl w:val="0"/>
      <w:spacing w:line="500" w:lineRule="exact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7">
    <w:name w:val="Table Grid 3"/>
    <w:basedOn w:val="a4"/>
    <w:semiHidden/>
    <w:rsid w:val="00600F1A"/>
    <w:pPr>
      <w:widowControl w:val="0"/>
      <w:spacing w:line="500" w:lineRule="exact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43">
    <w:name w:val="Table Grid 4"/>
    <w:basedOn w:val="a4"/>
    <w:semiHidden/>
    <w:rsid w:val="00600F1A"/>
    <w:pPr>
      <w:widowControl w:val="0"/>
      <w:spacing w:line="500" w:lineRule="exact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2">
    <w:name w:val="Table Grid 5"/>
    <w:basedOn w:val="a4"/>
    <w:semiHidden/>
    <w:rsid w:val="00600F1A"/>
    <w:pPr>
      <w:widowControl w:val="0"/>
      <w:spacing w:line="500" w:lineRule="exact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0">
    <w:name w:val="Table Grid 6"/>
    <w:basedOn w:val="a4"/>
    <w:semiHidden/>
    <w:rsid w:val="00600F1A"/>
    <w:pPr>
      <w:widowControl w:val="0"/>
      <w:spacing w:line="500" w:lineRule="exact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0">
    <w:name w:val="Table Grid 7"/>
    <w:basedOn w:val="a4"/>
    <w:semiHidden/>
    <w:rsid w:val="00600F1A"/>
    <w:pPr>
      <w:widowControl w:val="0"/>
      <w:spacing w:line="500" w:lineRule="exact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0">
    <w:name w:val="Table Grid 8"/>
    <w:basedOn w:val="a4"/>
    <w:semiHidden/>
    <w:rsid w:val="00600F1A"/>
    <w:pPr>
      <w:widowControl w:val="0"/>
      <w:spacing w:line="500" w:lineRule="exact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6">
    <w:name w:val="Table Subtle 1"/>
    <w:basedOn w:val="a4"/>
    <w:semiHidden/>
    <w:rsid w:val="00600F1A"/>
    <w:pPr>
      <w:widowControl w:val="0"/>
      <w:spacing w:line="500" w:lineRule="exact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9">
    <w:name w:val="Table Subtle 2"/>
    <w:basedOn w:val="a4"/>
    <w:semiHidden/>
    <w:rsid w:val="00600F1A"/>
    <w:pPr>
      <w:widowControl w:val="0"/>
      <w:spacing w:line="500" w:lineRule="exact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c">
    <w:name w:val="Table Professional"/>
    <w:basedOn w:val="a4"/>
    <w:semiHidden/>
    <w:rsid w:val="00600F1A"/>
    <w:pPr>
      <w:widowControl w:val="0"/>
      <w:spacing w:line="500" w:lineRule="exact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7">
    <w:name w:val="Table List 1"/>
    <w:basedOn w:val="a4"/>
    <w:semiHidden/>
    <w:rsid w:val="00600F1A"/>
    <w:pPr>
      <w:widowControl w:val="0"/>
      <w:spacing w:line="500" w:lineRule="exact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a">
    <w:name w:val="Table List 2"/>
    <w:basedOn w:val="a4"/>
    <w:semiHidden/>
    <w:rsid w:val="00600F1A"/>
    <w:pPr>
      <w:widowControl w:val="0"/>
      <w:spacing w:line="500" w:lineRule="exact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8">
    <w:name w:val="Table List 3"/>
    <w:basedOn w:val="a4"/>
    <w:semiHidden/>
    <w:rsid w:val="00600F1A"/>
    <w:pPr>
      <w:widowControl w:val="0"/>
      <w:spacing w:line="500" w:lineRule="exact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4">
    <w:name w:val="Table List 4"/>
    <w:basedOn w:val="a4"/>
    <w:semiHidden/>
    <w:rsid w:val="00600F1A"/>
    <w:pPr>
      <w:widowControl w:val="0"/>
      <w:spacing w:line="500" w:lineRule="exact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53">
    <w:name w:val="Table List 5"/>
    <w:basedOn w:val="a4"/>
    <w:semiHidden/>
    <w:rsid w:val="00600F1A"/>
    <w:pPr>
      <w:widowControl w:val="0"/>
      <w:spacing w:line="500" w:lineRule="exact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61">
    <w:name w:val="Table List 6"/>
    <w:basedOn w:val="a4"/>
    <w:semiHidden/>
    <w:rsid w:val="00600F1A"/>
    <w:pPr>
      <w:widowControl w:val="0"/>
      <w:spacing w:line="500" w:lineRule="exact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1">
    <w:name w:val="Table List 7"/>
    <w:basedOn w:val="a4"/>
    <w:semiHidden/>
    <w:rsid w:val="00600F1A"/>
    <w:pPr>
      <w:widowControl w:val="0"/>
      <w:spacing w:line="500" w:lineRule="exact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81">
    <w:name w:val="Table List 8"/>
    <w:basedOn w:val="a4"/>
    <w:semiHidden/>
    <w:rsid w:val="00600F1A"/>
    <w:pPr>
      <w:widowControl w:val="0"/>
      <w:spacing w:line="500" w:lineRule="exact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one" w:sz="0" w:space="0" w:color="auto"/>
        </w:tcBorders>
      </w:tcPr>
    </w:tblStylePr>
  </w:style>
  <w:style w:type="table" w:styleId="affd">
    <w:name w:val="Table Contemporary"/>
    <w:basedOn w:val="a4"/>
    <w:semiHidden/>
    <w:rsid w:val="00600F1A"/>
    <w:pPr>
      <w:widowControl w:val="0"/>
      <w:spacing w:line="500" w:lineRule="exact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18">
    <w:name w:val="Table Simple 1"/>
    <w:basedOn w:val="a4"/>
    <w:semiHidden/>
    <w:rsid w:val="00600F1A"/>
    <w:pPr>
      <w:widowControl w:val="0"/>
      <w:spacing w:line="500" w:lineRule="exact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b">
    <w:name w:val="Table Simple 2"/>
    <w:basedOn w:val="a4"/>
    <w:semiHidden/>
    <w:rsid w:val="00600F1A"/>
    <w:pPr>
      <w:widowControl w:val="0"/>
      <w:spacing w:line="500" w:lineRule="exact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9">
    <w:name w:val="Table Simple 3"/>
    <w:basedOn w:val="a4"/>
    <w:semiHidden/>
    <w:rsid w:val="00600F1A"/>
    <w:pPr>
      <w:widowControl w:val="0"/>
      <w:spacing w:line="500" w:lineRule="exact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9">
    <w:name w:val="Table Columns 1"/>
    <w:basedOn w:val="a4"/>
    <w:semiHidden/>
    <w:rsid w:val="00600F1A"/>
    <w:pPr>
      <w:widowControl w:val="0"/>
      <w:spacing w:line="500" w:lineRule="exact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c">
    <w:name w:val="Table Columns 2"/>
    <w:basedOn w:val="a4"/>
    <w:semiHidden/>
    <w:rsid w:val="00600F1A"/>
    <w:pPr>
      <w:widowControl w:val="0"/>
      <w:spacing w:line="500" w:lineRule="exact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a">
    <w:name w:val="Table Columns 3"/>
    <w:basedOn w:val="a4"/>
    <w:semiHidden/>
    <w:rsid w:val="00600F1A"/>
    <w:pPr>
      <w:widowControl w:val="0"/>
      <w:spacing w:line="500" w:lineRule="exact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5">
    <w:name w:val="Table Columns 4"/>
    <w:basedOn w:val="a4"/>
    <w:semiHidden/>
    <w:rsid w:val="00600F1A"/>
    <w:pPr>
      <w:widowControl w:val="0"/>
      <w:spacing w:line="500" w:lineRule="exact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4">
    <w:name w:val="Table Columns 5"/>
    <w:basedOn w:val="a4"/>
    <w:semiHidden/>
    <w:rsid w:val="00600F1A"/>
    <w:pPr>
      <w:widowControl w:val="0"/>
      <w:spacing w:line="500" w:lineRule="exact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affe">
    <w:name w:val="Table Theme"/>
    <w:basedOn w:val="a4"/>
    <w:semiHidden/>
    <w:rsid w:val="00600F1A"/>
    <w:pPr>
      <w:widowControl w:val="0"/>
      <w:spacing w:line="500" w:lineRule="exac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">
    <w:name w:val="Plain Text"/>
    <w:basedOn w:val="a2"/>
    <w:semiHidden/>
    <w:rsid w:val="00600F1A"/>
    <w:rPr>
      <w:rFonts w:ascii="細明體" w:eastAsia="細明體" w:hAnsi="Courier New" w:cs="Courier New"/>
    </w:rPr>
  </w:style>
  <w:style w:type="paragraph" w:styleId="afff0">
    <w:name w:val="Message Header"/>
    <w:basedOn w:val="a2"/>
    <w:semiHidden/>
    <w:rsid w:val="00600F1A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afff1">
    <w:name w:val="Subtitle"/>
    <w:basedOn w:val="a2"/>
    <w:qFormat/>
    <w:rsid w:val="00600F1A"/>
    <w:pPr>
      <w:spacing w:after="60"/>
      <w:jc w:val="center"/>
      <w:outlineLvl w:val="1"/>
    </w:pPr>
    <w:rPr>
      <w:rFonts w:ascii="Arial" w:eastAsia="新細明體" w:hAnsi="Arial" w:cs="Arial"/>
      <w:i/>
      <w:iCs/>
    </w:rPr>
  </w:style>
  <w:style w:type="paragraph" w:styleId="afff2">
    <w:name w:val="Block Text"/>
    <w:basedOn w:val="a2"/>
    <w:semiHidden/>
    <w:rsid w:val="00600F1A"/>
    <w:pPr>
      <w:spacing w:after="120"/>
      <w:ind w:left="1440" w:right="1440"/>
    </w:pPr>
  </w:style>
  <w:style w:type="paragraph" w:styleId="afff3">
    <w:name w:val="Salutation"/>
    <w:basedOn w:val="a2"/>
    <w:next w:val="a2"/>
    <w:semiHidden/>
    <w:rsid w:val="00600F1A"/>
  </w:style>
  <w:style w:type="paragraph" w:styleId="afff4">
    <w:name w:val="envelope return"/>
    <w:basedOn w:val="a2"/>
    <w:semiHidden/>
    <w:rsid w:val="00600F1A"/>
    <w:pPr>
      <w:snapToGrid w:val="0"/>
    </w:pPr>
    <w:rPr>
      <w:rFonts w:ascii="Arial" w:hAnsi="Arial" w:cs="Arial"/>
    </w:rPr>
  </w:style>
  <w:style w:type="character" w:styleId="afff5">
    <w:name w:val="Emphasis"/>
    <w:qFormat/>
    <w:rsid w:val="00600F1A"/>
    <w:rPr>
      <w:i/>
      <w:iCs/>
    </w:rPr>
  </w:style>
  <w:style w:type="paragraph" w:styleId="afff6">
    <w:name w:val="List Continue"/>
    <w:basedOn w:val="a2"/>
    <w:semiHidden/>
    <w:rsid w:val="00600F1A"/>
    <w:pPr>
      <w:spacing w:after="120"/>
      <w:ind w:left="480"/>
    </w:pPr>
  </w:style>
  <w:style w:type="paragraph" w:styleId="2d">
    <w:name w:val="List Continue 2"/>
    <w:basedOn w:val="a2"/>
    <w:semiHidden/>
    <w:rsid w:val="00600F1A"/>
    <w:pPr>
      <w:spacing w:after="120"/>
      <w:ind w:left="960"/>
    </w:pPr>
  </w:style>
  <w:style w:type="paragraph" w:styleId="3b">
    <w:name w:val="List Continue 3"/>
    <w:basedOn w:val="a2"/>
    <w:semiHidden/>
    <w:rsid w:val="00600F1A"/>
    <w:pPr>
      <w:spacing w:after="120"/>
      <w:ind w:left="1440"/>
    </w:pPr>
  </w:style>
  <w:style w:type="paragraph" w:styleId="46">
    <w:name w:val="List Continue 4"/>
    <w:basedOn w:val="a2"/>
    <w:semiHidden/>
    <w:rsid w:val="00600F1A"/>
    <w:pPr>
      <w:spacing w:after="120"/>
      <w:ind w:left="1920"/>
    </w:pPr>
  </w:style>
  <w:style w:type="paragraph" w:styleId="55">
    <w:name w:val="List Continue 5"/>
    <w:basedOn w:val="a2"/>
    <w:semiHidden/>
    <w:rsid w:val="00600F1A"/>
    <w:pPr>
      <w:spacing w:after="120"/>
      <w:ind w:left="2400"/>
    </w:pPr>
  </w:style>
  <w:style w:type="paragraph" w:styleId="afff7">
    <w:name w:val="List"/>
    <w:basedOn w:val="a2"/>
    <w:semiHidden/>
    <w:rsid w:val="00600F1A"/>
    <w:pPr>
      <w:ind w:left="480" w:hanging="480"/>
    </w:pPr>
  </w:style>
  <w:style w:type="paragraph" w:styleId="2e">
    <w:name w:val="List 2"/>
    <w:basedOn w:val="a2"/>
    <w:semiHidden/>
    <w:rsid w:val="00600F1A"/>
    <w:pPr>
      <w:ind w:left="960" w:hanging="480"/>
    </w:pPr>
  </w:style>
  <w:style w:type="paragraph" w:styleId="3c">
    <w:name w:val="List 3"/>
    <w:basedOn w:val="a2"/>
    <w:semiHidden/>
    <w:rsid w:val="00600F1A"/>
    <w:pPr>
      <w:ind w:left="1440" w:hanging="480"/>
    </w:pPr>
  </w:style>
  <w:style w:type="paragraph" w:styleId="47">
    <w:name w:val="List 4"/>
    <w:basedOn w:val="a2"/>
    <w:semiHidden/>
    <w:rsid w:val="00600F1A"/>
    <w:pPr>
      <w:ind w:left="1920" w:hanging="480"/>
    </w:pPr>
  </w:style>
  <w:style w:type="paragraph" w:styleId="56">
    <w:name w:val="List 5"/>
    <w:basedOn w:val="a2"/>
    <w:semiHidden/>
    <w:rsid w:val="00600F1A"/>
    <w:pPr>
      <w:ind w:left="2400" w:hanging="480"/>
    </w:pPr>
  </w:style>
  <w:style w:type="paragraph" w:styleId="a">
    <w:name w:val="List Number"/>
    <w:basedOn w:val="a2"/>
    <w:semiHidden/>
    <w:rsid w:val="00600F1A"/>
    <w:pPr>
      <w:numPr>
        <w:numId w:val="1"/>
      </w:numPr>
    </w:pPr>
  </w:style>
  <w:style w:type="paragraph" w:styleId="2">
    <w:name w:val="List Number 2"/>
    <w:basedOn w:val="a2"/>
    <w:semiHidden/>
    <w:rsid w:val="00600F1A"/>
    <w:pPr>
      <w:numPr>
        <w:numId w:val="2"/>
      </w:numPr>
    </w:pPr>
  </w:style>
  <w:style w:type="paragraph" w:styleId="3">
    <w:name w:val="List Number 3"/>
    <w:basedOn w:val="a2"/>
    <w:semiHidden/>
    <w:rsid w:val="00600F1A"/>
    <w:pPr>
      <w:numPr>
        <w:numId w:val="3"/>
      </w:numPr>
    </w:pPr>
  </w:style>
  <w:style w:type="paragraph" w:styleId="4">
    <w:name w:val="List Number 4"/>
    <w:basedOn w:val="a2"/>
    <w:semiHidden/>
    <w:rsid w:val="00600F1A"/>
    <w:pPr>
      <w:numPr>
        <w:numId w:val="4"/>
      </w:numPr>
    </w:pPr>
  </w:style>
  <w:style w:type="paragraph" w:styleId="5">
    <w:name w:val="List Number 5"/>
    <w:basedOn w:val="a2"/>
    <w:semiHidden/>
    <w:rsid w:val="00600F1A"/>
    <w:pPr>
      <w:numPr>
        <w:numId w:val="5"/>
      </w:numPr>
    </w:pPr>
  </w:style>
  <w:style w:type="paragraph" w:styleId="afff8">
    <w:name w:val="Closing"/>
    <w:basedOn w:val="a2"/>
    <w:semiHidden/>
    <w:rsid w:val="00600F1A"/>
    <w:pPr>
      <w:ind w:left="4320"/>
    </w:pPr>
  </w:style>
  <w:style w:type="paragraph" w:styleId="afff9">
    <w:name w:val="Note Heading"/>
    <w:basedOn w:val="a2"/>
    <w:next w:val="a2"/>
    <w:semiHidden/>
    <w:rsid w:val="00600F1A"/>
    <w:pPr>
      <w:jc w:val="center"/>
    </w:pPr>
  </w:style>
  <w:style w:type="paragraph" w:styleId="a0">
    <w:name w:val="List Bullet"/>
    <w:basedOn w:val="a2"/>
    <w:semiHidden/>
    <w:rsid w:val="00600F1A"/>
    <w:pPr>
      <w:numPr>
        <w:numId w:val="6"/>
      </w:numPr>
    </w:pPr>
  </w:style>
  <w:style w:type="paragraph" w:styleId="20">
    <w:name w:val="List Bullet 2"/>
    <w:basedOn w:val="a2"/>
    <w:semiHidden/>
    <w:rsid w:val="00600F1A"/>
    <w:pPr>
      <w:numPr>
        <w:numId w:val="7"/>
      </w:numPr>
    </w:pPr>
  </w:style>
  <w:style w:type="paragraph" w:styleId="30">
    <w:name w:val="List Bullet 3"/>
    <w:basedOn w:val="a2"/>
    <w:semiHidden/>
    <w:rsid w:val="00600F1A"/>
    <w:pPr>
      <w:numPr>
        <w:numId w:val="8"/>
      </w:numPr>
    </w:pPr>
  </w:style>
  <w:style w:type="paragraph" w:styleId="40">
    <w:name w:val="List Bullet 4"/>
    <w:basedOn w:val="a2"/>
    <w:semiHidden/>
    <w:rsid w:val="00600F1A"/>
    <w:pPr>
      <w:numPr>
        <w:numId w:val="9"/>
      </w:numPr>
    </w:pPr>
  </w:style>
  <w:style w:type="paragraph" w:styleId="50">
    <w:name w:val="List Bullet 5"/>
    <w:basedOn w:val="a2"/>
    <w:semiHidden/>
    <w:rsid w:val="00600F1A"/>
    <w:pPr>
      <w:numPr>
        <w:numId w:val="10"/>
      </w:numPr>
    </w:pPr>
  </w:style>
  <w:style w:type="paragraph" w:styleId="afffa">
    <w:name w:val="E-mail Signature"/>
    <w:basedOn w:val="a2"/>
    <w:semiHidden/>
    <w:rsid w:val="00600F1A"/>
  </w:style>
  <w:style w:type="paragraph" w:styleId="afffb">
    <w:name w:val="Title"/>
    <w:basedOn w:val="a2"/>
    <w:qFormat/>
    <w:rsid w:val="00600F1A"/>
    <w:pPr>
      <w:spacing w:before="240" w:after="60"/>
      <w:jc w:val="center"/>
      <w:outlineLvl w:val="0"/>
    </w:pPr>
    <w:rPr>
      <w:rFonts w:ascii="Arial" w:eastAsia="新細明體" w:hAnsi="Arial" w:cs="Arial"/>
      <w:b/>
      <w:bCs/>
      <w:sz w:val="32"/>
      <w:szCs w:val="32"/>
    </w:rPr>
  </w:style>
  <w:style w:type="paragraph" w:styleId="afffc">
    <w:name w:val="Signature"/>
    <w:basedOn w:val="a2"/>
    <w:semiHidden/>
    <w:rsid w:val="00600F1A"/>
    <w:pPr>
      <w:ind w:left="4320"/>
    </w:pPr>
  </w:style>
  <w:style w:type="paragraph" w:styleId="3d">
    <w:name w:val="toc 3"/>
    <w:basedOn w:val="a2"/>
    <w:next w:val="a2"/>
    <w:autoRedefine/>
    <w:semiHidden/>
    <w:rsid w:val="006B3FA1"/>
    <w:pPr>
      <w:ind w:leftChars="460" w:left="460"/>
    </w:pPr>
    <w:rPr>
      <w:sz w:val="28"/>
    </w:rPr>
  </w:style>
  <w:style w:type="paragraph" w:customStyle="1" w:styleId="afffd">
    <w:name w:val="一、"/>
    <w:basedOn w:val="a2"/>
    <w:semiHidden/>
    <w:rsid w:val="00C54388"/>
    <w:pPr>
      <w:spacing w:before="120" w:after="240"/>
      <w:jc w:val="both"/>
    </w:pPr>
    <w:rPr>
      <w:rFonts w:hAnsi="標楷體"/>
      <w:b/>
      <w:sz w:val="28"/>
      <w:szCs w:val="28"/>
    </w:rPr>
  </w:style>
  <w:style w:type="paragraph" w:customStyle="1" w:styleId="afffe">
    <w:name w:val="(一)"/>
    <w:basedOn w:val="a2"/>
    <w:semiHidden/>
    <w:rsid w:val="00C54388"/>
    <w:pPr>
      <w:spacing w:before="120" w:after="120"/>
      <w:ind w:leftChars="239" w:left="1204" w:hangingChars="225" w:hanging="630"/>
      <w:jc w:val="both"/>
    </w:pPr>
    <w:rPr>
      <w:rFonts w:hAnsi="標楷體"/>
      <w:sz w:val="28"/>
      <w:szCs w:val="28"/>
    </w:rPr>
  </w:style>
  <w:style w:type="paragraph" w:customStyle="1" w:styleId="1a">
    <w:name w:val="1."/>
    <w:basedOn w:val="a2"/>
    <w:link w:val="1b"/>
    <w:semiHidden/>
    <w:rsid w:val="00C54388"/>
    <w:pPr>
      <w:spacing w:before="120" w:after="120"/>
      <w:ind w:leftChars="495" w:left="1538" w:hangingChars="125" w:hanging="350"/>
      <w:jc w:val="both"/>
    </w:pPr>
    <w:rPr>
      <w:rFonts w:hAnsi="標楷體"/>
      <w:sz w:val="28"/>
      <w:szCs w:val="28"/>
    </w:rPr>
  </w:style>
  <w:style w:type="character" w:customStyle="1" w:styleId="1b">
    <w:name w:val="1. 字元"/>
    <w:link w:val="1a"/>
    <w:rsid w:val="00C54388"/>
    <w:rPr>
      <w:rFonts w:eastAsia="標楷體" w:hAnsi="標楷體"/>
      <w:kern w:val="2"/>
      <w:sz w:val="28"/>
      <w:szCs w:val="28"/>
      <w:lang w:val="en-US" w:eastAsia="zh-TW" w:bidi="ar-SA"/>
    </w:rPr>
  </w:style>
  <w:style w:type="paragraph" w:customStyle="1" w:styleId="1c">
    <w:name w:val="(1)"/>
    <w:basedOn w:val="a2"/>
    <w:semiHidden/>
    <w:rsid w:val="00C54388"/>
    <w:pPr>
      <w:ind w:leftChars="641" w:left="2014" w:hangingChars="170" w:hanging="476"/>
      <w:jc w:val="both"/>
    </w:pPr>
    <w:rPr>
      <w:rFonts w:hAnsi="標楷體"/>
      <w:sz w:val="28"/>
      <w:szCs w:val="28"/>
    </w:rPr>
  </w:style>
  <w:style w:type="paragraph" w:customStyle="1" w:styleId="affa">
    <w:name w:val="壹、內文(海關)"/>
    <w:basedOn w:val="a2"/>
    <w:link w:val="aff9"/>
    <w:rsid w:val="00B4437F"/>
    <w:pPr>
      <w:spacing w:before="60" w:after="60"/>
      <w:ind w:leftChars="233" w:left="559" w:firstLineChars="205" w:firstLine="574"/>
      <w:jc w:val="both"/>
    </w:pPr>
    <w:rPr>
      <w:rFonts w:cs="新細明體"/>
      <w:sz w:val="28"/>
      <w:szCs w:val="20"/>
    </w:rPr>
  </w:style>
  <w:style w:type="character" w:customStyle="1" w:styleId="Affff">
    <w:name w:val="A.內文 字元"/>
    <w:semiHidden/>
    <w:rsid w:val="00C54388"/>
    <w:rPr>
      <w:rFonts w:eastAsia="標楷體" w:hAnsi="標楷體"/>
      <w:kern w:val="2"/>
      <w:sz w:val="28"/>
      <w:szCs w:val="28"/>
      <w:lang w:val="en-US" w:eastAsia="zh-TW" w:bidi="ar-SA"/>
    </w:rPr>
  </w:style>
  <w:style w:type="paragraph" w:customStyle="1" w:styleId="Affff0">
    <w:name w:val="(A)"/>
    <w:basedOn w:val="a2"/>
    <w:semiHidden/>
    <w:rsid w:val="00C54388"/>
    <w:pPr>
      <w:ind w:leftChars="1015" w:left="2954" w:hangingChars="185" w:hanging="518"/>
      <w:jc w:val="both"/>
    </w:pPr>
    <w:rPr>
      <w:rFonts w:hAnsi="標楷體"/>
      <w:sz w:val="28"/>
      <w:szCs w:val="28"/>
    </w:rPr>
  </w:style>
  <w:style w:type="paragraph" w:customStyle="1" w:styleId="affff1">
    <w:name w:val="(a)"/>
    <w:basedOn w:val="a2"/>
    <w:semiHidden/>
    <w:rsid w:val="00C54388"/>
    <w:pPr>
      <w:spacing w:line="400" w:lineRule="exact"/>
      <w:ind w:leftChars="1397" w:left="3804" w:hangingChars="161" w:hanging="451"/>
      <w:jc w:val="both"/>
    </w:pPr>
    <w:rPr>
      <w:rFonts w:hAnsi="標楷體"/>
      <w:sz w:val="28"/>
      <w:szCs w:val="28"/>
    </w:rPr>
  </w:style>
  <w:style w:type="paragraph" w:customStyle="1" w:styleId="affff2">
    <w:name w:val="－"/>
    <w:basedOn w:val="a2"/>
    <w:semiHidden/>
    <w:rsid w:val="00C54388"/>
    <w:pPr>
      <w:spacing w:line="400" w:lineRule="exact"/>
      <w:ind w:leftChars="1563" w:left="4031" w:hangingChars="100" w:hanging="280"/>
    </w:pPr>
    <w:rPr>
      <w:rFonts w:hAnsi="標楷體"/>
      <w:sz w:val="28"/>
      <w:szCs w:val="28"/>
    </w:rPr>
  </w:style>
  <w:style w:type="paragraph" w:customStyle="1" w:styleId="affff3">
    <w:name w:val="一、標題(海關)"/>
    <w:basedOn w:val="a2"/>
    <w:rsid w:val="00B4437F"/>
    <w:pPr>
      <w:spacing w:before="120" w:after="120"/>
      <w:ind w:leftChars="239" w:left="1148" w:right="240" w:hangingChars="205" w:hanging="574"/>
      <w:jc w:val="both"/>
    </w:pPr>
    <w:rPr>
      <w:rFonts w:cs="新細明體"/>
      <w:sz w:val="28"/>
      <w:szCs w:val="20"/>
    </w:rPr>
  </w:style>
  <w:style w:type="paragraph" w:styleId="48">
    <w:name w:val="toc 4"/>
    <w:basedOn w:val="a2"/>
    <w:next w:val="a2"/>
    <w:autoRedefine/>
    <w:semiHidden/>
    <w:rsid w:val="00514A29"/>
    <w:pPr>
      <w:spacing w:line="240" w:lineRule="auto"/>
      <w:ind w:left="1440"/>
    </w:pPr>
    <w:rPr>
      <w:rFonts w:eastAsia="新細明體"/>
    </w:rPr>
  </w:style>
  <w:style w:type="paragraph" w:styleId="57">
    <w:name w:val="toc 5"/>
    <w:basedOn w:val="a2"/>
    <w:next w:val="a2"/>
    <w:autoRedefine/>
    <w:semiHidden/>
    <w:rsid w:val="00514A29"/>
    <w:pPr>
      <w:spacing w:line="240" w:lineRule="auto"/>
      <w:ind w:left="1920"/>
    </w:pPr>
    <w:rPr>
      <w:rFonts w:eastAsia="新細明體"/>
    </w:rPr>
  </w:style>
  <w:style w:type="paragraph" w:styleId="62">
    <w:name w:val="toc 6"/>
    <w:basedOn w:val="a2"/>
    <w:next w:val="a2"/>
    <w:autoRedefine/>
    <w:semiHidden/>
    <w:rsid w:val="00514A29"/>
    <w:pPr>
      <w:spacing w:line="240" w:lineRule="auto"/>
      <w:ind w:left="2400"/>
    </w:pPr>
    <w:rPr>
      <w:rFonts w:eastAsia="新細明體"/>
    </w:rPr>
  </w:style>
  <w:style w:type="paragraph" w:styleId="72">
    <w:name w:val="toc 7"/>
    <w:basedOn w:val="a2"/>
    <w:next w:val="a2"/>
    <w:autoRedefine/>
    <w:semiHidden/>
    <w:rsid w:val="00514A29"/>
    <w:pPr>
      <w:spacing w:line="240" w:lineRule="auto"/>
      <w:ind w:left="2880"/>
    </w:pPr>
    <w:rPr>
      <w:rFonts w:eastAsia="新細明體"/>
    </w:rPr>
  </w:style>
  <w:style w:type="paragraph" w:styleId="82">
    <w:name w:val="toc 8"/>
    <w:basedOn w:val="a2"/>
    <w:next w:val="a2"/>
    <w:autoRedefine/>
    <w:semiHidden/>
    <w:rsid w:val="00514A29"/>
    <w:pPr>
      <w:spacing w:line="240" w:lineRule="auto"/>
      <w:ind w:left="3360"/>
    </w:pPr>
    <w:rPr>
      <w:rFonts w:eastAsia="新細明體"/>
    </w:rPr>
  </w:style>
  <w:style w:type="paragraph" w:styleId="90">
    <w:name w:val="toc 9"/>
    <w:basedOn w:val="a2"/>
    <w:next w:val="a2"/>
    <w:autoRedefine/>
    <w:semiHidden/>
    <w:rsid w:val="00514A29"/>
    <w:pPr>
      <w:spacing w:line="240" w:lineRule="auto"/>
      <w:ind w:left="3840"/>
    </w:pPr>
    <w:rPr>
      <w:rFonts w:eastAsia="新細明體"/>
    </w:rPr>
  </w:style>
  <w:style w:type="paragraph" w:customStyle="1" w:styleId="affff4">
    <w:name w:val="評選項目表內文"/>
    <w:basedOn w:val="a2"/>
    <w:rsid w:val="00514A29"/>
    <w:pPr>
      <w:spacing w:line="400" w:lineRule="exact"/>
    </w:pPr>
    <w:rPr>
      <w:sz w:val="28"/>
    </w:rPr>
  </w:style>
  <w:style w:type="paragraph" w:customStyle="1" w:styleId="affff5">
    <w:name w:val="一、內文(海關)"/>
    <w:basedOn w:val="a2"/>
    <w:rsid w:val="00B4437F"/>
    <w:pPr>
      <w:spacing w:before="60" w:after="60"/>
      <w:ind w:leftChars="484" w:left="1162" w:firstLineChars="195" w:firstLine="546"/>
      <w:jc w:val="both"/>
    </w:pPr>
    <w:rPr>
      <w:rFonts w:cs="新細明體"/>
      <w:sz w:val="28"/>
      <w:szCs w:val="20"/>
    </w:rPr>
  </w:style>
  <w:style w:type="paragraph" w:customStyle="1" w:styleId="affff6">
    <w:name w:val="(一)標題(海關)"/>
    <w:basedOn w:val="a2"/>
    <w:rsid w:val="00B4437F"/>
    <w:pPr>
      <w:spacing w:before="120" w:after="120"/>
      <w:ind w:leftChars="484" w:left="1770" w:right="240" w:hangingChars="217" w:hanging="608"/>
      <w:jc w:val="both"/>
    </w:pPr>
    <w:rPr>
      <w:rFonts w:cs="新細明體"/>
      <w:sz w:val="28"/>
      <w:szCs w:val="20"/>
    </w:rPr>
  </w:style>
  <w:style w:type="paragraph" w:customStyle="1" w:styleId="affff7">
    <w:name w:val="(一)內文(海關)"/>
    <w:basedOn w:val="a2"/>
    <w:rsid w:val="004E5923"/>
    <w:pPr>
      <w:ind w:left="1778" w:firstLine="574"/>
      <w:jc w:val="both"/>
    </w:pPr>
    <w:rPr>
      <w:rFonts w:cs="新細明體"/>
      <w:kern w:val="0"/>
      <w:sz w:val="28"/>
      <w:szCs w:val="20"/>
      <w:lang w:val="zh-TW"/>
    </w:rPr>
  </w:style>
  <w:style w:type="paragraph" w:customStyle="1" w:styleId="1d">
    <w:name w:val="1.標題(海關)"/>
    <w:basedOn w:val="a2"/>
    <w:rsid w:val="00B4437F"/>
    <w:pPr>
      <w:spacing w:before="120" w:after="60"/>
      <w:ind w:leftChars="740" w:left="2126" w:hangingChars="125" w:hanging="350"/>
      <w:jc w:val="both"/>
    </w:pPr>
    <w:rPr>
      <w:rFonts w:cs="新細明體"/>
      <w:sz w:val="28"/>
      <w:szCs w:val="20"/>
    </w:rPr>
  </w:style>
  <w:style w:type="paragraph" w:customStyle="1" w:styleId="1e">
    <w:name w:val="1.內文(海關)"/>
    <w:basedOn w:val="a2"/>
    <w:rsid w:val="00B4437F"/>
    <w:pPr>
      <w:spacing w:before="60" w:after="60" w:line="400" w:lineRule="exact"/>
      <w:ind w:leftChars="886" w:left="2126" w:firstLineChars="210" w:firstLine="588"/>
      <w:jc w:val="both"/>
    </w:pPr>
    <w:rPr>
      <w:rFonts w:cs="新細明體"/>
      <w:sz w:val="28"/>
      <w:szCs w:val="20"/>
    </w:rPr>
  </w:style>
  <w:style w:type="paragraph" w:customStyle="1" w:styleId="1f">
    <w:name w:val="(1)標題(海關)"/>
    <w:basedOn w:val="a2"/>
    <w:rsid w:val="004E5923"/>
    <w:pPr>
      <w:spacing w:before="60" w:after="60"/>
      <w:ind w:leftChars="880" w:left="2574" w:hangingChars="165" w:hanging="462"/>
      <w:jc w:val="both"/>
    </w:pPr>
    <w:rPr>
      <w:rFonts w:cs="新細明體"/>
      <w:sz w:val="28"/>
      <w:szCs w:val="20"/>
    </w:rPr>
  </w:style>
  <w:style w:type="paragraph" w:customStyle="1" w:styleId="1f0">
    <w:name w:val="(1)內文(海關)"/>
    <w:basedOn w:val="a2"/>
    <w:rsid w:val="004E5923"/>
    <w:pPr>
      <w:spacing w:before="60" w:after="60" w:line="400" w:lineRule="exact"/>
      <w:ind w:leftChars="1073" w:left="2575" w:firstLineChars="205" w:firstLine="574"/>
      <w:jc w:val="both"/>
    </w:pPr>
    <w:rPr>
      <w:rFonts w:cs="新細明體"/>
      <w:sz w:val="28"/>
      <w:szCs w:val="20"/>
    </w:rPr>
  </w:style>
  <w:style w:type="paragraph" w:customStyle="1" w:styleId="Affff8">
    <w:name w:val="A.標題(海關)"/>
    <w:basedOn w:val="a2"/>
    <w:rsid w:val="004E5923"/>
    <w:pPr>
      <w:spacing w:before="60" w:after="60" w:line="400" w:lineRule="exact"/>
      <w:ind w:leftChars="1075" w:left="2994" w:hangingChars="148" w:hanging="414"/>
      <w:jc w:val="both"/>
    </w:pPr>
    <w:rPr>
      <w:rFonts w:cs="新細明體"/>
      <w:sz w:val="28"/>
      <w:szCs w:val="20"/>
    </w:rPr>
  </w:style>
  <w:style w:type="paragraph" w:customStyle="1" w:styleId="Affff9">
    <w:name w:val="A.內文(海關)"/>
    <w:basedOn w:val="a2"/>
    <w:rsid w:val="00B4437F"/>
    <w:pPr>
      <w:spacing w:before="60" w:after="60" w:line="400" w:lineRule="exact"/>
      <w:ind w:leftChars="1242" w:left="2981" w:firstLineChars="205" w:firstLine="574"/>
      <w:jc w:val="both"/>
    </w:pPr>
    <w:rPr>
      <w:rFonts w:cs="新細明體"/>
      <w:sz w:val="28"/>
      <w:szCs w:val="20"/>
    </w:rPr>
  </w:style>
  <w:style w:type="paragraph" w:customStyle="1" w:styleId="Affffa">
    <w:name w:val="(A)標題(海關)"/>
    <w:basedOn w:val="a2"/>
    <w:rsid w:val="00B4437F"/>
    <w:pPr>
      <w:spacing w:before="60" w:after="60" w:line="400" w:lineRule="exact"/>
      <w:ind w:leftChars="1236" w:left="3512" w:hangingChars="195" w:hanging="546"/>
      <w:jc w:val="both"/>
    </w:pPr>
    <w:rPr>
      <w:rFonts w:cs="新細明體"/>
      <w:sz w:val="28"/>
      <w:szCs w:val="20"/>
    </w:rPr>
  </w:style>
  <w:style w:type="paragraph" w:customStyle="1" w:styleId="Affffb">
    <w:name w:val="(A)內文(海關)"/>
    <w:basedOn w:val="a2"/>
    <w:rsid w:val="004E5923"/>
    <w:pPr>
      <w:spacing w:before="60" w:after="60" w:line="400" w:lineRule="exact"/>
      <w:ind w:leftChars="1464" w:left="3514" w:firstLineChars="205" w:firstLine="574"/>
      <w:jc w:val="both"/>
    </w:pPr>
    <w:rPr>
      <w:rFonts w:cs="新細明體"/>
      <w:sz w:val="28"/>
      <w:szCs w:val="20"/>
    </w:rPr>
  </w:style>
  <w:style w:type="paragraph" w:customStyle="1" w:styleId="affffc">
    <w:name w:val="a.標題(海關)"/>
    <w:basedOn w:val="a2"/>
    <w:rsid w:val="00B4437F"/>
    <w:pPr>
      <w:spacing w:before="60" w:after="60" w:line="400" w:lineRule="exact"/>
      <w:ind w:leftChars="1463" w:left="3861" w:hangingChars="125" w:hanging="350"/>
      <w:jc w:val="both"/>
    </w:pPr>
    <w:rPr>
      <w:rFonts w:cs="新細明體"/>
      <w:sz w:val="28"/>
      <w:szCs w:val="20"/>
    </w:rPr>
  </w:style>
  <w:style w:type="paragraph" w:customStyle="1" w:styleId="affffd">
    <w:name w:val="a.內文(海關)"/>
    <w:basedOn w:val="a2"/>
    <w:rsid w:val="00B4437F"/>
    <w:pPr>
      <w:spacing w:before="60" w:after="60" w:line="400" w:lineRule="exact"/>
      <w:ind w:leftChars="1615" w:left="3876" w:firstLineChars="195" w:firstLine="546"/>
      <w:jc w:val="both"/>
      <w:outlineLvl w:val="0"/>
    </w:pPr>
    <w:rPr>
      <w:rFonts w:cs="新細明體"/>
      <w:sz w:val="28"/>
      <w:szCs w:val="20"/>
    </w:rPr>
  </w:style>
  <w:style w:type="paragraph" w:customStyle="1" w:styleId="affffe">
    <w:name w:val="(a)標題(海關)"/>
    <w:basedOn w:val="a2"/>
    <w:rsid w:val="00B4437F"/>
    <w:pPr>
      <w:spacing w:before="60" w:after="60" w:line="400" w:lineRule="exact"/>
      <w:ind w:leftChars="1616" w:left="4354" w:hangingChars="170" w:hanging="476"/>
      <w:jc w:val="both"/>
    </w:pPr>
    <w:rPr>
      <w:rFonts w:cs="新細明體"/>
      <w:sz w:val="28"/>
      <w:szCs w:val="20"/>
    </w:rPr>
  </w:style>
  <w:style w:type="paragraph" w:customStyle="1" w:styleId="afffff">
    <w:name w:val="(a)內文(海關)"/>
    <w:basedOn w:val="a2"/>
    <w:rsid w:val="004E5923"/>
    <w:pPr>
      <w:spacing w:before="60" w:after="60" w:line="400" w:lineRule="exact"/>
      <w:ind w:leftChars="1808" w:left="4339" w:firstLineChars="210" w:firstLine="588"/>
      <w:jc w:val="both"/>
    </w:pPr>
    <w:rPr>
      <w:rFonts w:cs="新細明體"/>
      <w:sz w:val="2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3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8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4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7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9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9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0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96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9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6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9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44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0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8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1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59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0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7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53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2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8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2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80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2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57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77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24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0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4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42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7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35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70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1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9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68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2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1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1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9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0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93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82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53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57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9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7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5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16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20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8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1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89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2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74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5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75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03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7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93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1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8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94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03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0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5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3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9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2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8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49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42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37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4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84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58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63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0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06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0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7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3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1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32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73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9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72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4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7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4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90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55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9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9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27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7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3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9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16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9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3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9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39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66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26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1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2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8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588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5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16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12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4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9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5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7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8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33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57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54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4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56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0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4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29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56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63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2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2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44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0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9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8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51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9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06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1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91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88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12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0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3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02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9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76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9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9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4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86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9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2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1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1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0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06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96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9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65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24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0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7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4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40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0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7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96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01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8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82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66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8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5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7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62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73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21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8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07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2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30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16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64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33290;&#38651;&#33126;&#36039;&#26009;\&#25237;&#27161;&#21312;\&#25991;&#20214;&#31684;&#26412;\&#22777;&#31684;&#26412;.dot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85CF6E4-AD00-4C67-91C0-B247E9034A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壹範本.dot</Template>
  <TotalTime>0</TotalTime>
  <Pages>3</Pages>
  <Words>294</Words>
  <Characters>1682</Characters>
  <Application>Microsoft Office Word</Application>
  <DocSecurity>0</DocSecurity>
  <Lines>14</Lines>
  <Paragraphs>3</Paragraphs>
  <ScaleCrop>false</ScaleCrop>
  <Company>iii</Company>
  <LinksUpToDate>false</LinksUpToDate>
  <CharactersWithSpaces>1973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勞工保險局</dc:title>
  <dc:subject/>
  <dc:creator>Customer</dc:creator>
  <cp:keywords/>
  <dc:description/>
  <cp:lastModifiedBy>user</cp:lastModifiedBy>
  <cp:revision>2</cp:revision>
  <cp:lastPrinted>2022-06-07T07:57:00Z</cp:lastPrinted>
  <dcterms:created xsi:type="dcterms:W3CDTF">2025-11-20T06:23:00Z</dcterms:created>
  <dcterms:modified xsi:type="dcterms:W3CDTF">2025-11-20T06:23:00Z</dcterms:modified>
</cp:coreProperties>
</file>
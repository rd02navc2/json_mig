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859" w:rsidRPr="00364DA4" w:rsidRDefault="00063859" w:rsidP="00193122">
      <w:pPr>
        <w:pStyle w:val="a7"/>
        <w:ind w:hanging="560"/>
        <w:outlineLvl w:val="0"/>
        <w:rPr>
          <w:rStyle w:val="a8"/>
        </w:rPr>
      </w:pPr>
      <w:bookmarkStart w:id="0" w:name="_Toc275420095"/>
      <w:bookmarkStart w:id="1" w:name="_Toc301364334"/>
      <w:r w:rsidRPr="00364DA4">
        <w:rPr>
          <w:rStyle w:val="a8"/>
        </w:rPr>
        <w:t>參、訊息架構圖</w:t>
      </w:r>
      <w:bookmarkEnd w:id="0"/>
      <w:bookmarkEnd w:id="1"/>
    </w:p>
    <w:p w:rsidR="00062756" w:rsidRPr="00364DA4" w:rsidRDefault="005A45C6" w:rsidP="00453888">
      <w:pPr>
        <w:spacing w:line="240" w:lineRule="auto"/>
      </w:pPr>
      <w:bookmarkStart w:id="2" w:name="_GoBack"/>
      <w:r>
        <w:rPr>
          <w:rFonts w:hint="eastAsia"/>
          <w:noProof/>
        </w:rPr>
        <w:drawing>
          <wp:inline distT="0" distB="0" distL="0" distR="0">
            <wp:extent cx="10605944" cy="7822194"/>
            <wp:effectExtent l="0" t="0" r="508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7395" cy="782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:rsidR="0099538D" w:rsidRPr="00364DA4" w:rsidRDefault="0099538D" w:rsidP="007F3329">
      <w:pPr>
        <w:pStyle w:val="af9"/>
      </w:pPr>
      <w:bookmarkStart w:id="3" w:name="_Toc301364341"/>
      <w:r w:rsidRPr="00364DA4">
        <w:t>圖</w:t>
      </w:r>
      <w:r w:rsidRPr="00364DA4">
        <w:t xml:space="preserve"> </w:t>
      </w:r>
      <w:r w:rsidRPr="00364DA4">
        <w:fldChar w:fldCharType="begin"/>
      </w:r>
      <w:r w:rsidRPr="00364DA4">
        <w:instrText xml:space="preserve"> SEQ </w:instrText>
      </w:r>
      <w:r w:rsidRPr="00364DA4">
        <w:instrText>圖</w:instrText>
      </w:r>
      <w:r w:rsidRPr="00364DA4">
        <w:instrText xml:space="preserve"> \* ARABIC </w:instrText>
      </w:r>
      <w:r w:rsidRPr="00364DA4">
        <w:fldChar w:fldCharType="separate"/>
      </w:r>
      <w:r w:rsidR="00724005">
        <w:rPr>
          <w:noProof/>
        </w:rPr>
        <w:t>2</w:t>
      </w:r>
      <w:r w:rsidRPr="00364DA4">
        <w:fldChar w:fldCharType="end"/>
      </w:r>
      <w:r w:rsidRPr="00364DA4">
        <w:t xml:space="preserve"> </w:t>
      </w:r>
      <w:r w:rsidRPr="00364DA4">
        <w:t>訊息架構圖</w:t>
      </w:r>
      <w:bookmarkEnd w:id="3"/>
    </w:p>
    <w:sectPr w:rsidR="0099538D" w:rsidRPr="00364DA4" w:rsidSect="00EB6D53">
      <w:headerReference w:type="default" r:id="rId9"/>
      <w:pgSz w:w="23814" w:h="16840" w:orient="landscape" w:code="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3AB" w:rsidRDefault="007553AB">
      <w:r>
        <w: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endnote>
  <w:endnote w:type="continuationSeparator" w:id="0">
    <w:p w:rsidR="007553AB" w:rsidRDefault="007553AB">
      <w:r>
        <w:continuation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3AB" w:rsidRDefault="007553AB">
      <w:r>
        <w: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footnote>
  <w:footnote w:type="continuationSeparator" w:id="0">
    <w:p w:rsidR="007553AB" w:rsidRDefault="007553AB">
      <w:r>
        <w:continuationSeparator/>
      </w:r>
    </w:p>
    <w:p w:rsidR="007553AB" w:rsidRDefault="007553AB"/>
    <w:p w:rsidR="007553AB" w:rsidRDefault="007553AB"/>
    <w:p w:rsidR="007553AB" w:rsidRDefault="007553AB"/>
    <w:p w:rsidR="007553AB" w:rsidRDefault="007553AB"/>
    <w:p w:rsidR="007553AB" w:rsidRDefault="007553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hideSpellingError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122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D7FC1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339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85F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5C6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3AB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CA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6D53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1F706-1E4B-4E25-8963-CA6874B6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3290;&#38651;&#33126;&#36039;&#26009;\&#25237;&#27161;&#21312;\&#25991;&#20214;&#31684;&#26412;\&#22777;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1C6598-3259-4A22-9EA3-705EAF7C2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1</Pages>
  <Words>5</Words>
  <Characters>35</Characters>
  <Application>Microsoft Office Word</Application>
  <DocSecurity>0</DocSecurity>
  <Lines>1</Lines>
  <Paragraphs>1</Paragraphs>
  <ScaleCrop>false</ScaleCrop>
  <Company>iii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勞工保險局</dc:title>
  <dc:subject/>
  <dc:creator>Customer</dc:creator>
  <cp:keywords/>
  <dc:description/>
  <cp:lastModifiedBy>user</cp:lastModifiedBy>
  <cp:revision>3</cp:revision>
  <cp:lastPrinted>2022-06-07T07:57:00Z</cp:lastPrinted>
  <dcterms:created xsi:type="dcterms:W3CDTF">2025-11-20T06:22:00Z</dcterms:created>
  <dcterms:modified xsi:type="dcterms:W3CDTF">2025-12-29T01:37:00Z</dcterms:modified>
</cp:coreProperties>
</file>
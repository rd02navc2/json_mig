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809" w:rsidRPr="00364DA4" w:rsidRDefault="00143809" w:rsidP="00751657">
      <w:pPr>
        <w:pStyle w:val="a7"/>
        <w:ind w:hanging="560"/>
        <w:outlineLvl w:val="0"/>
      </w:pPr>
      <w:bookmarkStart w:id="0" w:name="_Toc275420103"/>
      <w:bookmarkStart w:id="1" w:name="_Toc301364337"/>
      <w:bookmarkStart w:id="2" w:name="_GoBack"/>
      <w:bookmarkEnd w:id="2"/>
      <w:r w:rsidRPr="00364DA4">
        <w:t>陸、</w:t>
      </w:r>
      <w:r w:rsidRPr="00364DA4">
        <w:t>XML</w:t>
      </w:r>
      <w:r w:rsidRPr="00364DA4">
        <w:t>訊息範例</w:t>
      </w:r>
      <w:bookmarkEnd w:id="0"/>
      <w:bookmarkEnd w:id="1"/>
      <w:r w:rsidRPr="00364DA4">
        <w:t xml:space="preserve"> </w:t>
      </w:r>
    </w:p>
    <w:p w:rsidR="00E55E11" w:rsidRPr="00364DA4" w:rsidRDefault="00E55E11" w:rsidP="00FF1614">
      <w:pPr>
        <w:spacing w:line="300" w:lineRule="exact"/>
        <w:rPr>
          <w:rFonts w:hint="eastAsia"/>
          <w:lang w:val="zh-TW"/>
        </w:rPr>
      </w:pPr>
    </w:p>
    <w:p w:rsidR="00FF1614" w:rsidRPr="00364DA4" w:rsidRDefault="00FF1614" w:rsidP="00FF1614">
      <w:pPr>
        <w:spacing w:line="300" w:lineRule="exact"/>
        <w:rPr>
          <w:rFonts w:hint="eastAsia"/>
          <w:lang w:val="zh-TW"/>
        </w:rPr>
      </w:pPr>
      <w:r w:rsidRPr="00364DA4">
        <w:rPr>
          <w:rFonts w:hint="eastAsia"/>
          <w:lang w:val="zh-TW"/>
        </w:rPr>
        <w:t>此訊息範例為</w:t>
      </w:r>
      <w:r w:rsidR="00484A59" w:rsidRPr="00364DA4">
        <w:rPr>
          <w:lang w:val="zh-TW"/>
        </w:rPr>
        <w:t>基隆</w:t>
      </w:r>
      <w:proofErr w:type="gramStart"/>
      <w:r w:rsidR="00484A59" w:rsidRPr="00364DA4">
        <w:rPr>
          <w:lang w:val="zh-TW"/>
        </w:rPr>
        <w:t>五堵分</w:t>
      </w:r>
      <w:r w:rsidR="00104590" w:rsidRPr="00364DA4">
        <w:rPr>
          <w:rFonts w:hint="eastAsia"/>
          <w:lang w:val="zh-TW"/>
        </w:rPr>
        <w:t>關</w:t>
      </w:r>
      <w:r w:rsidRPr="00364DA4">
        <w:rPr>
          <w:lang w:val="zh-TW"/>
        </w:rPr>
        <w:t>傳送給</w:t>
      </w:r>
      <w:r w:rsidR="00484A59" w:rsidRPr="00364DA4">
        <w:rPr>
          <w:lang w:val="zh-TW"/>
        </w:rPr>
        <w:t>新齊發</w:t>
      </w:r>
      <w:proofErr w:type="gramEnd"/>
      <w:r w:rsidR="00484A59" w:rsidRPr="00364DA4">
        <w:rPr>
          <w:rFonts w:hint="eastAsia"/>
          <w:lang w:val="zh-TW"/>
        </w:rPr>
        <w:t>報關行之</w:t>
      </w:r>
      <w:r w:rsidR="00484A59" w:rsidRPr="00364DA4">
        <w:t>應補辦事項通知</w:t>
      </w:r>
      <w:r w:rsidRPr="00364DA4">
        <w:rPr>
          <w:rFonts w:hint="eastAsia"/>
          <w:lang w:val="zh-TW"/>
        </w:rPr>
        <w:t>。</w:t>
      </w:r>
      <w:r w:rsidRPr="00364DA4">
        <w:rPr>
          <w:lang w:val="zh-TW"/>
        </w:rPr>
        <w:t>主要內容如下：</w:t>
      </w:r>
    </w:p>
    <w:tbl>
      <w:tblPr>
        <w:tblW w:w="9337" w:type="dxa"/>
        <w:tblInd w:w="94" w:type="dxa"/>
        <w:tblLook w:val="04A0" w:firstRow="1" w:lastRow="0" w:firstColumn="1" w:lastColumn="0" w:noHBand="0" w:noVBand="1"/>
      </w:tblPr>
      <w:tblGrid>
        <w:gridCol w:w="3416"/>
        <w:gridCol w:w="5921"/>
      </w:tblGrid>
      <w:tr w:rsidR="00E23035" w:rsidRPr="00364DA4">
        <w:tc>
          <w:tcPr>
            <w:tcW w:w="3416" w:type="dxa"/>
            <w:vAlign w:val="center"/>
          </w:tcPr>
          <w:p w:rsidR="00E23035" w:rsidRPr="00364DA4" w:rsidRDefault="00E23035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rFonts w:hint="eastAsia"/>
                <w:lang w:val="zh-TW"/>
              </w:rPr>
            </w:pPr>
          </w:p>
          <w:p w:rsidR="00E23035" w:rsidRPr="00364DA4" w:rsidRDefault="00FF1614" w:rsidP="00FF1614">
            <w:pPr>
              <w:spacing w:line="300" w:lineRule="exact"/>
              <w:jc w:val="both"/>
              <w:rPr>
                <w:rFonts w:hAnsi="標楷體" w:hint="eastAsia"/>
              </w:rPr>
            </w:pPr>
            <w:r w:rsidRPr="00364DA4">
              <w:t>表頭資料</w:t>
            </w:r>
            <w:r w:rsidRPr="00364DA4">
              <w:rPr>
                <w:rFonts w:hint="eastAsia"/>
              </w:rPr>
              <w:t>：</w:t>
            </w:r>
          </w:p>
          <w:p w:rsidR="00E23035" w:rsidRPr="00364DA4" w:rsidRDefault="00E23035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rFonts w:hint="eastAsia"/>
                <w:lang w:val="zh-TW"/>
              </w:rPr>
            </w:pPr>
          </w:p>
        </w:tc>
        <w:tc>
          <w:tcPr>
            <w:tcW w:w="5921" w:type="dxa"/>
            <w:vAlign w:val="center"/>
          </w:tcPr>
          <w:p w:rsidR="00E23035" w:rsidRPr="00364DA4" w:rsidRDefault="00E23035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rFonts w:hint="eastAsia"/>
                <w:lang w:val="zh-TW"/>
              </w:rPr>
            </w:pPr>
          </w:p>
        </w:tc>
      </w:tr>
      <w:tr w:rsidR="00E24ACB" w:rsidRPr="00364DA4">
        <w:tc>
          <w:tcPr>
            <w:tcW w:w="3416" w:type="dxa"/>
            <w:vAlign w:val="center"/>
          </w:tcPr>
          <w:p w:rsidR="00E24ACB" w:rsidRPr="00364DA4" w:rsidRDefault="00E24ACB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lang w:val="zh-TW"/>
              </w:rPr>
            </w:pPr>
            <w:r w:rsidRPr="00364DA4">
              <w:rPr>
                <w:lang w:val="zh-TW"/>
              </w:rPr>
              <w:t>海空運別</w:t>
            </w:r>
          </w:p>
        </w:tc>
        <w:tc>
          <w:tcPr>
            <w:tcW w:w="5921" w:type="dxa"/>
            <w:vAlign w:val="center"/>
          </w:tcPr>
          <w:p w:rsidR="00E24ACB" w:rsidRPr="00364DA4" w:rsidRDefault="00E24ACB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rFonts w:hint="eastAsia"/>
                <w:lang w:val="zh-TW"/>
              </w:rPr>
            </w:pPr>
            <w:r w:rsidRPr="00364DA4">
              <w:rPr>
                <w:rFonts w:hint="eastAsia"/>
                <w:lang w:val="zh-TW"/>
              </w:rPr>
              <w:t>：</w:t>
            </w:r>
            <w:r w:rsidRPr="00364DA4">
              <w:rPr>
                <w:lang w:val="zh-TW"/>
              </w:rPr>
              <w:t>海運</w:t>
            </w:r>
            <w:r w:rsidR="001874AD" w:rsidRPr="00364DA4">
              <w:rPr>
                <w:rFonts w:hint="eastAsia"/>
                <w:lang w:val="zh-TW"/>
              </w:rPr>
              <w:t>（</w:t>
            </w:r>
            <w:r w:rsidR="001874AD" w:rsidRPr="00364DA4">
              <w:rPr>
                <w:lang w:val="zh-TW"/>
              </w:rPr>
              <w:t>1</w:t>
            </w:r>
            <w:r w:rsidR="001874AD" w:rsidRPr="00364DA4">
              <w:rPr>
                <w:rFonts w:hint="eastAsia"/>
                <w:lang w:val="zh-TW"/>
              </w:rPr>
              <w:t>）</w:t>
            </w:r>
          </w:p>
        </w:tc>
      </w:tr>
      <w:tr w:rsidR="00E24ACB" w:rsidRPr="00364DA4">
        <w:tc>
          <w:tcPr>
            <w:tcW w:w="3416" w:type="dxa"/>
            <w:vAlign w:val="center"/>
          </w:tcPr>
          <w:p w:rsidR="00E24ACB" w:rsidRPr="00364DA4" w:rsidRDefault="000B5A6A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lang w:val="zh-TW"/>
              </w:rPr>
            </w:pPr>
            <w:r w:rsidRPr="00364DA4">
              <w:rPr>
                <w:lang w:val="zh-TW"/>
              </w:rPr>
              <w:t>進出口</w:t>
            </w:r>
            <w:r w:rsidR="00E24ACB" w:rsidRPr="00364DA4">
              <w:rPr>
                <w:lang w:val="zh-TW"/>
              </w:rPr>
              <w:t>別代碼</w:t>
            </w:r>
          </w:p>
        </w:tc>
        <w:tc>
          <w:tcPr>
            <w:tcW w:w="5921" w:type="dxa"/>
            <w:vAlign w:val="center"/>
          </w:tcPr>
          <w:p w:rsidR="00E24ACB" w:rsidRPr="00364DA4" w:rsidRDefault="00E24ACB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rFonts w:hint="eastAsia"/>
                <w:lang w:val="zh-TW"/>
              </w:rPr>
            </w:pPr>
            <w:r w:rsidRPr="00364DA4">
              <w:rPr>
                <w:rFonts w:hint="eastAsia"/>
                <w:lang w:val="zh-TW"/>
              </w:rPr>
              <w:t>：</w:t>
            </w:r>
            <w:r w:rsidRPr="00364DA4">
              <w:rPr>
                <w:lang w:val="zh-TW"/>
              </w:rPr>
              <w:t>進口</w:t>
            </w:r>
            <w:r w:rsidR="001874AD" w:rsidRPr="00364DA4">
              <w:rPr>
                <w:rFonts w:hint="eastAsia"/>
                <w:lang w:val="zh-TW"/>
              </w:rPr>
              <w:t>（</w:t>
            </w:r>
            <w:r w:rsidR="00EE2239" w:rsidRPr="00364DA4">
              <w:rPr>
                <w:rFonts w:hint="eastAsia"/>
                <w:lang w:val="zh-TW"/>
              </w:rPr>
              <w:t>1</w:t>
            </w:r>
            <w:r w:rsidR="001874AD" w:rsidRPr="00364DA4">
              <w:rPr>
                <w:rFonts w:hint="eastAsia"/>
                <w:lang w:val="zh-TW"/>
              </w:rPr>
              <w:t>）</w:t>
            </w:r>
          </w:p>
        </w:tc>
      </w:tr>
      <w:tr w:rsidR="00E24ACB" w:rsidRPr="00364DA4">
        <w:tc>
          <w:tcPr>
            <w:tcW w:w="3416" w:type="dxa"/>
            <w:vAlign w:val="center"/>
          </w:tcPr>
          <w:p w:rsidR="00E24ACB" w:rsidRPr="00364DA4" w:rsidRDefault="00E24ACB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lang w:val="zh-TW"/>
              </w:rPr>
            </w:pPr>
            <w:r w:rsidRPr="00364DA4">
              <w:rPr>
                <w:lang w:val="zh-TW"/>
              </w:rPr>
              <w:t>報關</w:t>
            </w:r>
            <w:proofErr w:type="gramStart"/>
            <w:r w:rsidRPr="00364DA4">
              <w:rPr>
                <w:lang w:val="zh-TW"/>
              </w:rPr>
              <w:t>業者箱號</w:t>
            </w:r>
            <w:proofErr w:type="gramEnd"/>
          </w:p>
        </w:tc>
        <w:tc>
          <w:tcPr>
            <w:tcW w:w="5921" w:type="dxa"/>
            <w:vAlign w:val="center"/>
          </w:tcPr>
          <w:p w:rsidR="00E24ACB" w:rsidRPr="00364DA4" w:rsidRDefault="00E24ACB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lang w:val="zh-TW"/>
              </w:rPr>
            </w:pPr>
            <w:r w:rsidRPr="00364DA4">
              <w:rPr>
                <w:rFonts w:hint="eastAsia"/>
                <w:lang w:val="zh-TW"/>
              </w:rPr>
              <w:t>：</w:t>
            </w:r>
            <w:proofErr w:type="gramStart"/>
            <w:r w:rsidRPr="00364DA4">
              <w:rPr>
                <w:lang w:val="zh-TW"/>
              </w:rPr>
              <w:t>新齊發</w:t>
            </w:r>
            <w:proofErr w:type="gramEnd"/>
            <w:r w:rsidRPr="00364DA4">
              <w:rPr>
                <w:lang w:val="zh-TW"/>
              </w:rPr>
              <w:t>（</w:t>
            </w:r>
            <w:r w:rsidRPr="00364DA4">
              <w:rPr>
                <w:lang w:val="zh-TW"/>
              </w:rPr>
              <w:t>111</w:t>
            </w:r>
            <w:r w:rsidRPr="00364DA4">
              <w:rPr>
                <w:lang w:val="zh-TW"/>
              </w:rPr>
              <w:t>）</w:t>
            </w:r>
          </w:p>
        </w:tc>
      </w:tr>
      <w:tr w:rsidR="00E00D4F" w:rsidRPr="00364DA4">
        <w:tc>
          <w:tcPr>
            <w:tcW w:w="3416" w:type="dxa"/>
            <w:vAlign w:val="center"/>
          </w:tcPr>
          <w:p w:rsidR="00E00D4F" w:rsidRPr="00364DA4" w:rsidRDefault="00E00D4F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lang w:val="zh-TW"/>
              </w:rPr>
            </w:pPr>
            <w:r w:rsidRPr="00364DA4">
              <w:t>報關業者</w:t>
            </w:r>
            <w:proofErr w:type="gramStart"/>
            <w:r w:rsidRPr="00364DA4">
              <w:t>箱號附碼</w:t>
            </w:r>
            <w:proofErr w:type="gramEnd"/>
          </w:p>
        </w:tc>
        <w:tc>
          <w:tcPr>
            <w:tcW w:w="5921" w:type="dxa"/>
            <w:vAlign w:val="center"/>
          </w:tcPr>
          <w:p w:rsidR="00E00D4F" w:rsidRPr="00364DA4" w:rsidRDefault="00E00D4F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rFonts w:hint="eastAsia"/>
                <w:lang w:val="zh-TW"/>
              </w:rPr>
            </w:pPr>
            <w:r w:rsidRPr="00364DA4">
              <w:rPr>
                <w:rFonts w:hint="eastAsia"/>
                <w:lang w:val="zh-TW"/>
              </w:rPr>
              <w:t>：</w:t>
            </w:r>
            <w:r w:rsidRPr="00364DA4">
              <w:rPr>
                <w:rFonts w:hint="eastAsia"/>
                <w:lang w:val="zh-TW"/>
              </w:rPr>
              <w:t>A</w:t>
            </w:r>
          </w:p>
        </w:tc>
      </w:tr>
      <w:tr w:rsidR="00E24ACB" w:rsidRPr="00364DA4">
        <w:tc>
          <w:tcPr>
            <w:tcW w:w="3416" w:type="dxa"/>
            <w:vAlign w:val="center"/>
          </w:tcPr>
          <w:p w:rsidR="00E24ACB" w:rsidRPr="00364DA4" w:rsidRDefault="00E24ACB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lang w:val="zh-TW"/>
              </w:rPr>
            </w:pPr>
            <w:r w:rsidRPr="00364DA4">
              <w:rPr>
                <w:lang w:val="zh-TW"/>
              </w:rPr>
              <w:t>通知日期與時間</w:t>
            </w:r>
          </w:p>
        </w:tc>
        <w:tc>
          <w:tcPr>
            <w:tcW w:w="5921" w:type="dxa"/>
            <w:vAlign w:val="center"/>
          </w:tcPr>
          <w:p w:rsidR="00E24ACB" w:rsidRPr="00364DA4" w:rsidRDefault="00E24ACB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rFonts w:hint="eastAsia"/>
                <w:lang w:val="zh-TW"/>
              </w:rPr>
            </w:pPr>
            <w:r w:rsidRPr="00364DA4">
              <w:rPr>
                <w:rFonts w:hint="eastAsia"/>
                <w:lang w:val="zh-TW"/>
              </w:rPr>
              <w:t>：</w:t>
            </w:r>
            <w:r w:rsidR="00D56058" w:rsidRPr="00364DA4">
              <w:rPr>
                <w:lang w:val="zh-TW"/>
              </w:rPr>
              <w:t>201</w:t>
            </w:r>
            <w:r w:rsidR="00D56058" w:rsidRPr="00364DA4">
              <w:rPr>
                <w:rFonts w:hint="eastAsia"/>
                <w:lang w:val="zh-TW"/>
              </w:rPr>
              <w:t>1</w:t>
            </w:r>
            <w:r w:rsidR="00D56058" w:rsidRPr="00364DA4">
              <w:rPr>
                <w:lang w:val="zh-TW"/>
              </w:rPr>
              <w:t>-</w:t>
            </w:r>
            <w:r w:rsidR="00D56058" w:rsidRPr="00364DA4">
              <w:rPr>
                <w:rFonts w:hint="eastAsia"/>
                <w:lang w:val="zh-TW"/>
              </w:rPr>
              <w:t>06</w:t>
            </w:r>
            <w:r w:rsidR="00D56058" w:rsidRPr="00364DA4">
              <w:rPr>
                <w:lang w:val="zh-TW"/>
              </w:rPr>
              <w:t>-</w:t>
            </w:r>
            <w:r w:rsidR="00D56058" w:rsidRPr="00364DA4">
              <w:rPr>
                <w:rFonts w:hint="eastAsia"/>
                <w:lang w:val="zh-TW"/>
              </w:rPr>
              <w:t>02</w:t>
            </w:r>
            <w:r w:rsidR="00D56058" w:rsidRPr="00364DA4">
              <w:rPr>
                <w:lang w:val="zh-TW"/>
              </w:rPr>
              <w:t>T02:30:40</w:t>
            </w:r>
          </w:p>
        </w:tc>
      </w:tr>
      <w:tr w:rsidR="00E24ACB" w:rsidRPr="00364DA4">
        <w:tc>
          <w:tcPr>
            <w:tcW w:w="3416" w:type="dxa"/>
            <w:vAlign w:val="center"/>
          </w:tcPr>
          <w:p w:rsidR="00E24ACB" w:rsidRPr="00364DA4" w:rsidRDefault="00E24ACB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lang w:val="zh-TW"/>
              </w:rPr>
            </w:pPr>
            <w:r w:rsidRPr="00364DA4">
              <w:rPr>
                <w:lang w:val="zh-TW"/>
              </w:rPr>
              <w:t>補辦期限</w:t>
            </w:r>
          </w:p>
        </w:tc>
        <w:tc>
          <w:tcPr>
            <w:tcW w:w="5921" w:type="dxa"/>
            <w:vAlign w:val="center"/>
          </w:tcPr>
          <w:p w:rsidR="00E24ACB" w:rsidRPr="00364DA4" w:rsidRDefault="00E24ACB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rFonts w:hint="eastAsia"/>
                <w:lang w:val="zh-TW"/>
              </w:rPr>
            </w:pPr>
            <w:r w:rsidRPr="00364DA4">
              <w:rPr>
                <w:rFonts w:hint="eastAsia"/>
                <w:lang w:val="zh-TW"/>
              </w:rPr>
              <w:t>：</w:t>
            </w:r>
            <w:r w:rsidR="00D56058" w:rsidRPr="00364DA4">
              <w:rPr>
                <w:lang w:val="zh-TW"/>
              </w:rPr>
              <w:t>201</w:t>
            </w:r>
            <w:r w:rsidR="00D56058" w:rsidRPr="00364DA4">
              <w:rPr>
                <w:rFonts w:hint="eastAsia"/>
                <w:lang w:val="zh-TW"/>
              </w:rPr>
              <w:t>1</w:t>
            </w:r>
            <w:r w:rsidR="00D56058" w:rsidRPr="00364DA4">
              <w:rPr>
                <w:lang w:val="zh-TW"/>
              </w:rPr>
              <w:t>-</w:t>
            </w:r>
            <w:r w:rsidR="00D56058" w:rsidRPr="00364DA4">
              <w:rPr>
                <w:rFonts w:hint="eastAsia"/>
                <w:lang w:val="zh-TW"/>
              </w:rPr>
              <w:t>06</w:t>
            </w:r>
            <w:r w:rsidR="00D56058" w:rsidRPr="00364DA4">
              <w:rPr>
                <w:lang w:val="zh-TW"/>
              </w:rPr>
              <w:t>-</w:t>
            </w:r>
            <w:r w:rsidR="00D56058" w:rsidRPr="00364DA4">
              <w:rPr>
                <w:rFonts w:hint="eastAsia"/>
                <w:lang w:val="zh-TW"/>
              </w:rPr>
              <w:t>1</w:t>
            </w:r>
            <w:r w:rsidR="00AD6E63" w:rsidRPr="00364DA4">
              <w:rPr>
                <w:rFonts w:hint="eastAsia"/>
                <w:lang w:val="zh-TW"/>
              </w:rPr>
              <w:t>6</w:t>
            </w:r>
          </w:p>
        </w:tc>
      </w:tr>
      <w:tr w:rsidR="00E24ACB" w:rsidRPr="00364DA4">
        <w:tc>
          <w:tcPr>
            <w:tcW w:w="3416" w:type="dxa"/>
            <w:vAlign w:val="center"/>
          </w:tcPr>
          <w:p w:rsidR="00E24ACB" w:rsidRPr="00364DA4" w:rsidRDefault="00E24ACB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lang w:val="zh-TW"/>
              </w:rPr>
            </w:pPr>
            <w:r w:rsidRPr="00364DA4">
              <w:rPr>
                <w:lang w:val="zh-TW"/>
              </w:rPr>
              <w:t>報單號碼</w:t>
            </w:r>
          </w:p>
        </w:tc>
        <w:tc>
          <w:tcPr>
            <w:tcW w:w="5921" w:type="dxa"/>
            <w:vAlign w:val="center"/>
          </w:tcPr>
          <w:p w:rsidR="00E24ACB" w:rsidRPr="00364DA4" w:rsidRDefault="00E24ACB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lang w:val="zh-TW"/>
              </w:rPr>
            </w:pPr>
            <w:r w:rsidRPr="00364DA4">
              <w:rPr>
                <w:rFonts w:hint="eastAsia"/>
                <w:lang w:val="zh-TW"/>
              </w:rPr>
              <w:t>：</w:t>
            </w:r>
            <w:r w:rsidR="00755F42" w:rsidRPr="00364DA4">
              <w:rPr>
                <w:lang w:val="zh-TW"/>
              </w:rPr>
              <w:t>A</w:t>
            </w:r>
            <w:r w:rsidR="00755F42" w:rsidRPr="00364DA4">
              <w:rPr>
                <w:rFonts w:hint="eastAsia"/>
                <w:lang w:val="zh-TW"/>
              </w:rPr>
              <w:t>W</w:t>
            </w:r>
            <w:r w:rsidR="00D56058" w:rsidRPr="00364DA4">
              <w:rPr>
                <w:lang w:val="zh-TW"/>
              </w:rPr>
              <w:t xml:space="preserve">  </w:t>
            </w:r>
            <w:r w:rsidR="00D56058" w:rsidRPr="00364DA4">
              <w:rPr>
                <w:rFonts w:hint="eastAsia"/>
                <w:lang w:val="zh-TW"/>
              </w:rPr>
              <w:t>00</w:t>
            </w:r>
            <w:r w:rsidRPr="00364DA4">
              <w:rPr>
                <w:lang w:val="zh-TW"/>
              </w:rPr>
              <w:t>11100120</w:t>
            </w:r>
          </w:p>
        </w:tc>
      </w:tr>
      <w:tr w:rsidR="00E24ACB" w:rsidRPr="00364DA4">
        <w:tc>
          <w:tcPr>
            <w:tcW w:w="3416" w:type="dxa"/>
            <w:vAlign w:val="center"/>
          </w:tcPr>
          <w:p w:rsidR="00E24ACB" w:rsidRPr="00364DA4" w:rsidRDefault="00E24ACB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lang w:val="zh-TW"/>
              </w:rPr>
            </w:pPr>
            <w:r w:rsidRPr="00364DA4">
              <w:rPr>
                <w:lang w:val="zh-TW"/>
              </w:rPr>
              <w:t>通關方式</w:t>
            </w:r>
          </w:p>
        </w:tc>
        <w:tc>
          <w:tcPr>
            <w:tcW w:w="5921" w:type="dxa"/>
            <w:vAlign w:val="center"/>
          </w:tcPr>
          <w:p w:rsidR="00E24ACB" w:rsidRPr="00364DA4" w:rsidRDefault="00E24ACB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rFonts w:hint="eastAsia"/>
                <w:lang w:val="zh-TW"/>
              </w:rPr>
            </w:pPr>
            <w:r w:rsidRPr="00364DA4">
              <w:rPr>
                <w:rFonts w:hint="eastAsia"/>
                <w:lang w:val="zh-TW"/>
              </w:rPr>
              <w:t>：</w:t>
            </w:r>
            <w:r w:rsidR="00AD6E63" w:rsidRPr="00364DA4">
              <w:rPr>
                <w:rFonts w:hint="eastAsia"/>
                <w:lang w:val="zh-TW"/>
              </w:rPr>
              <w:t>應</w:t>
            </w:r>
            <w:r w:rsidRPr="00364DA4">
              <w:rPr>
                <w:lang w:val="zh-TW"/>
              </w:rPr>
              <w:t>審免驗</w:t>
            </w:r>
            <w:r w:rsidR="001874AD" w:rsidRPr="00364DA4">
              <w:rPr>
                <w:rFonts w:hint="eastAsia"/>
                <w:lang w:val="zh-TW"/>
              </w:rPr>
              <w:t>（</w:t>
            </w:r>
            <w:r w:rsidR="00AD6E63" w:rsidRPr="00364DA4">
              <w:rPr>
                <w:lang w:val="zh-TW"/>
              </w:rPr>
              <w:t>C</w:t>
            </w:r>
            <w:r w:rsidR="00AD6E63" w:rsidRPr="00364DA4">
              <w:rPr>
                <w:rFonts w:hint="eastAsia"/>
                <w:lang w:val="zh-TW"/>
              </w:rPr>
              <w:t>2</w:t>
            </w:r>
            <w:r w:rsidR="001874AD" w:rsidRPr="00364DA4">
              <w:rPr>
                <w:rFonts w:hint="eastAsia"/>
                <w:lang w:val="zh-TW"/>
              </w:rPr>
              <w:t>）</w:t>
            </w:r>
          </w:p>
        </w:tc>
      </w:tr>
      <w:tr w:rsidR="00E24ACB" w:rsidRPr="00364DA4">
        <w:tc>
          <w:tcPr>
            <w:tcW w:w="3416" w:type="dxa"/>
            <w:vAlign w:val="center"/>
          </w:tcPr>
          <w:p w:rsidR="00E24ACB" w:rsidRPr="00364DA4" w:rsidRDefault="00E24ACB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lang w:val="zh-TW"/>
              </w:rPr>
            </w:pPr>
            <w:r w:rsidRPr="00364DA4">
              <w:rPr>
                <w:lang w:val="zh-TW"/>
              </w:rPr>
              <w:t>受理單位</w:t>
            </w:r>
          </w:p>
        </w:tc>
        <w:tc>
          <w:tcPr>
            <w:tcW w:w="5921" w:type="dxa"/>
            <w:vAlign w:val="center"/>
          </w:tcPr>
          <w:p w:rsidR="00E24ACB" w:rsidRPr="00364DA4" w:rsidRDefault="00E24ACB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rFonts w:hint="eastAsia"/>
                <w:lang w:val="zh-TW"/>
              </w:rPr>
            </w:pPr>
            <w:r w:rsidRPr="00364DA4">
              <w:rPr>
                <w:rFonts w:hint="eastAsia"/>
                <w:lang w:val="zh-TW"/>
              </w:rPr>
              <w:t>：</w:t>
            </w:r>
            <w:r w:rsidRPr="00364DA4">
              <w:rPr>
                <w:lang w:val="zh-TW"/>
              </w:rPr>
              <w:t>基隆</w:t>
            </w:r>
            <w:proofErr w:type="gramStart"/>
            <w:r w:rsidRPr="00364DA4">
              <w:rPr>
                <w:lang w:val="zh-TW"/>
              </w:rPr>
              <w:t>五堵分</w:t>
            </w:r>
            <w:r w:rsidR="00104590" w:rsidRPr="00364DA4">
              <w:rPr>
                <w:rFonts w:hint="eastAsia"/>
                <w:lang w:val="zh-TW"/>
              </w:rPr>
              <w:t>關</w:t>
            </w:r>
            <w:proofErr w:type="gramEnd"/>
            <w:r w:rsidR="001874AD" w:rsidRPr="00364DA4">
              <w:rPr>
                <w:rFonts w:hint="eastAsia"/>
                <w:lang w:val="zh-TW"/>
              </w:rPr>
              <w:t>（</w:t>
            </w:r>
            <w:r w:rsidRPr="00364DA4">
              <w:rPr>
                <w:lang w:val="zh-TW"/>
              </w:rPr>
              <w:t>060</w:t>
            </w:r>
            <w:r w:rsidR="001874AD" w:rsidRPr="00364DA4">
              <w:rPr>
                <w:rFonts w:hint="eastAsia"/>
                <w:lang w:val="zh-TW"/>
              </w:rPr>
              <w:t>）</w:t>
            </w:r>
          </w:p>
        </w:tc>
      </w:tr>
      <w:tr w:rsidR="00C126C4" w:rsidRPr="00364DA4">
        <w:tc>
          <w:tcPr>
            <w:tcW w:w="3416" w:type="dxa"/>
            <w:vAlign w:val="center"/>
          </w:tcPr>
          <w:p w:rsidR="00C126C4" w:rsidRPr="00364DA4" w:rsidRDefault="00C126C4" w:rsidP="00BA5193">
            <w:pPr>
              <w:spacing w:line="0" w:lineRule="atLeast"/>
            </w:pPr>
            <w:r w:rsidRPr="00364DA4">
              <w:t>主提單號碼</w:t>
            </w:r>
          </w:p>
        </w:tc>
        <w:tc>
          <w:tcPr>
            <w:tcW w:w="5921" w:type="dxa"/>
          </w:tcPr>
          <w:p w:rsidR="00C126C4" w:rsidRPr="00364DA4" w:rsidRDefault="00C126C4" w:rsidP="00BA5193">
            <w:pPr>
              <w:spacing w:line="0" w:lineRule="atLeast"/>
            </w:pPr>
            <w:r w:rsidRPr="00364DA4">
              <w:rPr>
                <w:rFonts w:hint="eastAsia"/>
              </w:rPr>
              <w:t>：</w:t>
            </w:r>
            <w:r w:rsidRPr="00364DA4">
              <w:t>WHLU070660027896</w:t>
            </w:r>
          </w:p>
        </w:tc>
      </w:tr>
      <w:tr w:rsidR="00C126C4" w:rsidRPr="00364DA4">
        <w:tc>
          <w:tcPr>
            <w:tcW w:w="3416" w:type="dxa"/>
            <w:vAlign w:val="center"/>
          </w:tcPr>
          <w:p w:rsidR="00C126C4" w:rsidRPr="00364DA4" w:rsidRDefault="00C126C4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rFonts w:hint="eastAsia"/>
                <w:lang w:val="zh-TW"/>
              </w:rPr>
            </w:pPr>
          </w:p>
          <w:p w:rsidR="00C126C4" w:rsidRPr="00364DA4" w:rsidRDefault="00C126C4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rFonts w:hint="eastAsia"/>
              </w:rPr>
            </w:pPr>
            <w:r w:rsidRPr="00364DA4">
              <w:rPr>
                <w:rFonts w:hint="eastAsia"/>
              </w:rPr>
              <w:t>明細資料：</w:t>
            </w:r>
          </w:p>
          <w:p w:rsidR="00C126C4" w:rsidRPr="00364DA4" w:rsidRDefault="00C126C4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rFonts w:hint="eastAsia"/>
                <w:lang w:val="zh-TW"/>
              </w:rPr>
            </w:pPr>
          </w:p>
        </w:tc>
        <w:tc>
          <w:tcPr>
            <w:tcW w:w="5921" w:type="dxa"/>
            <w:vAlign w:val="center"/>
          </w:tcPr>
          <w:p w:rsidR="00C126C4" w:rsidRPr="00364DA4" w:rsidRDefault="00C126C4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rFonts w:hint="eastAsia"/>
                <w:lang w:val="zh-TW"/>
              </w:rPr>
            </w:pPr>
          </w:p>
        </w:tc>
      </w:tr>
      <w:tr w:rsidR="00C126C4" w:rsidRPr="00364DA4">
        <w:tc>
          <w:tcPr>
            <w:tcW w:w="3416" w:type="dxa"/>
            <w:vAlign w:val="center"/>
          </w:tcPr>
          <w:p w:rsidR="00C126C4" w:rsidRPr="00364DA4" w:rsidRDefault="00C126C4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lang w:val="zh-TW"/>
              </w:rPr>
            </w:pPr>
            <w:r w:rsidRPr="00364DA4">
              <w:rPr>
                <w:lang w:val="zh-TW"/>
              </w:rPr>
              <w:t>項次</w:t>
            </w:r>
          </w:p>
        </w:tc>
        <w:tc>
          <w:tcPr>
            <w:tcW w:w="5921" w:type="dxa"/>
            <w:vAlign w:val="center"/>
          </w:tcPr>
          <w:p w:rsidR="00C126C4" w:rsidRPr="00364DA4" w:rsidRDefault="00C126C4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lang w:val="zh-TW"/>
              </w:rPr>
            </w:pPr>
            <w:r w:rsidRPr="00364DA4">
              <w:rPr>
                <w:rFonts w:hint="eastAsia"/>
                <w:lang w:val="zh-TW"/>
              </w:rPr>
              <w:t>：</w:t>
            </w:r>
            <w:r w:rsidRPr="00364DA4">
              <w:rPr>
                <w:rFonts w:hint="eastAsia"/>
                <w:lang w:val="zh-TW"/>
              </w:rPr>
              <w:t>1</w:t>
            </w:r>
          </w:p>
        </w:tc>
      </w:tr>
      <w:tr w:rsidR="00C126C4" w:rsidRPr="00364DA4">
        <w:tc>
          <w:tcPr>
            <w:tcW w:w="3416" w:type="dxa"/>
            <w:vAlign w:val="center"/>
          </w:tcPr>
          <w:p w:rsidR="00C126C4" w:rsidRPr="00364DA4" w:rsidRDefault="00C126C4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lang w:val="zh-TW"/>
              </w:rPr>
            </w:pPr>
            <w:r w:rsidRPr="00364DA4">
              <w:rPr>
                <w:lang w:val="zh-TW"/>
              </w:rPr>
              <w:t>應補辦事項代碼</w:t>
            </w:r>
          </w:p>
        </w:tc>
        <w:tc>
          <w:tcPr>
            <w:tcW w:w="5921" w:type="dxa"/>
            <w:vAlign w:val="center"/>
          </w:tcPr>
          <w:p w:rsidR="00C126C4" w:rsidRPr="00364DA4" w:rsidRDefault="00C126C4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rFonts w:hint="eastAsia"/>
                <w:lang w:val="zh-TW"/>
              </w:rPr>
            </w:pPr>
            <w:r w:rsidRPr="00364DA4">
              <w:rPr>
                <w:rFonts w:hint="eastAsia"/>
                <w:lang w:val="zh-TW"/>
              </w:rPr>
              <w:t>：</w:t>
            </w:r>
            <w:r w:rsidRPr="00364DA4">
              <w:rPr>
                <w:lang w:val="zh-TW"/>
              </w:rPr>
              <w:t>請</w:t>
            </w:r>
            <w:proofErr w:type="gramStart"/>
            <w:r w:rsidRPr="00364DA4">
              <w:rPr>
                <w:lang w:val="zh-TW"/>
              </w:rPr>
              <w:t>補送簽審</w:t>
            </w:r>
            <w:proofErr w:type="gramEnd"/>
            <w:r w:rsidRPr="00364DA4">
              <w:rPr>
                <w:lang w:val="zh-TW"/>
              </w:rPr>
              <w:t>或待查文件</w:t>
            </w:r>
            <w:r w:rsidRPr="00364DA4">
              <w:rPr>
                <w:rFonts w:hint="eastAsia"/>
                <w:lang w:val="zh-TW"/>
              </w:rPr>
              <w:t>（</w:t>
            </w:r>
            <w:r w:rsidRPr="00364DA4">
              <w:rPr>
                <w:lang w:val="zh-TW"/>
              </w:rPr>
              <w:t>A04</w:t>
            </w:r>
            <w:r w:rsidRPr="00364DA4">
              <w:rPr>
                <w:rFonts w:hint="eastAsia"/>
                <w:lang w:val="zh-TW"/>
              </w:rPr>
              <w:t>）</w:t>
            </w:r>
          </w:p>
        </w:tc>
      </w:tr>
      <w:tr w:rsidR="00C126C4" w:rsidRPr="00364DA4">
        <w:tc>
          <w:tcPr>
            <w:tcW w:w="3416" w:type="dxa"/>
            <w:vAlign w:val="center"/>
          </w:tcPr>
          <w:p w:rsidR="00C126C4" w:rsidRPr="00364DA4" w:rsidRDefault="00C126C4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lang w:val="zh-TW"/>
              </w:rPr>
            </w:pPr>
            <w:r w:rsidRPr="00364DA4">
              <w:rPr>
                <w:lang w:val="zh-TW"/>
              </w:rPr>
              <w:t>輸出入規定</w:t>
            </w:r>
          </w:p>
        </w:tc>
        <w:tc>
          <w:tcPr>
            <w:tcW w:w="5921" w:type="dxa"/>
            <w:vAlign w:val="center"/>
          </w:tcPr>
          <w:p w:rsidR="00C126C4" w:rsidRPr="00364DA4" w:rsidRDefault="00C126C4" w:rsidP="00E24ACB">
            <w:pPr>
              <w:pStyle w:val="sampleTimesNewRoman"/>
              <w:spacing w:line="300" w:lineRule="exact"/>
              <w:ind w:left="0" w:firstLine="0"/>
              <w:jc w:val="both"/>
              <w:rPr>
                <w:rFonts w:hint="eastAsia"/>
                <w:lang w:val="zh-TW"/>
              </w:rPr>
            </w:pPr>
            <w:r w:rsidRPr="00364DA4">
              <w:rPr>
                <w:rFonts w:hint="eastAsia"/>
                <w:lang w:val="zh-TW"/>
              </w:rPr>
              <w:t>：</w:t>
            </w:r>
            <w:r w:rsidRPr="00364DA4">
              <w:rPr>
                <w:lang w:val="zh-TW"/>
              </w:rPr>
              <w:t>農委會輸入規定</w:t>
            </w:r>
            <w:r w:rsidRPr="00364DA4">
              <w:rPr>
                <w:rFonts w:hint="eastAsia"/>
                <w:lang w:val="zh-TW"/>
              </w:rPr>
              <w:t>（</w:t>
            </w:r>
            <w:r w:rsidRPr="00364DA4">
              <w:rPr>
                <w:lang w:val="zh-TW"/>
              </w:rPr>
              <w:t>401</w:t>
            </w:r>
            <w:r w:rsidRPr="00364DA4">
              <w:rPr>
                <w:rFonts w:hint="eastAsia"/>
                <w:lang w:val="zh-TW"/>
              </w:rPr>
              <w:t>）</w:t>
            </w:r>
          </w:p>
        </w:tc>
      </w:tr>
    </w:tbl>
    <w:p w:rsidR="00E24ACB" w:rsidRPr="00364DA4" w:rsidRDefault="00E24ACB" w:rsidP="00CD6CBC">
      <w:pPr>
        <w:autoSpaceDE w:val="0"/>
        <w:autoSpaceDN w:val="0"/>
        <w:adjustRightInd w:val="0"/>
        <w:spacing w:line="300" w:lineRule="exact"/>
        <w:rPr>
          <w:rFonts w:eastAsia="?" w:hint="eastAsia"/>
          <w:kern w:val="0"/>
        </w:rPr>
      </w:pP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br w:type="page"/>
      </w:r>
      <w:proofErr w:type="gramStart"/>
      <w:r w:rsidRPr="00364DA4">
        <w:rPr>
          <w:rFonts w:eastAsia="?"/>
          <w:kern w:val="0"/>
        </w:rPr>
        <w:lastRenderedPageBreak/>
        <w:t>&lt;?xml</w:t>
      </w:r>
      <w:proofErr w:type="gramEnd"/>
      <w:r w:rsidRPr="00364DA4">
        <w:rPr>
          <w:rFonts w:eastAsia="?"/>
          <w:kern w:val="0"/>
        </w:rPr>
        <w:t xml:space="preserve"> version="1.0" encoding="UTF-8"?&gt;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 xml:space="preserve">&lt;Response </w:t>
      </w:r>
      <w:proofErr w:type="spellStart"/>
      <w:r w:rsidRPr="00364DA4">
        <w:rPr>
          <w:rFonts w:eastAsia="?"/>
          <w:kern w:val="0"/>
        </w:rPr>
        <w:t>xsi</w:t>
      </w:r>
      <w:proofErr w:type="gramStart"/>
      <w:r w:rsidRPr="00364DA4">
        <w:rPr>
          <w:rFonts w:eastAsia="?"/>
          <w:kern w:val="0"/>
        </w:rPr>
        <w:t>:schemaLocation</w:t>
      </w:r>
      <w:proofErr w:type="spellEnd"/>
      <w:proofErr w:type="gramEnd"/>
      <w:r w:rsidRPr="00364DA4">
        <w:rPr>
          <w:rFonts w:eastAsia="?"/>
          <w:kern w:val="0"/>
        </w:rPr>
        <w:t>="</w:t>
      </w:r>
      <w:r w:rsidR="000C0184" w:rsidRPr="00364DA4">
        <w:rPr>
          <w:rFonts w:eastAsia="?"/>
          <w:kern w:val="0"/>
        </w:rPr>
        <w:t xml:space="preserve"> </w:t>
      </w:r>
      <w:r w:rsidR="00457C69" w:rsidRPr="00364DA4">
        <w:rPr>
          <w:rFonts w:eastAsia="?"/>
          <w:kern w:val="0"/>
        </w:rPr>
        <w:t>urn:wco:datamodel:TW</w:t>
      </w:r>
      <w:r w:rsidR="000C0184" w:rsidRPr="00364DA4">
        <w:rPr>
          <w:rFonts w:eastAsia="?"/>
          <w:kern w:val="0"/>
        </w:rPr>
        <w:t>:</w:t>
      </w:r>
      <w:r w:rsidRPr="00364DA4">
        <w:rPr>
          <w:rFonts w:eastAsia="?"/>
          <w:kern w:val="0"/>
        </w:rPr>
        <w:t>N5107:</w:t>
      </w:r>
      <w:r w:rsidR="00F36013" w:rsidRPr="00364DA4">
        <w:rPr>
          <w:rFonts w:eastAsia="?"/>
          <w:kern w:val="0"/>
        </w:rPr>
        <w:t>R-00-0</w:t>
      </w:r>
      <w:r w:rsidR="00104590" w:rsidRPr="00364DA4">
        <w:rPr>
          <w:rFonts w:eastAsia="?" w:hint="eastAsia"/>
          <w:kern w:val="0"/>
        </w:rPr>
        <w:t>4</w:t>
      </w:r>
      <w:r w:rsidRPr="00364DA4">
        <w:rPr>
          <w:rFonts w:eastAsia="?"/>
          <w:kern w:val="0"/>
        </w:rPr>
        <w:t xml:space="preserve"> ..</w:t>
      </w:r>
      <w:r w:rsidR="00033D8E" w:rsidRPr="00364DA4">
        <w:rPr>
          <w:rFonts w:eastAsia="?"/>
          <w:kern w:val="0"/>
        </w:rPr>
        <w:t>/maindoc/</w:t>
      </w:r>
      <w:r w:rsidRPr="00364DA4">
        <w:rPr>
          <w:rFonts w:eastAsia="?"/>
          <w:kern w:val="0"/>
        </w:rPr>
        <w:t xml:space="preserve">N5107.xsd" </w:t>
      </w:r>
      <w:proofErr w:type="spellStart"/>
      <w:r w:rsidRPr="00364DA4">
        <w:rPr>
          <w:rFonts w:eastAsia="?"/>
          <w:kern w:val="0"/>
        </w:rPr>
        <w:t>xmlns</w:t>
      </w:r>
      <w:proofErr w:type="spellEnd"/>
      <w:r w:rsidRPr="00364DA4">
        <w:rPr>
          <w:rFonts w:eastAsia="?"/>
          <w:kern w:val="0"/>
        </w:rPr>
        <w:t>="</w:t>
      </w:r>
      <w:r w:rsidR="000C0184" w:rsidRPr="00364DA4">
        <w:rPr>
          <w:rFonts w:eastAsia="?"/>
          <w:kern w:val="0"/>
        </w:rPr>
        <w:t xml:space="preserve"> </w:t>
      </w:r>
      <w:r w:rsidR="00457C69" w:rsidRPr="00364DA4">
        <w:rPr>
          <w:rFonts w:eastAsia="?"/>
          <w:kern w:val="0"/>
        </w:rPr>
        <w:t>urn</w:t>
      </w:r>
      <w:proofErr w:type="gramStart"/>
      <w:r w:rsidR="00457C69" w:rsidRPr="00364DA4">
        <w:rPr>
          <w:rFonts w:eastAsia="?"/>
          <w:kern w:val="0"/>
        </w:rPr>
        <w:t>:wco:datamodel:TW</w:t>
      </w:r>
      <w:r w:rsidR="000C0184" w:rsidRPr="00364DA4">
        <w:rPr>
          <w:rFonts w:eastAsia="?"/>
          <w:kern w:val="0"/>
        </w:rPr>
        <w:t>:</w:t>
      </w:r>
      <w:r w:rsidRPr="00364DA4">
        <w:rPr>
          <w:rFonts w:eastAsia="?"/>
          <w:kern w:val="0"/>
        </w:rPr>
        <w:t>N5107:</w:t>
      </w:r>
      <w:r w:rsidR="00F36013" w:rsidRPr="00364DA4">
        <w:rPr>
          <w:rFonts w:eastAsia="?"/>
          <w:kern w:val="0"/>
        </w:rPr>
        <w:t>R</w:t>
      </w:r>
      <w:proofErr w:type="gramEnd"/>
      <w:r w:rsidR="00F36013" w:rsidRPr="00364DA4">
        <w:rPr>
          <w:rFonts w:eastAsia="?"/>
          <w:kern w:val="0"/>
        </w:rPr>
        <w:t>-00-0</w:t>
      </w:r>
      <w:r w:rsidR="00104590" w:rsidRPr="00364DA4">
        <w:rPr>
          <w:rFonts w:eastAsia="?" w:hint="eastAsia"/>
          <w:kern w:val="0"/>
        </w:rPr>
        <w:t>4</w:t>
      </w:r>
      <w:r w:rsidRPr="00364DA4">
        <w:rPr>
          <w:rFonts w:eastAsia="?"/>
          <w:kern w:val="0"/>
        </w:rPr>
        <w:t xml:space="preserve">" </w:t>
      </w:r>
      <w:proofErr w:type="spellStart"/>
      <w:r w:rsidRPr="00364DA4">
        <w:rPr>
          <w:rFonts w:eastAsia="?"/>
          <w:kern w:val="0"/>
        </w:rPr>
        <w:t>xmlns:xsi</w:t>
      </w:r>
      <w:proofErr w:type="spellEnd"/>
      <w:r w:rsidRPr="00364DA4">
        <w:rPr>
          <w:rFonts w:eastAsia="?"/>
          <w:kern w:val="0"/>
        </w:rPr>
        <w:t>="http://www.w3.org/2001/XMLSchema-instance"&gt;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  <w:t>&lt;</w:t>
      </w:r>
      <w:proofErr w:type="spellStart"/>
      <w:r w:rsidRPr="00364DA4">
        <w:rPr>
          <w:rFonts w:eastAsia="?"/>
          <w:kern w:val="0"/>
        </w:rPr>
        <w:t>IssueDateTime</w:t>
      </w:r>
      <w:proofErr w:type="spellEnd"/>
      <w:r w:rsidRPr="00364DA4">
        <w:rPr>
          <w:rFonts w:eastAsia="?"/>
          <w:kern w:val="0"/>
        </w:rPr>
        <w:t>&gt;2011-06-02T02:30:40&lt;/</w:t>
      </w:r>
      <w:proofErr w:type="spellStart"/>
      <w:r w:rsidRPr="00364DA4">
        <w:rPr>
          <w:rFonts w:eastAsia="?"/>
          <w:kern w:val="0"/>
        </w:rPr>
        <w:t>IssueDateTime</w:t>
      </w:r>
      <w:proofErr w:type="spellEnd"/>
      <w:r w:rsidRPr="00364DA4">
        <w:rPr>
          <w:rFonts w:eastAsia="?"/>
          <w:kern w:val="0"/>
        </w:rPr>
        <w:t>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  <w:t>&lt;</w:t>
      </w:r>
      <w:proofErr w:type="spellStart"/>
      <w:r w:rsidRPr="00364DA4">
        <w:rPr>
          <w:rFonts w:eastAsia="?"/>
          <w:kern w:val="0"/>
        </w:rPr>
        <w:t>AdditionalInformation</w:t>
      </w:r>
      <w:proofErr w:type="spellEnd"/>
      <w:r w:rsidRPr="00364DA4">
        <w:rPr>
          <w:rFonts w:eastAsia="?"/>
          <w:kern w:val="0"/>
        </w:rPr>
        <w:t>&gt;</w:t>
      </w:r>
    </w:p>
    <w:p w:rsidR="006D03D6" w:rsidRPr="00364DA4" w:rsidRDefault="00AD6E63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</w:t>
      </w:r>
      <w:proofErr w:type="spellStart"/>
      <w:r w:rsidRPr="00364DA4">
        <w:rPr>
          <w:rFonts w:eastAsia="?"/>
          <w:kern w:val="0"/>
        </w:rPr>
        <w:t>LimitDateTime</w:t>
      </w:r>
      <w:proofErr w:type="spellEnd"/>
      <w:r w:rsidRPr="00364DA4">
        <w:rPr>
          <w:rFonts w:eastAsia="?"/>
          <w:kern w:val="0"/>
        </w:rPr>
        <w:t>&gt;2011-06-1</w:t>
      </w:r>
      <w:r w:rsidRPr="00364DA4">
        <w:rPr>
          <w:rFonts w:eastAsia="?" w:hint="eastAsia"/>
          <w:kern w:val="0"/>
        </w:rPr>
        <w:t>6</w:t>
      </w:r>
      <w:r w:rsidR="006D03D6" w:rsidRPr="00364DA4">
        <w:rPr>
          <w:rFonts w:eastAsia="?"/>
          <w:kern w:val="0"/>
        </w:rPr>
        <w:t>&lt;/</w:t>
      </w:r>
      <w:proofErr w:type="spellStart"/>
      <w:r w:rsidR="006D03D6" w:rsidRPr="00364DA4">
        <w:rPr>
          <w:rFonts w:eastAsia="?"/>
          <w:kern w:val="0"/>
        </w:rPr>
        <w:t>LimitDateTime</w:t>
      </w:r>
      <w:proofErr w:type="spellEnd"/>
      <w:r w:rsidR="006D03D6" w:rsidRPr="00364DA4">
        <w:rPr>
          <w:rFonts w:eastAsia="?"/>
          <w:kern w:val="0"/>
        </w:rPr>
        <w:t>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  <w:t>&lt;/</w:t>
      </w:r>
      <w:proofErr w:type="spellStart"/>
      <w:r w:rsidRPr="00364DA4">
        <w:rPr>
          <w:rFonts w:eastAsia="?"/>
          <w:kern w:val="0"/>
        </w:rPr>
        <w:t>AdditionalInformation</w:t>
      </w:r>
      <w:proofErr w:type="spellEnd"/>
      <w:r w:rsidRPr="00364DA4">
        <w:rPr>
          <w:rFonts w:eastAsia="?"/>
          <w:kern w:val="0"/>
        </w:rPr>
        <w:t>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  <w:t>&lt;</w:t>
      </w:r>
      <w:proofErr w:type="spellStart"/>
      <w:r w:rsidRPr="00364DA4">
        <w:rPr>
          <w:rFonts w:eastAsia="?"/>
          <w:kern w:val="0"/>
        </w:rPr>
        <w:t>ContactOffice</w:t>
      </w:r>
      <w:proofErr w:type="spellEnd"/>
      <w:r w:rsidRPr="00364DA4">
        <w:rPr>
          <w:rFonts w:eastAsia="?"/>
          <w:kern w:val="0"/>
        </w:rPr>
        <w:t>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&lt;ID&gt;060&lt;/ID&gt;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  <w:t>&lt;/</w:t>
      </w:r>
      <w:proofErr w:type="spellStart"/>
      <w:r w:rsidRPr="00364DA4">
        <w:rPr>
          <w:rFonts w:eastAsia="?"/>
          <w:kern w:val="0"/>
        </w:rPr>
        <w:t>ContactOffice</w:t>
      </w:r>
      <w:proofErr w:type="spellEnd"/>
      <w:r w:rsidRPr="00364DA4">
        <w:rPr>
          <w:rFonts w:eastAsia="?"/>
          <w:kern w:val="0"/>
        </w:rPr>
        <w:t>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  <w:t>&lt;Status&gt;</w:t>
      </w:r>
    </w:p>
    <w:p w:rsidR="006D03D6" w:rsidRPr="00364DA4" w:rsidRDefault="00AD6E63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</w:t>
      </w:r>
      <w:proofErr w:type="spellStart"/>
      <w:r w:rsidRPr="00364DA4">
        <w:rPr>
          <w:rFonts w:eastAsia="?"/>
          <w:kern w:val="0"/>
        </w:rPr>
        <w:t>NameCode</w:t>
      </w:r>
      <w:proofErr w:type="spellEnd"/>
      <w:r w:rsidRPr="00364DA4">
        <w:rPr>
          <w:rFonts w:eastAsia="?"/>
          <w:kern w:val="0"/>
        </w:rPr>
        <w:t>&gt;C</w:t>
      </w:r>
      <w:r w:rsidRPr="00364DA4">
        <w:rPr>
          <w:rFonts w:eastAsia="?" w:hint="eastAsia"/>
          <w:kern w:val="0"/>
        </w:rPr>
        <w:t>2</w:t>
      </w:r>
      <w:r w:rsidR="006D03D6" w:rsidRPr="00364DA4">
        <w:rPr>
          <w:rFonts w:eastAsia="?"/>
          <w:kern w:val="0"/>
        </w:rPr>
        <w:t>&lt;/</w:t>
      </w:r>
      <w:proofErr w:type="spellStart"/>
      <w:r w:rsidR="006D03D6" w:rsidRPr="00364DA4">
        <w:rPr>
          <w:rFonts w:eastAsia="?"/>
          <w:kern w:val="0"/>
        </w:rPr>
        <w:t>NameCode</w:t>
      </w:r>
      <w:proofErr w:type="spellEnd"/>
      <w:r w:rsidR="006D03D6" w:rsidRPr="00364DA4">
        <w:rPr>
          <w:rFonts w:eastAsia="?"/>
          <w:kern w:val="0"/>
        </w:rPr>
        <w:t>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  <w:t>&lt;/Status&gt;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  <w:t>&lt;Declaration&gt;</w:t>
      </w:r>
    </w:p>
    <w:p w:rsidR="006D03D6" w:rsidRPr="00364DA4" w:rsidRDefault="00755F42" w:rsidP="006D03D6">
      <w:pPr>
        <w:autoSpaceDE w:val="0"/>
        <w:autoSpaceDN w:val="0"/>
        <w:adjustRightInd w:val="0"/>
        <w:spacing w:line="300" w:lineRule="exact"/>
        <w:rPr>
          <w:rFonts w:eastAsia="?" w:hint="eastAsia"/>
          <w:kern w:val="0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&lt;ID&gt;</w:t>
      </w:r>
      <w:proofErr w:type="gramStart"/>
      <w:r w:rsidRPr="00364DA4">
        <w:rPr>
          <w:rFonts w:eastAsia="?"/>
          <w:kern w:val="0"/>
        </w:rPr>
        <w:t>A</w:t>
      </w:r>
      <w:r w:rsidRPr="00364DA4">
        <w:rPr>
          <w:rFonts w:eastAsia="?" w:hint="eastAsia"/>
          <w:kern w:val="0"/>
        </w:rPr>
        <w:t>W</w:t>
      </w:r>
      <w:r w:rsidR="006D03D6" w:rsidRPr="00364DA4">
        <w:rPr>
          <w:rFonts w:eastAsia="?"/>
          <w:kern w:val="0"/>
        </w:rPr>
        <w:t xml:space="preserve">  0011100120</w:t>
      </w:r>
      <w:proofErr w:type="gramEnd"/>
      <w:r w:rsidR="006D03D6" w:rsidRPr="00364DA4">
        <w:rPr>
          <w:rFonts w:eastAsia="?"/>
          <w:kern w:val="0"/>
        </w:rPr>
        <w:t>&lt;/ID&gt;</w:t>
      </w:r>
    </w:p>
    <w:p w:rsidR="006D03D6" w:rsidRPr="00364DA4" w:rsidRDefault="0052114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hint="eastAsia"/>
        </w:rPr>
        <w:tab/>
      </w:r>
      <w:r w:rsidRPr="00364DA4">
        <w:rPr>
          <w:rFonts w:hint="eastAsia"/>
        </w:rPr>
        <w:tab/>
      </w:r>
      <w:r w:rsidR="006D03D6" w:rsidRPr="00364DA4">
        <w:rPr>
          <w:rFonts w:eastAsia="?"/>
          <w:kern w:val="0"/>
        </w:rPr>
        <w:t>&lt;Agent&gt;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  <w:lang w:val="nl-NL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  <w:lang w:val="nl-NL"/>
        </w:rPr>
        <w:t>&lt;ID&gt;111&lt;/ID&gt;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 w:hint="eastAsia"/>
          <w:kern w:val="0"/>
          <w:lang w:val="nl-NL"/>
        </w:rPr>
      </w:pPr>
      <w:r w:rsidRPr="00364DA4">
        <w:rPr>
          <w:rFonts w:eastAsia="?"/>
          <w:kern w:val="0"/>
          <w:lang w:val="nl-NL"/>
        </w:rPr>
        <w:tab/>
      </w:r>
      <w:r w:rsidRPr="00364DA4">
        <w:rPr>
          <w:rFonts w:eastAsia="?"/>
          <w:kern w:val="0"/>
          <w:lang w:val="nl-NL"/>
        </w:rPr>
        <w:tab/>
      </w:r>
      <w:r w:rsidRPr="00364DA4">
        <w:rPr>
          <w:rFonts w:eastAsia="?"/>
          <w:kern w:val="0"/>
          <w:lang w:val="nl-NL"/>
        </w:rPr>
        <w:tab/>
        <w:t>&lt;RoleCode&gt;CB&lt;/RoleCode&gt;</w:t>
      </w:r>
    </w:p>
    <w:p w:rsidR="00E00D4F" w:rsidRPr="00364DA4" w:rsidRDefault="00E00D4F" w:rsidP="00E00D4F">
      <w:pPr>
        <w:autoSpaceDE w:val="0"/>
        <w:autoSpaceDN w:val="0"/>
        <w:adjustRightInd w:val="0"/>
        <w:spacing w:line="300" w:lineRule="exact"/>
        <w:ind w:left="960" w:firstLine="480"/>
        <w:rPr>
          <w:rFonts w:eastAsia="?" w:hint="eastAsia"/>
          <w:kern w:val="0"/>
        </w:rPr>
      </w:pPr>
      <w:r w:rsidRPr="00364DA4">
        <w:rPr>
          <w:rFonts w:eastAsia="?"/>
          <w:kern w:val="0"/>
        </w:rPr>
        <w:t>&lt;</w:t>
      </w:r>
      <w:proofErr w:type="spellStart"/>
      <w:r w:rsidRPr="00364DA4">
        <w:rPr>
          <w:rFonts w:eastAsia="?"/>
          <w:kern w:val="0"/>
        </w:rPr>
        <w:t>tw_SubBoxID</w:t>
      </w:r>
      <w:proofErr w:type="spellEnd"/>
      <w:r w:rsidRPr="00364DA4">
        <w:rPr>
          <w:rFonts w:eastAsia="?"/>
          <w:kern w:val="0"/>
        </w:rPr>
        <w:t>&gt;</w:t>
      </w:r>
      <w:r w:rsidRPr="00364DA4">
        <w:rPr>
          <w:rFonts w:eastAsia="?" w:hint="eastAsia"/>
          <w:kern w:val="0"/>
        </w:rPr>
        <w:t>A</w:t>
      </w:r>
      <w:r w:rsidRPr="00364DA4">
        <w:rPr>
          <w:rFonts w:eastAsia="?"/>
          <w:kern w:val="0"/>
        </w:rPr>
        <w:t>&lt;/</w:t>
      </w:r>
      <w:proofErr w:type="spellStart"/>
      <w:r w:rsidRPr="00364DA4">
        <w:rPr>
          <w:rFonts w:eastAsia="?"/>
          <w:kern w:val="0"/>
        </w:rPr>
        <w:t>tw_SubBoxID</w:t>
      </w:r>
      <w:proofErr w:type="spellEnd"/>
      <w:r w:rsidRPr="00364DA4">
        <w:rPr>
          <w:rFonts w:eastAsia="?"/>
          <w:kern w:val="0"/>
        </w:rPr>
        <w:t>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&lt;/Agent&gt;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</w:t>
      </w:r>
      <w:proofErr w:type="spellStart"/>
      <w:r w:rsidRPr="00364DA4">
        <w:rPr>
          <w:rFonts w:eastAsia="?"/>
          <w:kern w:val="0"/>
        </w:rPr>
        <w:t>BorderTransportMeans</w:t>
      </w:r>
      <w:proofErr w:type="spellEnd"/>
      <w:r w:rsidRPr="00364DA4">
        <w:rPr>
          <w:rFonts w:eastAsia="?"/>
          <w:kern w:val="0"/>
        </w:rPr>
        <w:t>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</w:t>
      </w:r>
      <w:proofErr w:type="spellStart"/>
      <w:r w:rsidRPr="00364DA4">
        <w:rPr>
          <w:rFonts w:eastAsia="?"/>
          <w:kern w:val="0"/>
        </w:rPr>
        <w:t>TypeCode</w:t>
      </w:r>
      <w:proofErr w:type="spellEnd"/>
      <w:r w:rsidRPr="00364DA4">
        <w:rPr>
          <w:rFonts w:eastAsia="?"/>
          <w:kern w:val="0"/>
        </w:rPr>
        <w:t>&gt;1&lt;/</w:t>
      </w:r>
      <w:proofErr w:type="spellStart"/>
      <w:r w:rsidRPr="00364DA4">
        <w:rPr>
          <w:rFonts w:eastAsia="?"/>
          <w:kern w:val="0"/>
        </w:rPr>
        <w:t>TypeCode</w:t>
      </w:r>
      <w:proofErr w:type="spellEnd"/>
      <w:r w:rsidRPr="00364DA4">
        <w:rPr>
          <w:rFonts w:eastAsia="?"/>
          <w:kern w:val="0"/>
        </w:rPr>
        <w:t>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&lt;/</w:t>
      </w:r>
      <w:proofErr w:type="spellStart"/>
      <w:r w:rsidRPr="00364DA4">
        <w:rPr>
          <w:rFonts w:eastAsia="?"/>
          <w:kern w:val="0"/>
        </w:rPr>
        <w:t>BorderTransportMeans</w:t>
      </w:r>
      <w:proofErr w:type="spellEnd"/>
      <w:r w:rsidRPr="00364DA4">
        <w:rPr>
          <w:rFonts w:eastAsia="?"/>
          <w:kern w:val="0"/>
        </w:rPr>
        <w:t>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</w:t>
      </w:r>
      <w:proofErr w:type="spellStart"/>
      <w:r w:rsidRPr="00364DA4">
        <w:rPr>
          <w:rFonts w:eastAsia="?"/>
          <w:kern w:val="0"/>
        </w:rPr>
        <w:t>GoodsShipment</w:t>
      </w:r>
      <w:proofErr w:type="spellEnd"/>
      <w:r w:rsidRPr="00364DA4">
        <w:rPr>
          <w:rFonts w:eastAsia="?"/>
          <w:kern w:val="0"/>
        </w:rPr>
        <w:t>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  <w:lang w:val="fr-FR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  <w:lang w:val="fr-FR"/>
        </w:rPr>
        <w:t>&lt;Consignment&gt;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  <w:lang w:val="fr-FR"/>
        </w:rPr>
      </w:pPr>
      <w:r w:rsidRPr="00364DA4">
        <w:rPr>
          <w:rFonts w:eastAsia="?"/>
          <w:kern w:val="0"/>
          <w:lang w:val="fr-FR"/>
        </w:rPr>
        <w:tab/>
      </w:r>
      <w:r w:rsidRPr="00364DA4">
        <w:rPr>
          <w:rFonts w:eastAsia="?"/>
          <w:kern w:val="0"/>
          <w:lang w:val="fr-FR"/>
        </w:rPr>
        <w:tab/>
      </w:r>
      <w:r w:rsidRPr="00364DA4">
        <w:rPr>
          <w:rFonts w:eastAsia="?"/>
          <w:kern w:val="0"/>
          <w:lang w:val="fr-FR"/>
        </w:rPr>
        <w:tab/>
      </w:r>
      <w:r w:rsidRPr="00364DA4">
        <w:rPr>
          <w:rFonts w:eastAsia="?"/>
          <w:kern w:val="0"/>
          <w:lang w:val="fr-FR"/>
        </w:rPr>
        <w:tab/>
        <w:t>&lt;TransportContractDocument&gt;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  <w:lang w:val="fr-FR"/>
        </w:rPr>
      </w:pPr>
      <w:r w:rsidRPr="00364DA4">
        <w:rPr>
          <w:rFonts w:eastAsia="?"/>
          <w:kern w:val="0"/>
          <w:lang w:val="fr-FR"/>
        </w:rPr>
        <w:tab/>
      </w:r>
      <w:r w:rsidRPr="00364DA4">
        <w:rPr>
          <w:rFonts w:eastAsia="?"/>
          <w:kern w:val="0"/>
          <w:lang w:val="fr-FR"/>
        </w:rPr>
        <w:tab/>
      </w:r>
      <w:r w:rsidRPr="00364DA4">
        <w:rPr>
          <w:rFonts w:eastAsia="?"/>
          <w:kern w:val="0"/>
          <w:lang w:val="fr-FR"/>
        </w:rPr>
        <w:tab/>
      </w:r>
      <w:r w:rsidRPr="00364DA4">
        <w:rPr>
          <w:rFonts w:eastAsia="?"/>
          <w:kern w:val="0"/>
          <w:lang w:val="fr-FR"/>
        </w:rPr>
        <w:tab/>
      </w:r>
      <w:r w:rsidRPr="00364DA4">
        <w:rPr>
          <w:rFonts w:eastAsia="?"/>
          <w:kern w:val="0"/>
          <w:lang w:val="fr-FR"/>
        </w:rPr>
        <w:tab/>
        <w:t>&lt;ID&gt;WHLU070660027896&lt;/ID&gt;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  <w:lang w:val="fr-FR"/>
        </w:rPr>
      </w:pPr>
      <w:r w:rsidRPr="00364DA4">
        <w:rPr>
          <w:rFonts w:eastAsia="?"/>
          <w:kern w:val="0"/>
          <w:lang w:val="fr-FR"/>
        </w:rPr>
        <w:tab/>
      </w:r>
      <w:r w:rsidRPr="00364DA4">
        <w:rPr>
          <w:rFonts w:eastAsia="?"/>
          <w:kern w:val="0"/>
          <w:lang w:val="fr-FR"/>
        </w:rPr>
        <w:tab/>
      </w:r>
      <w:r w:rsidRPr="00364DA4">
        <w:rPr>
          <w:rFonts w:eastAsia="?"/>
          <w:kern w:val="0"/>
          <w:lang w:val="fr-FR"/>
        </w:rPr>
        <w:tab/>
      </w:r>
      <w:r w:rsidRPr="00364DA4">
        <w:rPr>
          <w:rFonts w:eastAsia="?"/>
          <w:kern w:val="0"/>
          <w:lang w:val="fr-FR"/>
        </w:rPr>
        <w:tab/>
      </w:r>
      <w:r w:rsidRPr="00364DA4">
        <w:rPr>
          <w:rFonts w:eastAsia="?"/>
          <w:kern w:val="0"/>
          <w:lang w:val="fr-FR"/>
        </w:rPr>
        <w:tab/>
        <w:t>&lt;TypeCode&gt;704&lt;/TypeCode&gt;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  <w:lang w:val="fr-FR"/>
        </w:rPr>
        <w:tab/>
      </w:r>
      <w:r w:rsidRPr="00364DA4">
        <w:rPr>
          <w:rFonts w:eastAsia="?"/>
          <w:kern w:val="0"/>
          <w:lang w:val="fr-FR"/>
        </w:rPr>
        <w:tab/>
      </w:r>
      <w:r w:rsidRPr="00364DA4">
        <w:rPr>
          <w:rFonts w:eastAsia="?"/>
          <w:kern w:val="0"/>
          <w:lang w:val="fr-FR"/>
        </w:rPr>
        <w:tab/>
      </w:r>
      <w:r w:rsidRPr="00364DA4">
        <w:rPr>
          <w:rFonts w:eastAsia="?"/>
          <w:kern w:val="0"/>
          <w:lang w:val="fr-FR"/>
        </w:rPr>
        <w:tab/>
      </w:r>
      <w:r w:rsidRPr="00364DA4">
        <w:rPr>
          <w:rFonts w:eastAsia="?"/>
          <w:kern w:val="0"/>
        </w:rPr>
        <w:t>&lt;/</w:t>
      </w:r>
      <w:proofErr w:type="spellStart"/>
      <w:r w:rsidRPr="00364DA4">
        <w:rPr>
          <w:rFonts w:eastAsia="?"/>
          <w:kern w:val="0"/>
        </w:rPr>
        <w:t>TransportContractDocument</w:t>
      </w:r>
      <w:proofErr w:type="spellEnd"/>
      <w:r w:rsidRPr="00364DA4">
        <w:rPr>
          <w:rFonts w:eastAsia="?"/>
          <w:kern w:val="0"/>
        </w:rPr>
        <w:t>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lastRenderedPageBreak/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&lt;/Consignment&gt;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</w:t>
      </w:r>
      <w:proofErr w:type="spellStart"/>
      <w:r w:rsidRPr="00364DA4">
        <w:rPr>
          <w:rFonts w:eastAsia="?"/>
          <w:kern w:val="0"/>
        </w:rPr>
        <w:t>GovernmentAgencyGoodsItem</w:t>
      </w:r>
      <w:proofErr w:type="spellEnd"/>
      <w:r w:rsidRPr="00364DA4">
        <w:rPr>
          <w:rFonts w:eastAsia="?"/>
          <w:kern w:val="0"/>
        </w:rPr>
        <w:t>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</w:t>
      </w:r>
      <w:proofErr w:type="spellStart"/>
      <w:r w:rsidRPr="00364DA4">
        <w:rPr>
          <w:rFonts w:eastAsia="?"/>
          <w:kern w:val="0"/>
        </w:rPr>
        <w:t>SequenceNumeric</w:t>
      </w:r>
      <w:proofErr w:type="spellEnd"/>
      <w:r w:rsidRPr="00364DA4">
        <w:rPr>
          <w:rFonts w:eastAsia="?"/>
          <w:kern w:val="0"/>
        </w:rPr>
        <w:t>&gt;1&lt;/</w:t>
      </w:r>
      <w:proofErr w:type="spellStart"/>
      <w:r w:rsidRPr="00364DA4">
        <w:rPr>
          <w:rFonts w:eastAsia="?"/>
          <w:kern w:val="0"/>
        </w:rPr>
        <w:t>SequenceNumeric</w:t>
      </w:r>
      <w:proofErr w:type="spellEnd"/>
      <w:r w:rsidRPr="00364DA4">
        <w:rPr>
          <w:rFonts w:eastAsia="?"/>
          <w:kern w:val="0"/>
        </w:rPr>
        <w:t>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</w:t>
      </w:r>
      <w:proofErr w:type="spellStart"/>
      <w:r w:rsidRPr="00364DA4">
        <w:rPr>
          <w:rFonts w:eastAsia="?"/>
          <w:kern w:val="0"/>
        </w:rPr>
        <w:t>AdditionalInformation</w:t>
      </w:r>
      <w:proofErr w:type="spellEnd"/>
      <w:r w:rsidRPr="00364DA4">
        <w:rPr>
          <w:rFonts w:eastAsia="?"/>
          <w:kern w:val="0"/>
        </w:rPr>
        <w:t>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</w:t>
      </w:r>
      <w:proofErr w:type="spellStart"/>
      <w:r w:rsidRPr="00364DA4">
        <w:rPr>
          <w:rFonts w:eastAsia="?"/>
          <w:kern w:val="0"/>
        </w:rPr>
        <w:t>StatementCode</w:t>
      </w:r>
      <w:proofErr w:type="spellEnd"/>
      <w:r w:rsidRPr="00364DA4">
        <w:rPr>
          <w:rFonts w:eastAsia="?"/>
          <w:kern w:val="0"/>
        </w:rPr>
        <w:t>&gt;041&lt;/</w:t>
      </w:r>
      <w:proofErr w:type="spellStart"/>
      <w:r w:rsidRPr="00364DA4">
        <w:rPr>
          <w:rFonts w:eastAsia="?"/>
          <w:kern w:val="0"/>
        </w:rPr>
        <w:t>StatementCode</w:t>
      </w:r>
      <w:proofErr w:type="spellEnd"/>
      <w:r w:rsidRPr="00364DA4">
        <w:rPr>
          <w:rFonts w:eastAsia="?"/>
          <w:kern w:val="0"/>
        </w:rPr>
        <w:t>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&lt;/</w:t>
      </w:r>
      <w:proofErr w:type="spellStart"/>
      <w:r w:rsidRPr="00364DA4">
        <w:rPr>
          <w:rFonts w:eastAsia="?"/>
          <w:kern w:val="0"/>
        </w:rPr>
        <w:t>AdditionalInformation</w:t>
      </w:r>
      <w:proofErr w:type="spellEnd"/>
      <w:r w:rsidRPr="00364DA4">
        <w:rPr>
          <w:rFonts w:eastAsia="?"/>
          <w:kern w:val="0"/>
        </w:rPr>
        <w:t>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&lt;Error&gt;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</w:t>
      </w:r>
      <w:proofErr w:type="spellStart"/>
      <w:r w:rsidRPr="00364DA4">
        <w:rPr>
          <w:rFonts w:eastAsia="?"/>
          <w:kern w:val="0"/>
        </w:rPr>
        <w:t>ValidationCode</w:t>
      </w:r>
      <w:proofErr w:type="spellEnd"/>
      <w:r w:rsidRPr="00364DA4">
        <w:rPr>
          <w:rFonts w:eastAsia="?"/>
          <w:kern w:val="0"/>
        </w:rPr>
        <w:t>&gt;A04&lt;/</w:t>
      </w:r>
      <w:proofErr w:type="spellStart"/>
      <w:r w:rsidRPr="00364DA4">
        <w:rPr>
          <w:rFonts w:eastAsia="?"/>
          <w:kern w:val="0"/>
        </w:rPr>
        <w:t>ValidationCode</w:t>
      </w:r>
      <w:proofErr w:type="spellEnd"/>
      <w:r w:rsidRPr="00364DA4">
        <w:rPr>
          <w:rFonts w:eastAsia="?"/>
          <w:kern w:val="0"/>
        </w:rPr>
        <w:t>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&lt;/Error&gt;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&lt;/</w:t>
      </w:r>
      <w:proofErr w:type="spellStart"/>
      <w:r w:rsidRPr="00364DA4">
        <w:rPr>
          <w:rFonts w:eastAsia="?"/>
          <w:kern w:val="0"/>
        </w:rPr>
        <w:t>GovernmentAgencyGoodsItem</w:t>
      </w:r>
      <w:proofErr w:type="spellEnd"/>
      <w:r w:rsidRPr="00364DA4">
        <w:rPr>
          <w:rFonts w:eastAsia="?"/>
          <w:kern w:val="0"/>
        </w:rPr>
        <w:t>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&lt;/</w:t>
      </w:r>
      <w:proofErr w:type="spellStart"/>
      <w:r w:rsidRPr="00364DA4">
        <w:rPr>
          <w:rFonts w:eastAsia="?"/>
          <w:kern w:val="0"/>
        </w:rPr>
        <w:t>GoodsShipment</w:t>
      </w:r>
      <w:proofErr w:type="spellEnd"/>
      <w:r w:rsidRPr="00364DA4">
        <w:rPr>
          <w:rFonts w:eastAsia="?"/>
          <w:kern w:val="0"/>
        </w:rPr>
        <w:t>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</w:t>
      </w:r>
      <w:proofErr w:type="spellStart"/>
      <w:r w:rsidRPr="00364DA4">
        <w:rPr>
          <w:rFonts w:eastAsia="?"/>
          <w:kern w:val="0"/>
        </w:rPr>
        <w:t>GovernmentProcedure</w:t>
      </w:r>
      <w:proofErr w:type="spellEnd"/>
      <w:r w:rsidRPr="00364DA4">
        <w:rPr>
          <w:rFonts w:eastAsia="?"/>
          <w:kern w:val="0"/>
        </w:rPr>
        <w:t>&gt;</w:t>
      </w:r>
    </w:p>
    <w:p w:rsidR="006D03D6" w:rsidRPr="00364DA4" w:rsidRDefault="000B5A6A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</w:t>
      </w:r>
      <w:proofErr w:type="spellStart"/>
      <w:r w:rsidRPr="00364DA4">
        <w:rPr>
          <w:rFonts w:eastAsia="?"/>
          <w:kern w:val="0"/>
        </w:rPr>
        <w:t>tw_Transport</w:t>
      </w:r>
      <w:r w:rsidRPr="00364DA4">
        <w:rPr>
          <w:rFonts w:eastAsia="?" w:hint="eastAsia"/>
          <w:kern w:val="0"/>
        </w:rPr>
        <w:t>Type</w:t>
      </w:r>
      <w:r w:rsidRPr="00364DA4">
        <w:rPr>
          <w:rFonts w:eastAsia="?"/>
          <w:kern w:val="0"/>
        </w:rPr>
        <w:t>Code</w:t>
      </w:r>
      <w:proofErr w:type="spellEnd"/>
      <w:r w:rsidRPr="00364DA4">
        <w:rPr>
          <w:rFonts w:eastAsia="?"/>
          <w:kern w:val="0"/>
        </w:rPr>
        <w:t>&gt;1&lt;/</w:t>
      </w:r>
      <w:proofErr w:type="spellStart"/>
      <w:r w:rsidRPr="00364DA4">
        <w:rPr>
          <w:rFonts w:eastAsia="?"/>
          <w:kern w:val="0"/>
        </w:rPr>
        <w:t>tw_Transport</w:t>
      </w:r>
      <w:r w:rsidRPr="00364DA4">
        <w:rPr>
          <w:rFonts w:eastAsia="?" w:hint="eastAsia"/>
          <w:kern w:val="0"/>
        </w:rPr>
        <w:t>Type</w:t>
      </w:r>
      <w:r w:rsidR="006D03D6" w:rsidRPr="00364DA4">
        <w:rPr>
          <w:rFonts w:eastAsia="?"/>
          <w:kern w:val="0"/>
        </w:rPr>
        <w:t>Code</w:t>
      </w:r>
      <w:proofErr w:type="spellEnd"/>
      <w:r w:rsidR="006D03D6" w:rsidRPr="00364DA4">
        <w:rPr>
          <w:rFonts w:eastAsia="?"/>
          <w:kern w:val="0"/>
        </w:rPr>
        <w:t>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</w:r>
      <w:r w:rsidRPr="00364DA4">
        <w:rPr>
          <w:rFonts w:eastAsia="?"/>
          <w:kern w:val="0"/>
        </w:rPr>
        <w:tab/>
        <w:t>&lt;/</w:t>
      </w:r>
      <w:proofErr w:type="spellStart"/>
      <w:r w:rsidRPr="00364DA4">
        <w:rPr>
          <w:rFonts w:eastAsia="?"/>
          <w:kern w:val="0"/>
        </w:rPr>
        <w:t>GovernmentProcedure</w:t>
      </w:r>
      <w:proofErr w:type="spellEnd"/>
      <w:r w:rsidRPr="00364DA4">
        <w:rPr>
          <w:rFonts w:eastAsia="?"/>
          <w:kern w:val="0"/>
        </w:rPr>
        <w:t>&gt;</w:t>
      </w:r>
    </w:p>
    <w:p w:rsidR="006D03D6" w:rsidRPr="00364DA4" w:rsidRDefault="006D03D6" w:rsidP="006D03D6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ab/>
        <w:t>&lt;/Declaration&gt;</w:t>
      </w:r>
    </w:p>
    <w:p w:rsidR="00751657" w:rsidRDefault="006D03D6" w:rsidP="00751657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  <w:r w:rsidRPr="00364DA4">
        <w:rPr>
          <w:rFonts w:eastAsia="?"/>
          <w:kern w:val="0"/>
        </w:rPr>
        <w:t>&lt;/Response&gt;</w:t>
      </w:r>
    </w:p>
    <w:p w:rsidR="00751657" w:rsidRDefault="00751657" w:rsidP="00751657">
      <w:pPr>
        <w:autoSpaceDE w:val="0"/>
        <w:autoSpaceDN w:val="0"/>
        <w:adjustRightInd w:val="0"/>
        <w:spacing w:line="300" w:lineRule="exact"/>
        <w:rPr>
          <w:rFonts w:eastAsia="?"/>
          <w:kern w:val="0"/>
        </w:rPr>
      </w:pPr>
    </w:p>
    <w:p w:rsidR="00D85D06" w:rsidRPr="00751657" w:rsidRDefault="00E36967" w:rsidP="00751657">
      <w:pPr>
        <w:autoSpaceDE w:val="0"/>
        <w:autoSpaceDN w:val="0"/>
        <w:adjustRightInd w:val="0"/>
        <w:spacing w:line="300" w:lineRule="exact"/>
        <w:rPr>
          <w:rFonts w:eastAsia="?" w:hint="eastAsia"/>
          <w:kern w:val="0"/>
        </w:rPr>
      </w:pPr>
      <w:r w:rsidRPr="0060045D">
        <w:rPr>
          <w:rFonts w:hAnsi="標楷體" w:hint="eastAsia"/>
          <w:sz w:val="20"/>
          <w:szCs w:val="20"/>
        </w:rPr>
        <w:t>固定文數字</w:t>
      </w:r>
      <w:r w:rsidRPr="0060045D">
        <w:rPr>
          <w:rFonts w:hAnsi="標楷體"/>
          <w:sz w:val="20"/>
          <w:szCs w:val="20"/>
        </w:rPr>
        <w:t xml:space="preserve"> </w:t>
      </w:r>
      <w:r w:rsidRPr="0060045D">
        <w:rPr>
          <w:sz w:val="20"/>
          <w:szCs w:val="20"/>
        </w:rPr>
        <w:t>an..3</w:t>
      </w:r>
      <w:r w:rsidRPr="0060045D">
        <w:rPr>
          <w:rFonts w:hAnsi="標楷體" w:hint="eastAsia"/>
          <w:sz w:val="20"/>
          <w:szCs w:val="20"/>
        </w:rPr>
        <w:t>：變動文數字</w:t>
      </w:r>
      <w:r w:rsidRPr="0060045D">
        <w:rPr>
          <w:sz w:val="20"/>
          <w:szCs w:val="20"/>
        </w:rPr>
        <w:t xml:space="preserve"> M</w:t>
      </w:r>
      <w:r w:rsidRPr="0060045D">
        <w:rPr>
          <w:rFonts w:hAnsi="標楷體" w:hint="eastAsia"/>
          <w:sz w:val="20"/>
          <w:szCs w:val="20"/>
        </w:rPr>
        <w:t>：必要型</w:t>
      </w:r>
      <w:r w:rsidRPr="0060045D">
        <w:rPr>
          <w:rFonts w:hAnsi="標楷體"/>
          <w:sz w:val="20"/>
          <w:szCs w:val="20"/>
        </w:rPr>
        <w:t>(Mandatory)</w:t>
      </w:r>
      <w:r w:rsidRPr="0060045D">
        <w:rPr>
          <w:rFonts w:hAnsi="標楷體" w:hint="eastAsia"/>
          <w:sz w:val="20"/>
          <w:szCs w:val="20"/>
        </w:rPr>
        <w:t xml:space="preserve"> </w:t>
      </w:r>
      <w:r w:rsidRPr="0060045D">
        <w:rPr>
          <w:sz w:val="20"/>
          <w:szCs w:val="20"/>
        </w:rPr>
        <w:t xml:space="preserve"> C</w:t>
      </w:r>
      <w:r w:rsidRPr="0060045D">
        <w:rPr>
          <w:rFonts w:hAnsi="標楷體" w:hint="eastAsia"/>
          <w:sz w:val="20"/>
          <w:szCs w:val="20"/>
        </w:rPr>
        <w:t>：條件型</w:t>
      </w:r>
      <w:r w:rsidRPr="0060045D">
        <w:rPr>
          <w:rFonts w:hAnsi="標楷體"/>
          <w:sz w:val="20"/>
          <w:szCs w:val="20"/>
        </w:rPr>
        <w:t>(Conditional)</w:t>
      </w:r>
      <w:r w:rsidRPr="0060045D">
        <w:rPr>
          <w:rFonts w:hAnsi="標楷體" w:hint="eastAsia"/>
          <w:sz w:val="20"/>
          <w:szCs w:val="20"/>
        </w:rPr>
        <w:t xml:space="preserve">  </w:t>
      </w:r>
      <w:proofErr w:type="gramStart"/>
      <w:r w:rsidRPr="0060045D">
        <w:rPr>
          <w:rFonts w:hAnsi="標楷體" w:hint="eastAsia"/>
          <w:sz w:val="20"/>
          <w:szCs w:val="20"/>
        </w:rPr>
        <w:t>—</w:t>
      </w:r>
      <w:proofErr w:type="gramEnd"/>
      <w:r w:rsidRPr="0060045D">
        <w:rPr>
          <w:rFonts w:hAnsi="標楷體" w:hint="eastAsia"/>
          <w:sz w:val="20"/>
          <w:szCs w:val="20"/>
        </w:rPr>
        <w:t>：無需要</w:t>
      </w:r>
    </w:p>
    <w:sectPr w:rsidR="00D85D06" w:rsidRPr="00751657" w:rsidSect="00DD52D6">
      <w:headerReference w:type="default" r:id="rId8"/>
      <w:pgSz w:w="16838" w:h="11906" w:orient="landscape" w:code="9"/>
      <w:pgMar w:top="1418" w:right="1418" w:bottom="1418" w:left="1418" w:header="851" w:footer="725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3F88" w:rsidRDefault="00B13F88">
      <w:r>
        <w:separator/>
      </w:r>
    </w:p>
    <w:p w:rsidR="00B13F88" w:rsidRDefault="00B13F88"/>
    <w:p w:rsidR="00B13F88" w:rsidRDefault="00B13F88"/>
    <w:p w:rsidR="00B13F88" w:rsidRDefault="00B13F88"/>
    <w:p w:rsidR="00B13F88" w:rsidRDefault="00B13F88"/>
    <w:p w:rsidR="00B13F88" w:rsidRDefault="00B13F88"/>
  </w:endnote>
  <w:endnote w:type="continuationSeparator" w:id="0">
    <w:p w:rsidR="00B13F88" w:rsidRDefault="00B13F88">
      <w:r>
        <w:continuationSeparator/>
      </w:r>
    </w:p>
    <w:p w:rsidR="00B13F88" w:rsidRDefault="00B13F88"/>
    <w:p w:rsidR="00B13F88" w:rsidRDefault="00B13F88"/>
    <w:p w:rsidR="00B13F88" w:rsidRDefault="00B13F88"/>
    <w:p w:rsidR="00B13F88" w:rsidRDefault="00B13F88"/>
    <w:p w:rsidR="00B13F88" w:rsidRDefault="00B13F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?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3F88" w:rsidRDefault="00B13F88">
      <w:r>
        <w:separator/>
      </w:r>
    </w:p>
    <w:p w:rsidR="00B13F88" w:rsidRDefault="00B13F88"/>
    <w:p w:rsidR="00B13F88" w:rsidRDefault="00B13F88"/>
    <w:p w:rsidR="00B13F88" w:rsidRDefault="00B13F88"/>
    <w:p w:rsidR="00B13F88" w:rsidRDefault="00B13F88"/>
    <w:p w:rsidR="00B13F88" w:rsidRDefault="00B13F88"/>
  </w:footnote>
  <w:footnote w:type="continuationSeparator" w:id="0">
    <w:p w:rsidR="00B13F88" w:rsidRDefault="00B13F88">
      <w:r>
        <w:continuationSeparator/>
      </w:r>
    </w:p>
    <w:p w:rsidR="00B13F88" w:rsidRDefault="00B13F88"/>
    <w:p w:rsidR="00B13F88" w:rsidRDefault="00B13F88"/>
    <w:p w:rsidR="00B13F88" w:rsidRDefault="00B13F88"/>
    <w:p w:rsidR="00B13F88" w:rsidRDefault="00B13F88"/>
    <w:p w:rsidR="00B13F88" w:rsidRDefault="00B13F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897" w:rsidRPr="00A92F52" w:rsidRDefault="00872897" w:rsidP="00BA1D6F">
    <w:pPr>
      <w:pBdr>
        <w:bottom w:val="thinThickSmallGap" w:sz="24" w:space="1" w:color="auto"/>
      </w:pBdr>
      <w:spacing w:line="340" w:lineRule="exact"/>
      <w:rPr>
        <w:rFonts w:ascii="標楷體" w:hAnsi="標楷體" w:hint="eastAsia"/>
        <w:noProof/>
      </w:rPr>
    </w:pPr>
    <w:r w:rsidRPr="00A92F52">
      <w:rPr>
        <w:rFonts w:ascii="標楷體" w:hAnsi="標楷體" w:hint="eastAsia"/>
        <w:noProof/>
      </w:rPr>
      <w:t>財政部關</w:t>
    </w:r>
    <w:r w:rsidR="00025946">
      <w:rPr>
        <w:rFonts w:ascii="標楷體" w:hAnsi="標楷體" w:hint="eastAsia"/>
        <w:noProof/>
      </w:rPr>
      <w:t>務署</w:t>
    </w:r>
  </w:p>
  <w:p w:rsidR="00872897" w:rsidRPr="00C36C57" w:rsidRDefault="00D33861" w:rsidP="00BA1D6F">
    <w:pPr>
      <w:pBdr>
        <w:bottom w:val="thinThickSmallGap" w:sz="24" w:space="1" w:color="auto"/>
      </w:pBdr>
      <w:tabs>
        <w:tab w:val="right" w:pos="14002"/>
      </w:tabs>
      <w:spacing w:line="320" w:lineRule="exact"/>
      <w:rPr>
        <w:rFonts w:hint="eastAsia"/>
        <w:noProof/>
      </w:rPr>
    </w:pPr>
    <w:r>
      <w:rPr>
        <w:rFonts w:hint="eastAsia"/>
        <w:noProof/>
      </w:rPr>
      <w:t>關港貿</w:t>
    </w:r>
    <w:r w:rsidRPr="00C37D7A">
      <w:rPr>
        <w:noProof/>
      </w:rPr>
      <w:t>XML</w:t>
    </w:r>
    <w:r>
      <w:rPr>
        <w:rFonts w:hint="eastAsia"/>
        <w:noProof/>
      </w:rPr>
      <w:t>訊息建置指引（通關）</w:t>
    </w:r>
    <w:r w:rsidR="00872897">
      <w:rPr>
        <w:rFonts w:hint="eastAsia"/>
        <w:noProof/>
      </w:rPr>
      <w:tab/>
    </w:r>
    <w:r w:rsidR="00872897" w:rsidRPr="00BA1D6F">
      <w:t>應補辦事項通知</w:t>
    </w:r>
    <w:r w:rsidR="00872897">
      <w:rPr>
        <w:rFonts w:hint="eastAsia"/>
        <w:noProof/>
      </w:rPr>
      <w:t>（</w:t>
    </w:r>
    <w:r w:rsidR="00872897">
      <w:rPr>
        <w:rFonts w:hint="eastAsia"/>
        <w:noProof/>
      </w:rPr>
      <w:t>N5107</w:t>
    </w:r>
    <w:r w:rsidR="00872897">
      <w:rPr>
        <w:rFonts w:hint="eastAsia"/>
        <w:noProof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18CB86E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538EEABE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AED4905A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38F45934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CDAE14C4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A6CCB38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A8CDFC8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A765CF8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A7CE9EA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079EAA2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57038A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425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11" w15:restartNumberingAfterBreak="0">
    <w:nsid w:val="01CB1B65"/>
    <w:multiLevelType w:val="hybridMultilevel"/>
    <w:tmpl w:val="5C4240A4"/>
    <w:lvl w:ilvl="0" w:tplc="043A4DDC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35591BB8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C21121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6CAFA87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A89D395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E441BC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161688E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7CBBD489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F378340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2" w15:restartNumberingAfterBreak="0">
    <w:nsid w:val="0AEB2CBF"/>
    <w:multiLevelType w:val="hybridMultilevel"/>
    <w:tmpl w:val="778FA12B"/>
    <w:lvl w:ilvl="0" w:tplc="19EE8191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4B6C33CB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9B7A682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2BD29974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427DE881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631AFF6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B161C35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0433543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1A70B73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3" w15:restartNumberingAfterBreak="0">
    <w:nsid w:val="0B015AC6"/>
    <w:multiLevelType w:val="hybridMultilevel"/>
    <w:tmpl w:val="8DCC363E"/>
    <w:lvl w:ilvl="0" w:tplc="E1CA7E38">
      <w:start w:val="1"/>
      <w:numFmt w:val="decimal"/>
      <w:lvlText w:val="G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D8B28A4"/>
    <w:multiLevelType w:val="hybridMultilevel"/>
    <w:tmpl w:val="26DCD308"/>
    <w:lvl w:ilvl="0" w:tplc="7D9B298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1CFF014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0F855E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10B065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19078E7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39B605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8CE3DC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51E3687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9738F84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5" w15:restartNumberingAfterBreak="0">
    <w:nsid w:val="0F1848F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6" w15:restartNumberingAfterBreak="0">
    <w:nsid w:val="0F8636E3"/>
    <w:multiLevelType w:val="hybridMultilevel"/>
    <w:tmpl w:val="15D1B468"/>
    <w:lvl w:ilvl="0" w:tplc="35BF3AB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1B40078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3E045CC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6C113E0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93015F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4C4EF90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06873FB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6B25D26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14769E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7" w15:restartNumberingAfterBreak="0">
    <w:nsid w:val="0FF13A8B"/>
    <w:multiLevelType w:val="hybridMultilevel"/>
    <w:tmpl w:val="33FD1891"/>
    <w:lvl w:ilvl="0" w:tplc="2821CAE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7198CF0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7704C839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61C9A5C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62F503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8B4C263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AA5BDB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1049AB9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EDF6E7E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8" w15:restartNumberingAfterBreak="0">
    <w:nsid w:val="323A750D"/>
    <w:multiLevelType w:val="hybridMultilevel"/>
    <w:tmpl w:val="5DA017BE"/>
    <w:lvl w:ilvl="0" w:tplc="2E8FCC0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FD00D1D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809458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27CBE2AF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A07274C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BBCB3F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31F43B7A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19C057B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3157E7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9" w15:restartNumberingAfterBreak="0">
    <w:nsid w:val="37936908"/>
    <w:multiLevelType w:val="hybridMultilevel"/>
    <w:tmpl w:val="23FAFA03"/>
    <w:lvl w:ilvl="0" w:tplc="0533A3EE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F8EC45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9B1CB6C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DFDDC2B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035999A5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9C255C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EB4B50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08FCB65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DC8A3C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0" w15:restartNumberingAfterBreak="0">
    <w:nsid w:val="382A439F"/>
    <w:multiLevelType w:val="hybridMultilevel"/>
    <w:tmpl w:val="10CD0157"/>
    <w:lvl w:ilvl="0" w:tplc="094BAD1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35B89FA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11C5FD6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91D8BD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412FFB26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84ACE6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A5819E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9262DD7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F09B60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1" w15:restartNumberingAfterBreak="0">
    <w:nsid w:val="44C864EA"/>
    <w:multiLevelType w:val="hybridMultilevel"/>
    <w:tmpl w:val="3A396B22"/>
    <w:lvl w:ilvl="0" w:tplc="212260A4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159352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4A289A5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8B318A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3A46FCF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02E3D5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505A630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DBB420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1872170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2" w15:restartNumberingAfterBreak="0">
    <w:nsid w:val="47E7EB99"/>
    <w:multiLevelType w:val="hybridMultilevel"/>
    <w:tmpl w:val="1E020C98"/>
    <w:lvl w:ilvl="0" w:tplc="3BFF028B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794C801F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6D474B1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957477A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478BAE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6BD0DA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505CC1D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48EE6E7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600512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3" w15:restartNumberingAfterBreak="0">
    <w:nsid w:val="49A321E5"/>
    <w:multiLevelType w:val="hybridMultilevel"/>
    <w:tmpl w:val="3597C90D"/>
    <w:lvl w:ilvl="0" w:tplc="4EE1A98D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4C5EB47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1D2E0F2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A5F0800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68C2A85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6D6C599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1CC4FF6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948C7E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8DA6755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4" w15:restartNumberingAfterBreak="0">
    <w:nsid w:val="51B5F628"/>
    <w:multiLevelType w:val="hybridMultilevel"/>
    <w:tmpl w:val="33C4452A"/>
    <w:lvl w:ilvl="0" w:tplc="21D209A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D0E21BC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06FA606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BFB68B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EBAA29E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7BEA44E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74ECDF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922552B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0531183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5" w15:restartNumberingAfterBreak="0">
    <w:nsid w:val="5A9A0961"/>
    <w:multiLevelType w:val="hybridMultilevel"/>
    <w:tmpl w:val="790160D7"/>
    <w:lvl w:ilvl="0" w:tplc="28D1E465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43DC3B94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B40CD71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51C973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06F4FCCE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5FFF6B8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938B62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7265B3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31718F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6" w15:restartNumberingAfterBreak="0">
    <w:nsid w:val="5AE68593"/>
    <w:multiLevelType w:val="hybridMultilevel"/>
    <w:tmpl w:val="65399B79"/>
    <w:lvl w:ilvl="0" w:tplc="67D4B07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0B37085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43BED35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4999A5B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FC1D9C4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4EA2232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745338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4E05900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D9377F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7" w15:restartNumberingAfterBreak="0">
    <w:nsid w:val="5BBF1455"/>
    <w:multiLevelType w:val="hybridMultilevel"/>
    <w:tmpl w:val="4EE5B42E"/>
    <w:lvl w:ilvl="0" w:tplc="5221CC10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77ED3587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DD50ED4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32131C62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7D94C92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6CC1AEE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CDFBC9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5BC5B9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228A3A0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8" w15:restartNumberingAfterBreak="0">
    <w:nsid w:val="5C310FE7"/>
    <w:multiLevelType w:val="hybridMultilevel"/>
    <w:tmpl w:val="248B9A3F"/>
    <w:lvl w:ilvl="0" w:tplc="7A8E4B0C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3AA43793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4474023F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E3246D1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664E097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C73C965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316679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62B5B3D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B7CD09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9" w15:restartNumberingAfterBreak="0">
    <w:nsid w:val="625FF4FD"/>
    <w:multiLevelType w:val="hybridMultilevel"/>
    <w:tmpl w:val="5C072129"/>
    <w:lvl w:ilvl="0" w:tplc="2574DCA1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191F2A0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76B4991F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6D32063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8DDD36A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F515AB8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E3E0FC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529DDE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7FBB405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0" w15:restartNumberingAfterBreak="0">
    <w:nsid w:val="6C5DE0E0"/>
    <w:multiLevelType w:val="hybridMultilevel"/>
    <w:tmpl w:val="29CBA9FF"/>
    <w:lvl w:ilvl="0" w:tplc="7EBB439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F38FF31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9003EC8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EA3064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7C77EBF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753230E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7C17E378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08CFE48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33E1D4B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1" w15:restartNumberingAfterBreak="0">
    <w:nsid w:val="6D301D53"/>
    <w:multiLevelType w:val="hybridMultilevel"/>
    <w:tmpl w:val="1C16FB40"/>
    <w:lvl w:ilvl="0" w:tplc="0409000F">
      <w:start w:val="1"/>
      <w:numFmt w:val="decimal"/>
      <w:lvlText w:val="%1."/>
      <w:lvlJc w:val="left"/>
      <w:pPr>
        <w:tabs>
          <w:tab w:val="num" w:pos="1980"/>
        </w:tabs>
        <w:ind w:left="19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60"/>
        </w:tabs>
        <w:ind w:left="24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00"/>
        </w:tabs>
        <w:ind w:left="39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340"/>
        </w:tabs>
        <w:ind w:left="53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20"/>
        </w:tabs>
        <w:ind w:left="5820" w:hanging="480"/>
      </w:pPr>
    </w:lvl>
  </w:abstractNum>
  <w:abstractNum w:abstractNumId="32" w15:restartNumberingAfterBreak="0">
    <w:nsid w:val="6F285BB7"/>
    <w:multiLevelType w:val="hybridMultilevel"/>
    <w:tmpl w:val="3B1844A5"/>
    <w:lvl w:ilvl="0" w:tplc="7CC327F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AAE0C3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63ABA897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951B98D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9AE2BE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2D2225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0951C5F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571DC60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AF9DA9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3" w15:restartNumberingAfterBreak="0">
    <w:nsid w:val="788E3A0B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4" w15:restartNumberingAfterBreak="0">
    <w:nsid w:val="7AA0551A"/>
    <w:multiLevelType w:val="hybridMultilevel"/>
    <w:tmpl w:val="50B73C37"/>
    <w:lvl w:ilvl="0" w:tplc="2319FED8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D146EA6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0EECEB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D407763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C68CDCA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B2AC53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3A226C2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10D057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38638DBE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5" w15:restartNumberingAfterBreak="0">
    <w:nsid w:val="7AF4DE08"/>
    <w:multiLevelType w:val="hybridMultilevel"/>
    <w:tmpl w:val="0A92BA88"/>
    <w:lvl w:ilvl="0" w:tplc="1717B393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1E9638B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D6A5FD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C2B3A9D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2F1751D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7621646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03784638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97102E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4E7DFD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6" w15:restartNumberingAfterBreak="0">
    <w:nsid w:val="7E85642B"/>
    <w:multiLevelType w:val="hybridMultilevel"/>
    <w:tmpl w:val="3E379E19"/>
    <w:lvl w:ilvl="0" w:tplc="2C35C59E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64364DF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E90ECC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BD280A4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AA38A09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2C2FD5E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2F35AD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9E053E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709B80C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5"/>
  </w:num>
  <w:num w:numId="12">
    <w:abstractNumId w:val="33"/>
  </w:num>
  <w:num w:numId="13">
    <w:abstractNumId w:val="10"/>
  </w:num>
  <w:num w:numId="14">
    <w:abstractNumId w:val="20"/>
  </w:num>
  <w:num w:numId="15">
    <w:abstractNumId w:val="27"/>
  </w:num>
  <w:num w:numId="16">
    <w:abstractNumId w:val="36"/>
  </w:num>
  <w:num w:numId="17">
    <w:abstractNumId w:val="34"/>
  </w:num>
  <w:num w:numId="18">
    <w:abstractNumId w:val="18"/>
  </w:num>
  <w:num w:numId="19">
    <w:abstractNumId w:val="35"/>
  </w:num>
  <w:num w:numId="20">
    <w:abstractNumId w:val="24"/>
  </w:num>
  <w:num w:numId="21">
    <w:abstractNumId w:val="22"/>
  </w:num>
  <w:num w:numId="22">
    <w:abstractNumId w:val="23"/>
  </w:num>
  <w:num w:numId="23">
    <w:abstractNumId w:val="19"/>
  </w:num>
  <w:num w:numId="24">
    <w:abstractNumId w:val="32"/>
  </w:num>
  <w:num w:numId="25">
    <w:abstractNumId w:val="21"/>
  </w:num>
  <w:num w:numId="26">
    <w:abstractNumId w:val="16"/>
  </w:num>
  <w:num w:numId="27">
    <w:abstractNumId w:val="11"/>
  </w:num>
  <w:num w:numId="28">
    <w:abstractNumId w:val="12"/>
  </w:num>
  <w:num w:numId="29">
    <w:abstractNumId w:val="31"/>
  </w:num>
  <w:num w:numId="30">
    <w:abstractNumId w:val="14"/>
  </w:num>
  <w:num w:numId="31">
    <w:abstractNumId w:val="26"/>
  </w:num>
  <w:num w:numId="32">
    <w:abstractNumId w:val="17"/>
  </w:num>
  <w:num w:numId="33">
    <w:abstractNumId w:val="25"/>
  </w:num>
  <w:num w:numId="34">
    <w:abstractNumId w:val="30"/>
  </w:num>
  <w:num w:numId="35">
    <w:abstractNumId w:val="28"/>
  </w:num>
  <w:num w:numId="36">
    <w:abstractNumId w:val="13"/>
  </w:num>
  <w:num w:numId="37">
    <w:abstractNumId w:val="2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hideSpellingErrors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FF1"/>
    <w:rsid w:val="000001CD"/>
    <w:rsid w:val="00000402"/>
    <w:rsid w:val="000018CC"/>
    <w:rsid w:val="00002EA8"/>
    <w:rsid w:val="00004399"/>
    <w:rsid w:val="00004E09"/>
    <w:rsid w:val="0000602A"/>
    <w:rsid w:val="000064AB"/>
    <w:rsid w:val="00006A5A"/>
    <w:rsid w:val="00007B5B"/>
    <w:rsid w:val="000107B3"/>
    <w:rsid w:val="000107CD"/>
    <w:rsid w:val="00010897"/>
    <w:rsid w:val="00011195"/>
    <w:rsid w:val="00012954"/>
    <w:rsid w:val="000138C4"/>
    <w:rsid w:val="00013E3F"/>
    <w:rsid w:val="000146EA"/>
    <w:rsid w:val="0001520B"/>
    <w:rsid w:val="00015477"/>
    <w:rsid w:val="000155C1"/>
    <w:rsid w:val="000161B1"/>
    <w:rsid w:val="0001640D"/>
    <w:rsid w:val="000176F4"/>
    <w:rsid w:val="0001773B"/>
    <w:rsid w:val="000204A3"/>
    <w:rsid w:val="00021097"/>
    <w:rsid w:val="0002121B"/>
    <w:rsid w:val="00021F63"/>
    <w:rsid w:val="0002274A"/>
    <w:rsid w:val="00022B8A"/>
    <w:rsid w:val="000230EA"/>
    <w:rsid w:val="0002393B"/>
    <w:rsid w:val="000240E2"/>
    <w:rsid w:val="00024208"/>
    <w:rsid w:val="0002468A"/>
    <w:rsid w:val="00024714"/>
    <w:rsid w:val="000248DD"/>
    <w:rsid w:val="000253E1"/>
    <w:rsid w:val="00025946"/>
    <w:rsid w:val="00026486"/>
    <w:rsid w:val="00026494"/>
    <w:rsid w:val="00026FC0"/>
    <w:rsid w:val="0003020B"/>
    <w:rsid w:val="0003082C"/>
    <w:rsid w:val="0003096F"/>
    <w:rsid w:val="00032E9F"/>
    <w:rsid w:val="00033328"/>
    <w:rsid w:val="00033BC1"/>
    <w:rsid w:val="00033D8E"/>
    <w:rsid w:val="00033E9D"/>
    <w:rsid w:val="00034455"/>
    <w:rsid w:val="00036C1A"/>
    <w:rsid w:val="000371DF"/>
    <w:rsid w:val="000376A0"/>
    <w:rsid w:val="00037820"/>
    <w:rsid w:val="000408AF"/>
    <w:rsid w:val="00040966"/>
    <w:rsid w:val="00040D7C"/>
    <w:rsid w:val="00042023"/>
    <w:rsid w:val="00042223"/>
    <w:rsid w:val="00042C8C"/>
    <w:rsid w:val="000431E0"/>
    <w:rsid w:val="00043389"/>
    <w:rsid w:val="000442BB"/>
    <w:rsid w:val="0004525D"/>
    <w:rsid w:val="00046D86"/>
    <w:rsid w:val="00047923"/>
    <w:rsid w:val="00047A4A"/>
    <w:rsid w:val="00047C0D"/>
    <w:rsid w:val="00050492"/>
    <w:rsid w:val="000511C2"/>
    <w:rsid w:val="00051D25"/>
    <w:rsid w:val="000522EF"/>
    <w:rsid w:val="00052406"/>
    <w:rsid w:val="0005264D"/>
    <w:rsid w:val="00053098"/>
    <w:rsid w:val="00054066"/>
    <w:rsid w:val="00054766"/>
    <w:rsid w:val="000548E0"/>
    <w:rsid w:val="000555AE"/>
    <w:rsid w:val="000577B3"/>
    <w:rsid w:val="00057E8F"/>
    <w:rsid w:val="000601CC"/>
    <w:rsid w:val="00060E8D"/>
    <w:rsid w:val="00061099"/>
    <w:rsid w:val="000610A9"/>
    <w:rsid w:val="00061F63"/>
    <w:rsid w:val="00062756"/>
    <w:rsid w:val="00062DC0"/>
    <w:rsid w:val="00062FE6"/>
    <w:rsid w:val="00063859"/>
    <w:rsid w:val="00063B7A"/>
    <w:rsid w:val="00064ADD"/>
    <w:rsid w:val="000650F7"/>
    <w:rsid w:val="00065C71"/>
    <w:rsid w:val="00066CEF"/>
    <w:rsid w:val="00067341"/>
    <w:rsid w:val="00070429"/>
    <w:rsid w:val="00070B28"/>
    <w:rsid w:val="000712C7"/>
    <w:rsid w:val="00071479"/>
    <w:rsid w:val="00071597"/>
    <w:rsid w:val="00071A0C"/>
    <w:rsid w:val="00072D6E"/>
    <w:rsid w:val="0007376D"/>
    <w:rsid w:val="00073C02"/>
    <w:rsid w:val="00074FFF"/>
    <w:rsid w:val="00081830"/>
    <w:rsid w:val="00082138"/>
    <w:rsid w:val="00082416"/>
    <w:rsid w:val="00082F03"/>
    <w:rsid w:val="00083119"/>
    <w:rsid w:val="000839C8"/>
    <w:rsid w:val="00083B04"/>
    <w:rsid w:val="00084843"/>
    <w:rsid w:val="000858B5"/>
    <w:rsid w:val="00086296"/>
    <w:rsid w:val="00086402"/>
    <w:rsid w:val="00086ABA"/>
    <w:rsid w:val="0009191C"/>
    <w:rsid w:val="00091B27"/>
    <w:rsid w:val="000927BE"/>
    <w:rsid w:val="00092FB0"/>
    <w:rsid w:val="000948D2"/>
    <w:rsid w:val="00095143"/>
    <w:rsid w:val="000952AB"/>
    <w:rsid w:val="000952CF"/>
    <w:rsid w:val="00096400"/>
    <w:rsid w:val="00096413"/>
    <w:rsid w:val="000973C3"/>
    <w:rsid w:val="00097BC2"/>
    <w:rsid w:val="00097C1B"/>
    <w:rsid w:val="000A11B8"/>
    <w:rsid w:val="000A1CD9"/>
    <w:rsid w:val="000A1ED7"/>
    <w:rsid w:val="000A2176"/>
    <w:rsid w:val="000A2650"/>
    <w:rsid w:val="000A421D"/>
    <w:rsid w:val="000A500D"/>
    <w:rsid w:val="000A768A"/>
    <w:rsid w:val="000B1C7B"/>
    <w:rsid w:val="000B1F2A"/>
    <w:rsid w:val="000B43A4"/>
    <w:rsid w:val="000B503A"/>
    <w:rsid w:val="000B5A6A"/>
    <w:rsid w:val="000B5B6A"/>
    <w:rsid w:val="000B5BAB"/>
    <w:rsid w:val="000B6053"/>
    <w:rsid w:val="000B66F7"/>
    <w:rsid w:val="000B6843"/>
    <w:rsid w:val="000B6E2B"/>
    <w:rsid w:val="000B76E2"/>
    <w:rsid w:val="000B79F2"/>
    <w:rsid w:val="000C00A3"/>
    <w:rsid w:val="000C0184"/>
    <w:rsid w:val="000C08AF"/>
    <w:rsid w:val="000C0B16"/>
    <w:rsid w:val="000C226F"/>
    <w:rsid w:val="000C3D7D"/>
    <w:rsid w:val="000C63E1"/>
    <w:rsid w:val="000C648F"/>
    <w:rsid w:val="000C64CB"/>
    <w:rsid w:val="000C6815"/>
    <w:rsid w:val="000C7E2A"/>
    <w:rsid w:val="000D3BE9"/>
    <w:rsid w:val="000D3C2D"/>
    <w:rsid w:val="000D42AC"/>
    <w:rsid w:val="000D4AB4"/>
    <w:rsid w:val="000D4CD0"/>
    <w:rsid w:val="000D7963"/>
    <w:rsid w:val="000E04A6"/>
    <w:rsid w:val="000E09E1"/>
    <w:rsid w:val="000E0B3A"/>
    <w:rsid w:val="000E20FE"/>
    <w:rsid w:val="000E335A"/>
    <w:rsid w:val="000E4FB4"/>
    <w:rsid w:val="000E5465"/>
    <w:rsid w:val="000E65F1"/>
    <w:rsid w:val="000E7EDE"/>
    <w:rsid w:val="000F051F"/>
    <w:rsid w:val="000F05B4"/>
    <w:rsid w:val="000F1834"/>
    <w:rsid w:val="000F2578"/>
    <w:rsid w:val="000F2926"/>
    <w:rsid w:val="000F2C00"/>
    <w:rsid w:val="000F2FF7"/>
    <w:rsid w:val="000F47D2"/>
    <w:rsid w:val="000F4E04"/>
    <w:rsid w:val="000F5123"/>
    <w:rsid w:val="000F5A63"/>
    <w:rsid w:val="000F5D75"/>
    <w:rsid w:val="000F7754"/>
    <w:rsid w:val="001002A5"/>
    <w:rsid w:val="001006BC"/>
    <w:rsid w:val="001010E7"/>
    <w:rsid w:val="00101618"/>
    <w:rsid w:val="00103081"/>
    <w:rsid w:val="001037CF"/>
    <w:rsid w:val="00103A92"/>
    <w:rsid w:val="00103C68"/>
    <w:rsid w:val="00104590"/>
    <w:rsid w:val="00106651"/>
    <w:rsid w:val="001075C0"/>
    <w:rsid w:val="00107D4C"/>
    <w:rsid w:val="001106C5"/>
    <w:rsid w:val="0011073E"/>
    <w:rsid w:val="00110A22"/>
    <w:rsid w:val="001110FB"/>
    <w:rsid w:val="001119FF"/>
    <w:rsid w:val="00113531"/>
    <w:rsid w:val="00113C65"/>
    <w:rsid w:val="001147CC"/>
    <w:rsid w:val="00114EE1"/>
    <w:rsid w:val="00115DA9"/>
    <w:rsid w:val="0011677C"/>
    <w:rsid w:val="0011731B"/>
    <w:rsid w:val="001176BF"/>
    <w:rsid w:val="00117A35"/>
    <w:rsid w:val="00120089"/>
    <w:rsid w:val="001204B9"/>
    <w:rsid w:val="00120A21"/>
    <w:rsid w:val="00120AB2"/>
    <w:rsid w:val="00120C9E"/>
    <w:rsid w:val="00121657"/>
    <w:rsid w:val="00121C99"/>
    <w:rsid w:val="00122C01"/>
    <w:rsid w:val="00123781"/>
    <w:rsid w:val="00123906"/>
    <w:rsid w:val="00123F52"/>
    <w:rsid w:val="001245FE"/>
    <w:rsid w:val="00124634"/>
    <w:rsid w:val="001248A1"/>
    <w:rsid w:val="001250F3"/>
    <w:rsid w:val="001268B9"/>
    <w:rsid w:val="00127528"/>
    <w:rsid w:val="00127C6B"/>
    <w:rsid w:val="0013032E"/>
    <w:rsid w:val="0013089C"/>
    <w:rsid w:val="00130D8D"/>
    <w:rsid w:val="00131F95"/>
    <w:rsid w:val="00132D72"/>
    <w:rsid w:val="00133972"/>
    <w:rsid w:val="0013458B"/>
    <w:rsid w:val="001354F6"/>
    <w:rsid w:val="001359D9"/>
    <w:rsid w:val="00135BBF"/>
    <w:rsid w:val="0013618C"/>
    <w:rsid w:val="00136605"/>
    <w:rsid w:val="00137A3A"/>
    <w:rsid w:val="00140207"/>
    <w:rsid w:val="001415DD"/>
    <w:rsid w:val="0014185A"/>
    <w:rsid w:val="001420DE"/>
    <w:rsid w:val="00142519"/>
    <w:rsid w:val="0014258E"/>
    <w:rsid w:val="00142F9C"/>
    <w:rsid w:val="00143809"/>
    <w:rsid w:val="001456E6"/>
    <w:rsid w:val="00145EAE"/>
    <w:rsid w:val="001461AF"/>
    <w:rsid w:val="0014665A"/>
    <w:rsid w:val="0014771E"/>
    <w:rsid w:val="001478B0"/>
    <w:rsid w:val="00147E58"/>
    <w:rsid w:val="0015024C"/>
    <w:rsid w:val="0015112E"/>
    <w:rsid w:val="00151A4B"/>
    <w:rsid w:val="00151B74"/>
    <w:rsid w:val="00152FB8"/>
    <w:rsid w:val="0015321C"/>
    <w:rsid w:val="00154A09"/>
    <w:rsid w:val="00155776"/>
    <w:rsid w:val="00156B4D"/>
    <w:rsid w:val="00156C18"/>
    <w:rsid w:val="00157F40"/>
    <w:rsid w:val="00160983"/>
    <w:rsid w:val="00161960"/>
    <w:rsid w:val="00162834"/>
    <w:rsid w:val="001639A2"/>
    <w:rsid w:val="001646B0"/>
    <w:rsid w:val="00164ED8"/>
    <w:rsid w:val="00165201"/>
    <w:rsid w:val="00165A83"/>
    <w:rsid w:val="00166896"/>
    <w:rsid w:val="001671A4"/>
    <w:rsid w:val="001708A8"/>
    <w:rsid w:val="00171D06"/>
    <w:rsid w:val="00172948"/>
    <w:rsid w:val="001738CC"/>
    <w:rsid w:val="00173D6A"/>
    <w:rsid w:val="0017483B"/>
    <w:rsid w:val="00174A15"/>
    <w:rsid w:val="001769BB"/>
    <w:rsid w:val="00180C5C"/>
    <w:rsid w:val="00181986"/>
    <w:rsid w:val="0018236F"/>
    <w:rsid w:val="00182B0E"/>
    <w:rsid w:val="00184766"/>
    <w:rsid w:val="00185BEB"/>
    <w:rsid w:val="00186851"/>
    <w:rsid w:val="00186CE7"/>
    <w:rsid w:val="001873C3"/>
    <w:rsid w:val="001874AD"/>
    <w:rsid w:val="00192956"/>
    <w:rsid w:val="00192E69"/>
    <w:rsid w:val="001939A6"/>
    <w:rsid w:val="00195357"/>
    <w:rsid w:val="00197A4F"/>
    <w:rsid w:val="001A0594"/>
    <w:rsid w:val="001A0BE3"/>
    <w:rsid w:val="001A0BFA"/>
    <w:rsid w:val="001A0D80"/>
    <w:rsid w:val="001A314E"/>
    <w:rsid w:val="001A4053"/>
    <w:rsid w:val="001A405F"/>
    <w:rsid w:val="001A575D"/>
    <w:rsid w:val="001A5F9A"/>
    <w:rsid w:val="001B0F37"/>
    <w:rsid w:val="001B1210"/>
    <w:rsid w:val="001B127B"/>
    <w:rsid w:val="001B18A5"/>
    <w:rsid w:val="001B22D6"/>
    <w:rsid w:val="001B30E4"/>
    <w:rsid w:val="001B31EC"/>
    <w:rsid w:val="001B4B7B"/>
    <w:rsid w:val="001B4EAD"/>
    <w:rsid w:val="001B56A4"/>
    <w:rsid w:val="001B57AE"/>
    <w:rsid w:val="001B59EF"/>
    <w:rsid w:val="001B61BF"/>
    <w:rsid w:val="001B6ABE"/>
    <w:rsid w:val="001C0363"/>
    <w:rsid w:val="001C1EAD"/>
    <w:rsid w:val="001C3B18"/>
    <w:rsid w:val="001C4487"/>
    <w:rsid w:val="001C4897"/>
    <w:rsid w:val="001C54E3"/>
    <w:rsid w:val="001C5ACA"/>
    <w:rsid w:val="001C6C44"/>
    <w:rsid w:val="001D05D5"/>
    <w:rsid w:val="001D0B83"/>
    <w:rsid w:val="001D3474"/>
    <w:rsid w:val="001D380F"/>
    <w:rsid w:val="001D39E5"/>
    <w:rsid w:val="001D3BD4"/>
    <w:rsid w:val="001D3C48"/>
    <w:rsid w:val="001D4232"/>
    <w:rsid w:val="001D569A"/>
    <w:rsid w:val="001D6E87"/>
    <w:rsid w:val="001D743B"/>
    <w:rsid w:val="001E0570"/>
    <w:rsid w:val="001E1852"/>
    <w:rsid w:val="001E1F7F"/>
    <w:rsid w:val="001E21E7"/>
    <w:rsid w:val="001E264B"/>
    <w:rsid w:val="001E291A"/>
    <w:rsid w:val="001E29AF"/>
    <w:rsid w:val="001E2AC7"/>
    <w:rsid w:val="001E2F2C"/>
    <w:rsid w:val="001E3C4F"/>
    <w:rsid w:val="001E3F0A"/>
    <w:rsid w:val="001E4FF7"/>
    <w:rsid w:val="001F1038"/>
    <w:rsid w:val="001F14FF"/>
    <w:rsid w:val="001F19D2"/>
    <w:rsid w:val="001F331B"/>
    <w:rsid w:val="001F3F0A"/>
    <w:rsid w:val="001F64B5"/>
    <w:rsid w:val="002018C5"/>
    <w:rsid w:val="00202865"/>
    <w:rsid w:val="00202B07"/>
    <w:rsid w:val="00202EEB"/>
    <w:rsid w:val="002030A1"/>
    <w:rsid w:val="00203E1E"/>
    <w:rsid w:val="0020550C"/>
    <w:rsid w:val="002057BB"/>
    <w:rsid w:val="00205CDF"/>
    <w:rsid w:val="0020671E"/>
    <w:rsid w:val="00206992"/>
    <w:rsid w:val="00207B83"/>
    <w:rsid w:val="00207F35"/>
    <w:rsid w:val="0021147A"/>
    <w:rsid w:val="00211EE4"/>
    <w:rsid w:val="0021234C"/>
    <w:rsid w:val="002123C3"/>
    <w:rsid w:val="00212B9A"/>
    <w:rsid w:val="00213190"/>
    <w:rsid w:val="0021352A"/>
    <w:rsid w:val="00215406"/>
    <w:rsid w:val="00215BFC"/>
    <w:rsid w:val="00216E76"/>
    <w:rsid w:val="00216EBC"/>
    <w:rsid w:val="00217630"/>
    <w:rsid w:val="0022049F"/>
    <w:rsid w:val="00221C5A"/>
    <w:rsid w:val="0022208D"/>
    <w:rsid w:val="00222DD6"/>
    <w:rsid w:val="00223600"/>
    <w:rsid w:val="00223E2C"/>
    <w:rsid w:val="00224037"/>
    <w:rsid w:val="002256DD"/>
    <w:rsid w:val="00226E0F"/>
    <w:rsid w:val="00230153"/>
    <w:rsid w:val="002302BC"/>
    <w:rsid w:val="00231F17"/>
    <w:rsid w:val="00232216"/>
    <w:rsid w:val="002323CD"/>
    <w:rsid w:val="002331A7"/>
    <w:rsid w:val="002333E7"/>
    <w:rsid w:val="00233AAA"/>
    <w:rsid w:val="0023596F"/>
    <w:rsid w:val="00235A1D"/>
    <w:rsid w:val="00237C34"/>
    <w:rsid w:val="00240059"/>
    <w:rsid w:val="0024022B"/>
    <w:rsid w:val="0024023D"/>
    <w:rsid w:val="002402A4"/>
    <w:rsid w:val="00242077"/>
    <w:rsid w:val="00242827"/>
    <w:rsid w:val="002429DB"/>
    <w:rsid w:val="00243389"/>
    <w:rsid w:val="00243F76"/>
    <w:rsid w:val="00244955"/>
    <w:rsid w:val="002458BA"/>
    <w:rsid w:val="00246360"/>
    <w:rsid w:val="00247E99"/>
    <w:rsid w:val="00247F38"/>
    <w:rsid w:val="00251B90"/>
    <w:rsid w:val="00253B9F"/>
    <w:rsid w:val="00254627"/>
    <w:rsid w:val="00254BCE"/>
    <w:rsid w:val="0025519C"/>
    <w:rsid w:val="00255A08"/>
    <w:rsid w:val="00255A7D"/>
    <w:rsid w:val="002565A4"/>
    <w:rsid w:val="00256705"/>
    <w:rsid w:val="00260948"/>
    <w:rsid w:val="00260EB7"/>
    <w:rsid w:val="00263313"/>
    <w:rsid w:val="00263E96"/>
    <w:rsid w:val="00264F33"/>
    <w:rsid w:val="00266616"/>
    <w:rsid w:val="00266FFE"/>
    <w:rsid w:val="00267237"/>
    <w:rsid w:val="002712F3"/>
    <w:rsid w:val="002717FB"/>
    <w:rsid w:val="002719BD"/>
    <w:rsid w:val="00272057"/>
    <w:rsid w:val="002721BB"/>
    <w:rsid w:val="00273E62"/>
    <w:rsid w:val="00273ECE"/>
    <w:rsid w:val="002741C9"/>
    <w:rsid w:val="00275048"/>
    <w:rsid w:val="002751AF"/>
    <w:rsid w:val="002751E7"/>
    <w:rsid w:val="002759FE"/>
    <w:rsid w:val="00275B94"/>
    <w:rsid w:val="00276ADD"/>
    <w:rsid w:val="002773C2"/>
    <w:rsid w:val="0027794D"/>
    <w:rsid w:val="00277959"/>
    <w:rsid w:val="00280AEF"/>
    <w:rsid w:val="00281DC2"/>
    <w:rsid w:val="002843D3"/>
    <w:rsid w:val="00284972"/>
    <w:rsid w:val="002862B0"/>
    <w:rsid w:val="00286987"/>
    <w:rsid w:val="002900BA"/>
    <w:rsid w:val="002910EE"/>
    <w:rsid w:val="00291ED2"/>
    <w:rsid w:val="00292480"/>
    <w:rsid w:val="00293486"/>
    <w:rsid w:val="00294B8A"/>
    <w:rsid w:val="002953FD"/>
    <w:rsid w:val="002956C4"/>
    <w:rsid w:val="00295C60"/>
    <w:rsid w:val="00295C83"/>
    <w:rsid w:val="00296B46"/>
    <w:rsid w:val="00296B4E"/>
    <w:rsid w:val="00297BDD"/>
    <w:rsid w:val="002A0CA4"/>
    <w:rsid w:val="002A1F29"/>
    <w:rsid w:val="002A2335"/>
    <w:rsid w:val="002A28A1"/>
    <w:rsid w:val="002A30B3"/>
    <w:rsid w:val="002A3B4E"/>
    <w:rsid w:val="002A3EEC"/>
    <w:rsid w:val="002A79BB"/>
    <w:rsid w:val="002B03A3"/>
    <w:rsid w:val="002B19BB"/>
    <w:rsid w:val="002B2AD3"/>
    <w:rsid w:val="002B2C67"/>
    <w:rsid w:val="002B36B3"/>
    <w:rsid w:val="002B4CCF"/>
    <w:rsid w:val="002B4ECC"/>
    <w:rsid w:val="002B53BD"/>
    <w:rsid w:val="002B566B"/>
    <w:rsid w:val="002B56E9"/>
    <w:rsid w:val="002B5759"/>
    <w:rsid w:val="002B6490"/>
    <w:rsid w:val="002B6CBC"/>
    <w:rsid w:val="002B7317"/>
    <w:rsid w:val="002B7474"/>
    <w:rsid w:val="002C0708"/>
    <w:rsid w:val="002C0940"/>
    <w:rsid w:val="002C13D6"/>
    <w:rsid w:val="002C1A90"/>
    <w:rsid w:val="002C2B00"/>
    <w:rsid w:val="002C2D18"/>
    <w:rsid w:val="002C43A4"/>
    <w:rsid w:val="002C7423"/>
    <w:rsid w:val="002C75CC"/>
    <w:rsid w:val="002C7BFF"/>
    <w:rsid w:val="002C7FD9"/>
    <w:rsid w:val="002D0D45"/>
    <w:rsid w:val="002D2ED2"/>
    <w:rsid w:val="002D39FA"/>
    <w:rsid w:val="002D4658"/>
    <w:rsid w:val="002D517A"/>
    <w:rsid w:val="002D6646"/>
    <w:rsid w:val="002D6885"/>
    <w:rsid w:val="002D68F6"/>
    <w:rsid w:val="002D7F13"/>
    <w:rsid w:val="002E00EA"/>
    <w:rsid w:val="002E02B0"/>
    <w:rsid w:val="002E0CAD"/>
    <w:rsid w:val="002E1AC2"/>
    <w:rsid w:val="002E1EE4"/>
    <w:rsid w:val="002E2A1B"/>
    <w:rsid w:val="002E2A80"/>
    <w:rsid w:val="002E39FE"/>
    <w:rsid w:val="002E44D3"/>
    <w:rsid w:val="002E4848"/>
    <w:rsid w:val="002E5823"/>
    <w:rsid w:val="002E6A34"/>
    <w:rsid w:val="002F11B0"/>
    <w:rsid w:val="002F1B30"/>
    <w:rsid w:val="002F323D"/>
    <w:rsid w:val="002F44F1"/>
    <w:rsid w:val="002F4DA8"/>
    <w:rsid w:val="002F4DE8"/>
    <w:rsid w:val="002F5C50"/>
    <w:rsid w:val="002F7065"/>
    <w:rsid w:val="002F7805"/>
    <w:rsid w:val="002F7AFF"/>
    <w:rsid w:val="002F7C86"/>
    <w:rsid w:val="002F7CEF"/>
    <w:rsid w:val="002F7D45"/>
    <w:rsid w:val="002F7D90"/>
    <w:rsid w:val="0030181E"/>
    <w:rsid w:val="00304693"/>
    <w:rsid w:val="0030514D"/>
    <w:rsid w:val="0030604F"/>
    <w:rsid w:val="00306146"/>
    <w:rsid w:val="003066DE"/>
    <w:rsid w:val="00306AA1"/>
    <w:rsid w:val="00306B46"/>
    <w:rsid w:val="003071AA"/>
    <w:rsid w:val="003072F0"/>
    <w:rsid w:val="0030792F"/>
    <w:rsid w:val="00307C72"/>
    <w:rsid w:val="00310AB3"/>
    <w:rsid w:val="003114CB"/>
    <w:rsid w:val="003117A2"/>
    <w:rsid w:val="00311D63"/>
    <w:rsid w:val="00313664"/>
    <w:rsid w:val="00313B0F"/>
    <w:rsid w:val="00313F53"/>
    <w:rsid w:val="00314838"/>
    <w:rsid w:val="00314A27"/>
    <w:rsid w:val="00314A2F"/>
    <w:rsid w:val="00315A37"/>
    <w:rsid w:val="00316066"/>
    <w:rsid w:val="00317279"/>
    <w:rsid w:val="00317869"/>
    <w:rsid w:val="00317D76"/>
    <w:rsid w:val="003204A1"/>
    <w:rsid w:val="00320701"/>
    <w:rsid w:val="00320B8C"/>
    <w:rsid w:val="003214D3"/>
    <w:rsid w:val="003215C7"/>
    <w:rsid w:val="00323220"/>
    <w:rsid w:val="003235BA"/>
    <w:rsid w:val="00325AD6"/>
    <w:rsid w:val="0032635D"/>
    <w:rsid w:val="003263A3"/>
    <w:rsid w:val="00326FE1"/>
    <w:rsid w:val="00331E5A"/>
    <w:rsid w:val="003325C0"/>
    <w:rsid w:val="003329EF"/>
    <w:rsid w:val="00333186"/>
    <w:rsid w:val="003331EE"/>
    <w:rsid w:val="00333A96"/>
    <w:rsid w:val="00334473"/>
    <w:rsid w:val="00334A23"/>
    <w:rsid w:val="00336BEE"/>
    <w:rsid w:val="00336BFE"/>
    <w:rsid w:val="00337200"/>
    <w:rsid w:val="00340B32"/>
    <w:rsid w:val="00342CF5"/>
    <w:rsid w:val="003430E5"/>
    <w:rsid w:val="00343F09"/>
    <w:rsid w:val="003448CD"/>
    <w:rsid w:val="003449A4"/>
    <w:rsid w:val="0034578E"/>
    <w:rsid w:val="003476E4"/>
    <w:rsid w:val="00347E24"/>
    <w:rsid w:val="00350E15"/>
    <w:rsid w:val="00350E1A"/>
    <w:rsid w:val="003510EA"/>
    <w:rsid w:val="003515FA"/>
    <w:rsid w:val="00351C05"/>
    <w:rsid w:val="00351C2F"/>
    <w:rsid w:val="0035342D"/>
    <w:rsid w:val="0035371A"/>
    <w:rsid w:val="00354158"/>
    <w:rsid w:val="00354162"/>
    <w:rsid w:val="00354348"/>
    <w:rsid w:val="00355FC6"/>
    <w:rsid w:val="00356479"/>
    <w:rsid w:val="003566CD"/>
    <w:rsid w:val="00357DE4"/>
    <w:rsid w:val="003609F4"/>
    <w:rsid w:val="00360BB8"/>
    <w:rsid w:val="00360BEA"/>
    <w:rsid w:val="00361354"/>
    <w:rsid w:val="003620DF"/>
    <w:rsid w:val="00362109"/>
    <w:rsid w:val="0036327E"/>
    <w:rsid w:val="003632EB"/>
    <w:rsid w:val="00364552"/>
    <w:rsid w:val="00364AA3"/>
    <w:rsid w:val="00364AD3"/>
    <w:rsid w:val="00364DA4"/>
    <w:rsid w:val="00366ED8"/>
    <w:rsid w:val="0036730A"/>
    <w:rsid w:val="00367ED1"/>
    <w:rsid w:val="00372130"/>
    <w:rsid w:val="003724B3"/>
    <w:rsid w:val="00372A69"/>
    <w:rsid w:val="00372B24"/>
    <w:rsid w:val="0037307D"/>
    <w:rsid w:val="00373985"/>
    <w:rsid w:val="00373F0B"/>
    <w:rsid w:val="00374746"/>
    <w:rsid w:val="00374D6F"/>
    <w:rsid w:val="00376DDC"/>
    <w:rsid w:val="00376E5E"/>
    <w:rsid w:val="00376F5A"/>
    <w:rsid w:val="00377511"/>
    <w:rsid w:val="00377796"/>
    <w:rsid w:val="0038043D"/>
    <w:rsid w:val="00380713"/>
    <w:rsid w:val="00383700"/>
    <w:rsid w:val="0038428E"/>
    <w:rsid w:val="0038493D"/>
    <w:rsid w:val="00384D80"/>
    <w:rsid w:val="00384F8C"/>
    <w:rsid w:val="0038505E"/>
    <w:rsid w:val="00386FEA"/>
    <w:rsid w:val="00387EEF"/>
    <w:rsid w:val="00390854"/>
    <w:rsid w:val="00390CB1"/>
    <w:rsid w:val="003910FB"/>
    <w:rsid w:val="003914D4"/>
    <w:rsid w:val="003922FE"/>
    <w:rsid w:val="0039474C"/>
    <w:rsid w:val="003955D7"/>
    <w:rsid w:val="00397459"/>
    <w:rsid w:val="003978B2"/>
    <w:rsid w:val="003A0259"/>
    <w:rsid w:val="003A09EA"/>
    <w:rsid w:val="003A0E67"/>
    <w:rsid w:val="003A0F11"/>
    <w:rsid w:val="003A12D7"/>
    <w:rsid w:val="003A12EF"/>
    <w:rsid w:val="003A43CF"/>
    <w:rsid w:val="003A5A1D"/>
    <w:rsid w:val="003A7081"/>
    <w:rsid w:val="003B0AC7"/>
    <w:rsid w:val="003B1BC3"/>
    <w:rsid w:val="003B1DAC"/>
    <w:rsid w:val="003B2314"/>
    <w:rsid w:val="003B253C"/>
    <w:rsid w:val="003B2A8B"/>
    <w:rsid w:val="003B2AD8"/>
    <w:rsid w:val="003B2D4E"/>
    <w:rsid w:val="003B367A"/>
    <w:rsid w:val="003B392D"/>
    <w:rsid w:val="003B6597"/>
    <w:rsid w:val="003B6743"/>
    <w:rsid w:val="003B70AB"/>
    <w:rsid w:val="003B7766"/>
    <w:rsid w:val="003C0BA4"/>
    <w:rsid w:val="003C2573"/>
    <w:rsid w:val="003C37D0"/>
    <w:rsid w:val="003C48DB"/>
    <w:rsid w:val="003C4EB0"/>
    <w:rsid w:val="003C5370"/>
    <w:rsid w:val="003C5C3B"/>
    <w:rsid w:val="003C5F1B"/>
    <w:rsid w:val="003C682E"/>
    <w:rsid w:val="003C7AA9"/>
    <w:rsid w:val="003D2D99"/>
    <w:rsid w:val="003D2F1C"/>
    <w:rsid w:val="003D30EA"/>
    <w:rsid w:val="003D3BEE"/>
    <w:rsid w:val="003D4017"/>
    <w:rsid w:val="003D40AB"/>
    <w:rsid w:val="003D516B"/>
    <w:rsid w:val="003D52F1"/>
    <w:rsid w:val="003D6252"/>
    <w:rsid w:val="003D6B4B"/>
    <w:rsid w:val="003D789F"/>
    <w:rsid w:val="003E020E"/>
    <w:rsid w:val="003E09B0"/>
    <w:rsid w:val="003E12F4"/>
    <w:rsid w:val="003E1C5A"/>
    <w:rsid w:val="003E2896"/>
    <w:rsid w:val="003E3F93"/>
    <w:rsid w:val="003E41ED"/>
    <w:rsid w:val="003E4C03"/>
    <w:rsid w:val="003E560C"/>
    <w:rsid w:val="003E5DD6"/>
    <w:rsid w:val="003E6C52"/>
    <w:rsid w:val="003F11CB"/>
    <w:rsid w:val="003F20D0"/>
    <w:rsid w:val="003F3F12"/>
    <w:rsid w:val="003F41D8"/>
    <w:rsid w:val="003F5195"/>
    <w:rsid w:val="003F55C9"/>
    <w:rsid w:val="003F69D8"/>
    <w:rsid w:val="003F7F66"/>
    <w:rsid w:val="0040104B"/>
    <w:rsid w:val="004033AA"/>
    <w:rsid w:val="0040592A"/>
    <w:rsid w:val="00405DCC"/>
    <w:rsid w:val="004071A1"/>
    <w:rsid w:val="00407395"/>
    <w:rsid w:val="00410106"/>
    <w:rsid w:val="004102ED"/>
    <w:rsid w:val="004106DC"/>
    <w:rsid w:val="00410C9A"/>
    <w:rsid w:val="00411D52"/>
    <w:rsid w:val="00413797"/>
    <w:rsid w:val="004150FA"/>
    <w:rsid w:val="0041511F"/>
    <w:rsid w:val="004151C6"/>
    <w:rsid w:val="004158A9"/>
    <w:rsid w:val="00417999"/>
    <w:rsid w:val="004207C5"/>
    <w:rsid w:val="00421FEE"/>
    <w:rsid w:val="00422200"/>
    <w:rsid w:val="00422FEE"/>
    <w:rsid w:val="00423798"/>
    <w:rsid w:val="004242C0"/>
    <w:rsid w:val="00424841"/>
    <w:rsid w:val="0042494E"/>
    <w:rsid w:val="00425C11"/>
    <w:rsid w:val="00425D9C"/>
    <w:rsid w:val="00427281"/>
    <w:rsid w:val="00427475"/>
    <w:rsid w:val="00427A5C"/>
    <w:rsid w:val="00427C6D"/>
    <w:rsid w:val="00432E5A"/>
    <w:rsid w:val="0043359E"/>
    <w:rsid w:val="00433CED"/>
    <w:rsid w:val="00434003"/>
    <w:rsid w:val="00435062"/>
    <w:rsid w:val="00437A5A"/>
    <w:rsid w:val="004403D1"/>
    <w:rsid w:val="00440C75"/>
    <w:rsid w:val="00442113"/>
    <w:rsid w:val="00442ABF"/>
    <w:rsid w:val="00444006"/>
    <w:rsid w:val="00444D16"/>
    <w:rsid w:val="00445875"/>
    <w:rsid w:val="00445888"/>
    <w:rsid w:val="00446E8E"/>
    <w:rsid w:val="00446F7F"/>
    <w:rsid w:val="004472A2"/>
    <w:rsid w:val="00447AD4"/>
    <w:rsid w:val="00450955"/>
    <w:rsid w:val="004514F7"/>
    <w:rsid w:val="00451AF0"/>
    <w:rsid w:val="0045235B"/>
    <w:rsid w:val="004523E9"/>
    <w:rsid w:val="0045266F"/>
    <w:rsid w:val="00452F69"/>
    <w:rsid w:val="00453888"/>
    <w:rsid w:val="00453A9A"/>
    <w:rsid w:val="00454246"/>
    <w:rsid w:val="0045432C"/>
    <w:rsid w:val="00454A0D"/>
    <w:rsid w:val="00454D54"/>
    <w:rsid w:val="0045670C"/>
    <w:rsid w:val="00457C69"/>
    <w:rsid w:val="00461512"/>
    <w:rsid w:val="004615BC"/>
    <w:rsid w:val="00462A55"/>
    <w:rsid w:val="004636BF"/>
    <w:rsid w:val="004636C4"/>
    <w:rsid w:val="00463DFD"/>
    <w:rsid w:val="00464A52"/>
    <w:rsid w:val="004654E3"/>
    <w:rsid w:val="00465F07"/>
    <w:rsid w:val="00467F5C"/>
    <w:rsid w:val="00470355"/>
    <w:rsid w:val="0047219F"/>
    <w:rsid w:val="00472558"/>
    <w:rsid w:val="004729F2"/>
    <w:rsid w:val="00473496"/>
    <w:rsid w:val="00474890"/>
    <w:rsid w:val="004753A8"/>
    <w:rsid w:val="004768CD"/>
    <w:rsid w:val="00477C4F"/>
    <w:rsid w:val="00477E2B"/>
    <w:rsid w:val="00481674"/>
    <w:rsid w:val="00483D02"/>
    <w:rsid w:val="00484A59"/>
    <w:rsid w:val="004853B9"/>
    <w:rsid w:val="00485B0C"/>
    <w:rsid w:val="00486F79"/>
    <w:rsid w:val="00487D33"/>
    <w:rsid w:val="0049033B"/>
    <w:rsid w:val="00490D18"/>
    <w:rsid w:val="0049119C"/>
    <w:rsid w:val="00491BDD"/>
    <w:rsid w:val="00492373"/>
    <w:rsid w:val="004928CF"/>
    <w:rsid w:val="00492E42"/>
    <w:rsid w:val="0049394A"/>
    <w:rsid w:val="00493D9B"/>
    <w:rsid w:val="00493FB7"/>
    <w:rsid w:val="00494FB9"/>
    <w:rsid w:val="004952FB"/>
    <w:rsid w:val="0049556C"/>
    <w:rsid w:val="00496CAA"/>
    <w:rsid w:val="00497096"/>
    <w:rsid w:val="004A06DD"/>
    <w:rsid w:val="004A097E"/>
    <w:rsid w:val="004A1566"/>
    <w:rsid w:val="004A1F73"/>
    <w:rsid w:val="004A2D1A"/>
    <w:rsid w:val="004A3256"/>
    <w:rsid w:val="004A333D"/>
    <w:rsid w:val="004A4308"/>
    <w:rsid w:val="004A5471"/>
    <w:rsid w:val="004A5AEC"/>
    <w:rsid w:val="004A5DA5"/>
    <w:rsid w:val="004A71B9"/>
    <w:rsid w:val="004A7884"/>
    <w:rsid w:val="004B2359"/>
    <w:rsid w:val="004B443A"/>
    <w:rsid w:val="004B4EDE"/>
    <w:rsid w:val="004B5F7C"/>
    <w:rsid w:val="004B7AA3"/>
    <w:rsid w:val="004C024A"/>
    <w:rsid w:val="004C0E1E"/>
    <w:rsid w:val="004C2B2C"/>
    <w:rsid w:val="004C2E26"/>
    <w:rsid w:val="004C60B1"/>
    <w:rsid w:val="004D0302"/>
    <w:rsid w:val="004D0992"/>
    <w:rsid w:val="004D2EAA"/>
    <w:rsid w:val="004D3144"/>
    <w:rsid w:val="004D38A2"/>
    <w:rsid w:val="004D38C0"/>
    <w:rsid w:val="004D4AE6"/>
    <w:rsid w:val="004D578B"/>
    <w:rsid w:val="004D603D"/>
    <w:rsid w:val="004D79F2"/>
    <w:rsid w:val="004E00E4"/>
    <w:rsid w:val="004E1321"/>
    <w:rsid w:val="004E13F0"/>
    <w:rsid w:val="004E14D0"/>
    <w:rsid w:val="004E27CF"/>
    <w:rsid w:val="004E29C9"/>
    <w:rsid w:val="004E2D73"/>
    <w:rsid w:val="004E2DB6"/>
    <w:rsid w:val="004E3F03"/>
    <w:rsid w:val="004E459E"/>
    <w:rsid w:val="004E482E"/>
    <w:rsid w:val="004E4A6D"/>
    <w:rsid w:val="004E5923"/>
    <w:rsid w:val="004E5C53"/>
    <w:rsid w:val="004E639B"/>
    <w:rsid w:val="004E6BCD"/>
    <w:rsid w:val="004E6E0C"/>
    <w:rsid w:val="004E6FD7"/>
    <w:rsid w:val="004E7F65"/>
    <w:rsid w:val="004F007F"/>
    <w:rsid w:val="004F3976"/>
    <w:rsid w:val="004F43A9"/>
    <w:rsid w:val="004F56CB"/>
    <w:rsid w:val="004F5E2D"/>
    <w:rsid w:val="004F6587"/>
    <w:rsid w:val="004F7223"/>
    <w:rsid w:val="004F7644"/>
    <w:rsid w:val="004F7E91"/>
    <w:rsid w:val="00500D47"/>
    <w:rsid w:val="00501D18"/>
    <w:rsid w:val="0050222A"/>
    <w:rsid w:val="00502C9C"/>
    <w:rsid w:val="005044A5"/>
    <w:rsid w:val="005074E0"/>
    <w:rsid w:val="00510977"/>
    <w:rsid w:val="00510A1E"/>
    <w:rsid w:val="005110E7"/>
    <w:rsid w:val="00511198"/>
    <w:rsid w:val="00511681"/>
    <w:rsid w:val="005117FE"/>
    <w:rsid w:val="0051182F"/>
    <w:rsid w:val="005120A1"/>
    <w:rsid w:val="00513DFC"/>
    <w:rsid w:val="00513E7F"/>
    <w:rsid w:val="0051472A"/>
    <w:rsid w:val="00514A29"/>
    <w:rsid w:val="00515C89"/>
    <w:rsid w:val="00515FAF"/>
    <w:rsid w:val="00517D26"/>
    <w:rsid w:val="00520198"/>
    <w:rsid w:val="00521146"/>
    <w:rsid w:val="00521B4C"/>
    <w:rsid w:val="00521D53"/>
    <w:rsid w:val="00521FE6"/>
    <w:rsid w:val="0052223D"/>
    <w:rsid w:val="005225A3"/>
    <w:rsid w:val="005226A4"/>
    <w:rsid w:val="00524CA3"/>
    <w:rsid w:val="00524E50"/>
    <w:rsid w:val="00525284"/>
    <w:rsid w:val="005253FB"/>
    <w:rsid w:val="00526100"/>
    <w:rsid w:val="00526222"/>
    <w:rsid w:val="005266A9"/>
    <w:rsid w:val="00526740"/>
    <w:rsid w:val="005273A5"/>
    <w:rsid w:val="005305F1"/>
    <w:rsid w:val="0053061A"/>
    <w:rsid w:val="00530B18"/>
    <w:rsid w:val="00531977"/>
    <w:rsid w:val="00532B9B"/>
    <w:rsid w:val="005330E5"/>
    <w:rsid w:val="0053317E"/>
    <w:rsid w:val="0053342B"/>
    <w:rsid w:val="00534434"/>
    <w:rsid w:val="0053750F"/>
    <w:rsid w:val="00537B09"/>
    <w:rsid w:val="00540180"/>
    <w:rsid w:val="005406E6"/>
    <w:rsid w:val="0054143A"/>
    <w:rsid w:val="005420DB"/>
    <w:rsid w:val="00542A48"/>
    <w:rsid w:val="005438E1"/>
    <w:rsid w:val="00543B6C"/>
    <w:rsid w:val="005448F8"/>
    <w:rsid w:val="00544F6E"/>
    <w:rsid w:val="00545878"/>
    <w:rsid w:val="00547FAA"/>
    <w:rsid w:val="005528FA"/>
    <w:rsid w:val="00553533"/>
    <w:rsid w:val="00554746"/>
    <w:rsid w:val="0055533C"/>
    <w:rsid w:val="00555C33"/>
    <w:rsid w:val="00556502"/>
    <w:rsid w:val="00556BB7"/>
    <w:rsid w:val="00560D74"/>
    <w:rsid w:val="00560F79"/>
    <w:rsid w:val="00562B11"/>
    <w:rsid w:val="00562C87"/>
    <w:rsid w:val="00562EF7"/>
    <w:rsid w:val="00563BC3"/>
    <w:rsid w:val="005648D0"/>
    <w:rsid w:val="00564A59"/>
    <w:rsid w:val="00564C92"/>
    <w:rsid w:val="00565139"/>
    <w:rsid w:val="005673E8"/>
    <w:rsid w:val="00570331"/>
    <w:rsid w:val="00571029"/>
    <w:rsid w:val="00571C93"/>
    <w:rsid w:val="00572034"/>
    <w:rsid w:val="00573C46"/>
    <w:rsid w:val="0057423D"/>
    <w:rsid w:val="00576D11"/>
    <w:rsid w:val="00577AE7"/>
    <w:rsid w:val="0058037B"/>
    <w:rsid w:val="00583554"/>
    <w:rsid w:val="00584527"/>
    <w:rsid w:val="005853CE"/>
    <w:rsid w:val="005865E5"/>
    <w:rsid w:val="00586E8F"/>
    <w:rsid w:val="00587F07"/>
    <w:rsid w:val="0059020B"/>
    <w:rsid w:val="005913B2"/>
    <w:rsid w:val="00591595"/>
    <w:rsid w:val="005917BF"/>
    <w:rsid w:val="005934B4"/>
    <w:rsid w:val="00593E93"/>
    <w:rsid w:val="00594FFE"/>
    <w:rsid w:val="0059517B"/>
    <w:rsid w:val="005960FA"/>
    <w:rsid w:val="005966CF"/>
    <w:rsid w:val="00597997"/>
    <w:rsid w:val="005A02E1"/>
    <w:rsid w:val="005A0528"/>
    <w:rsid w:val="005A05F1"/>
    <w:rsid w:val="005A0C29"/>
    <w:rsid w:val="005A10E3"/>
    <w:rsid w:val="005A1A68"/>
    <w:rsid w:val="005A21ED"/>
    <w:rsid w:val="005A258D"/>
    <w:rsid w:val="005A2B10"/>
    <w:rsid w:val="005A3687"/>
    <w:rsid w:val="005A46D6"/>
    <w:rsid w:val="005A4A67"/>
    <w:rsid w:val="005A4C74"/>
    <w:rsid w:val="005A6A14"/>
    <w:rsid w:val="005A6FC9"/>
    <w:rsid w:val="005A7111"/>
    <w:rsid w:val="005A78E4"/>
    <w:rsid w:val="005B0B69"/>
    <w:rsid w:val="005B0C05"/>
    <w:rsid w:val="005B0C40"/>
    <w:rsid w:val="005B29C0"/>
    <w:rsid w:val="005B397A"/>
    <w:rsid w:val="005B557F"/>
    <w:rsid w:val="005B574D"/>
    <w:rsid w:val="005B7160"/>
    <w:rsid w:val="005C0FE7"/>
    <w:rsid w:val="005C1354"/>
    <w:rsid w:val="005C26CD"/>
    <w:rsid w:val="005C4206"/>
    <w:rsid w:val="005C5287"/>
    <w:rsid w:val="005C588F"/>
    <w:rsid w:val="005C5B5B"/>
    <w:rsid w:val="005C72EF"/>
    <w:rsid w:val="005C7FB0"/>
    <w:rsid w:val="005D2D59"/>
    <w:rsid w:val="005D5078"/>
    <w:rsid w:val="005D5739"/>
    <w:rsid w:val="005D6088"/>
    <w:rsid w:val="005E0BF8"/>
    <w:rsid w:val="005E184E"/>
    <w:rsid w:val="005E1B11"/>
    <w:rsid w:val="005E4229"/>
    <w:rsid w:val="005E691F"/>
    <w:rsid w:val="005E7F23"/>
    <w:rsid w:val="005F097B"/>
    <w:rsid w:val="005F0B46"/>
    <w:rsid w:val="005F101A"/>
    <w:rsid w:val="005F1429"/>
    <w:rsid w:val="005F1DA6"/>
    <w:rsid w:val="005F1E8E"/>
    <w:rsid w:val="005F21F4"/>
    <w:rsid w:val="005F2231"/>
    <w:rsid w:val="005F4527"/>
    <w:rsid w:val="005F587C"/>
    <w:rsid w:val="005F61FC"/>
    <w:rsid w:val="005F6B9B"/>
    <w:rsid w:val="005F6FC2"/>
    <w:rsid w:val="005F73D1"/>
    <w:rsid w:val="005F7E1D"/>
    <w:rsid w:val="0060045D"/>
    <w:rsid w:val="00600493"/>
    <w:rsid w:val="00600F1A"/>
    <w:rsid w:val="00601186"/>
    <w:rsid w:val="0060135A"/>
    <w:rsid w:val="00601923"/>
    <w:rsid w:val="0060246E"/>
    <w:rsid w:val="00602E44"/>
    <w:rsid w:val="00602F15"/>
    <w:rsid w:val="0060315D"/>
    <w:rsid w:val="006043B1"/>
    <w:rsid w:val="006043CE"/>
    <w:rsid w:val="00607928"/>
    <w:rsid w:val="00607D74"/>
    <w:rsid w:val="006101CB"/>
    <w:rsid w:val="00610BAF"/>
    <w:rsid w:val="00611F2F"/>
    <w:rsid w:val="006131EB"/>
    <w:rsid w:val="0061370A"/>
    <w:rsid w:val="00613879"/>
    <w:rsid w:val="0061449E"/>
    <w:rsid w:val="006157C4"/>
    <w:rsid w:val="006158E8"/>
    <w:rsid w:val="00617165"/>
    <w:rsid w:val="00617B71"/>
    <w:rsid w:val="006213BD"/>
    <w:rsid w:val="006223BA"/>
    <w:rsid w:val="00623045"/>
    <w:rsid w:val="006233F2"/>
    <w:rsid w:val="00623A48"/>
    <w:rsid w:val="00625EB1"/>
    <w:rsid w:val="00626524"/>
    <w:rsid w:val="0062674E"/>
    <w:rsid w:val="00626FCC"/>
    <w:rsid w:val="00627118"/>
    <w:rsid w:val="00627998"/>
    <w:rsid w:val="00627F26"/>
    <w:rsid w:val="00631215"/>
    <w:rsid w:val="006313B7"/>
    <w:rsid w:val="00631C95"/>
    <w:rsid w:val="006338FC"/>
    <w:rsid w:val="00635A90"/>
    <w:rsid w:val="00640A79"/>
    <w:rsid w:val="00641BAE"/>
    <w:rsid w:val="00642959"/>
    <w:rsid w:val="00642EF5"/>
    <w:rsid w:val="006437BF"/>
    <w:rsid w:val="00643996"/>
    <w:rsid w:val="00644451"/>
    <w:rsid w:val="00645235"/>
    <w:rsid w:val="0064622E"/>
    <w:rsid w:val="00650EF8"/>
    <w:rsid w:val="00652EFC"/>
    <w:rsid w:val="0065354B"/>
    <w:rsid w:val="006549D6"/>
    <w:rsid w:val="00655CDE"/>
    <w:rsid w:val="006560E0"/>
    <w:rsid w:val="0065783B"/>
    <w:rsid w:val="0066040B"/>
    <w:rsid w:val="0066636B"/>
    <w:rsid w:val="00666434"/>
    <w:rsid w:val="006667F1"/>
    <w:rsid w:val="0066771C"/>
    <w:rsid w:val="00667A62"/>
    <w:rsid w:val="00667E00"/>
    <w:rsid w:val="00671267"/>
    <w:rsid w:val="00672F5F"/>
    <w:rsid w:val="0067316F"/>
    <w:rsid w:val="0067379C"/>
    <w:rsid w:val="00673D21"/>
    <w:rsid w:val="00674CD8"/>
    <w:rsid w:val="00675669"/>
    <w:rsid w:val="006770F9"/>
    <w:rsid w:val="00677DBA"/>
    <w:rsid w:val="006801EA"/>
    <w:rsid w:val="006803CB"/>
    <w:rsid w:val="0068143D"/>
    <w:rsid w:val="00684675"/>
    <w:rsid w:val="006848C1"/>
    <w:rsid w:val="006848CA"/>
    <w:rsid w:val="0068572F"/>
    <w:rsid w:val="0068589A"/>
    <w:rsid w:val="00685A63"/>
    <w:rsid w:val="00686505"/>
    <w:rsid w:val="0068700F"/>
    <w:rsid w:val="00687C1A"/>
    <w:rsid w:val="00691FA4"/>
    <w:rsid w:val="00692700"/>
    <w:rsid w:val="0069282A"/>
    <w:rsid w:val="00694F6C"/>
    <w:rsid w:val="00695374"/>
    <w:rsid w:val="00695E16"/>
    <w:rsid w:val="006966C7"/>
    <w:rsid w:val="006969EF"/>
    <w:rsid w:val="006A04B0"/>
    <w:rsid w:val="006A125B"/>
    <w:rsid w:val="006A3105"/>
    <w:rsid w:val="006A3264"/>
    <w:rsid w:val="006A3A2E"/>
    <w:rsid w:val="006A5464"/>
    <w:rsid w:val="006A62AA"/>
    <w:rsid w:val="006A66E6"/>
    <w:rsid w:val="006A6CDB"/>
    <w:rsid w:val="006A7143"/>
    <w:rsid w:val="006A7386"/>
    <w:rsid w:val="006A73B3"/>
    <w:rsid w:val="006A7765"/>
    <w:rsid w:val="006A7BE5"/>
    <w:rsid w:val="006B083F"/>
    <w:rsid w:val="006B0FA5"/>
    <w:rsid w:val="006B10A5"/>
    <w:rsid w:val="006B15C2"/>
    <w:rsid w:val="006B2103"/>
    <w:rsid w:val="006B323C"/>
    <w:rsid w:val="006B361A"/>
    <w:rsid w:val="006B3FA1"/>
    <w:rsid w:val="006B4544"/>
    <w:rsid w:val="006B45CB"/>
    <w:rsid w:val="006B5803"/>
    <w:rsid w:val="006B5962"/>
    <w:rsid w:val="006B6641"/>
    <w:rsid w:val="006C0017"/>
    <w:rsid w:val="006C00E0"/>
    <w:rsid w:val="006C0351"/>
    <w:rsid w:val="006C0591"/>
    <w:rsid w:val="006C05C4"/>
    <w:rsid w:val="006C2526"/>
    <w:rsid w:val="006C2531"/>
    <w:rsid w:val="006C3DC1"/>
    <w:rsid w:val="006C563C"/>
    <w:rsid w:val="006C58D0"/>
    <w:rsid w:val="006C5B8E"/>
    <w:rsid w:val="006D03D6"/>
    <w:rsid w:val="006D19B9"/>
    <w:rsid w:val="006D1D84"/>
    <w:rsid w:val="006D2F99"/>
    <w:rsid w:val="006D339A"/>
    <w:rsid w:val="006D36C3"/>
    <w:rsid w:val="006D3889"/>
    <w:rsid w:val="006D38DA"/>
    <w:rsid w:val="006D4458"/>
    <w:rsid w:val="006D4866"/>
    <w:rsid w:val="006D56C0"/>
    <w:rsid w:val="006D5E7F"/>
    <w:rsid w:val="006D6DBE"/>
    <w:rsid w:val="006D7426"/>
    <w:rsid w:val="006E05B8"/>
    <w:rsid w:val="006E0665"/>
    <w:rsid w:val="006E1E63"/>
    <w:rsid w:val="006E2307"/>
    <w:rsid w:val="006E2F48"/>
    <w:rsid w:val="006E2FF1"/>
    <w:rsid w:val="006E33AE"/>
    <w:rsid w:val="006E33B5"/>
    <w:rsid w:val="006E3EC0"/>
    <w:rsid w:val="006E4D18"/>
    <w:rsid w:val="006E5B44"/>
    <w:rsid w:val="006E637B"/>
    <w:rsid w:val="006E64E1"/>
    <w:rsid w:val="006E690B"/>
    <w:rsid w:val="006E7520"/>
    <w:rsid w:val="006E7C54"/>
    <w:rsid w:val="006F02F0"/>
    <w:rsid w:val="006F08CA"/>
    <w:rsid w:val="006F1B4C"/>
    <w:rsid w:val="006F3583"/>
    <w:rsid w:val="006F36EC"/>
    <w:rsid w:val="006F3952"/>
    <w:rsid w:val="006F4B35"/>
    <w:rsid w:val="006F5301"/>
    <w:rsid w:val="00701E65"/>
    <w:rsid w:val="0070278F"/>
    <w:rsid w:val="00705165"/>
    <w:rsid w:val="00705985"/>
    <w:rsid w:val="007059FC"/>
    <w:rsid w:val="00705A34"/>
    <w:rsid w:val="00711445"/>
    <w:rsid w:val="0071228E"/>
    <w:rsid w:val="00712748"/>
    <w:rsid w:val="00714C73"/>
    <w:rsid w:val="00714F65"/>
    <w:rsid w:val="00717062"/>
    <w:rsid w:val="007172CA"/>
    <w:rsid w:val="00717D3A"/>
    <w:rsid w:val="00720E28"/>
    <w:rsid w:val="00721438"/>
    <w:rsid w:val="007215AD"/>
    <w:rsid w:val="00722E3F"/>
    <w:rsid w:val="00724005"/>
    <w:rsid w:val="00725EA6"/>
    <w:rsid w:val="00726160"/>
    <w:rsid w:val="00726780"/>
    <w:rsid w:val="0072789A"/>
    <w:rsid w:val="007319B6"/>
    <w:rsid w:val="00731F81"/>
    <w:rsid w:val="0073490B"/>
    <w:rsid w:val="00734F5F"/>
    <w:rsid w:val="007359CD"/>
    <w:rsid w:val="00735F86"/>
    <w:rsid w:val="00735FA6"/>
    <w:rsid w:val="007375BC"/>
    <w:rsid w:val="00737F73"/>
    <w:rsid w:val="00740827"/>
    <w:rsid w:val="00740919"/>
    <w:rsid w:val="00740D56"/>
    <w:rsid w:val="00742347"/>
    <w:rsid w:val="00742718"/>
    <w:rsid w:val="00744E03"/>
    <w:rsid w:val="0074518A"/>
    <w:rsid w:val="00745B2B"/>
    <w:rsid w:val="00745E61"/>
    <w:rsid w:val="0074634E"/>
    <w:rsid w:val="00746ADE"/>
    <w:rsid w:val="0074782C"/>
    <w:rsid w:val="00750E86"/>
    <w:rsid w:val="00751657"/>
    <w:rsid w:val="00751AB0"/>
    <w:rsid w:val="00752511"/>
    <w:rsid w:val="00755608"/>
    <w:rsid w:val="00755F10"/>
    <w:rsid w:val="00755F42"/>
    <w:rsid w:val="007567E2"/>
    <w:rsid w:val="00757DA8"/>
    <w:rsid w:val="0076014B"/>
    <w:rsid w:val="0076177F"/>
    <w:rsid w:val="0076220A"/>
    <w:rsid w:val="0076288D"/>
    <w:rsid w:val="00762B4A"/>
    <w:rsid w:val="00762F43"/>
    <w:rsid w:val="0076387F"/>
    <w:rsid w:val="00764E15"/>
    <w:rsid w:val="00767017"/>
    <w:rsid w:val="00767695"/>
    <w:rsid w:val="007709A3"/>
    <w:rsid w:val="00770B6F"/>
    <w:rsid w:val="00770FDA"/>
    <w:rsid w:val="00771031"/>
    <w:rsid w:val="00771210"/>
    <w:rsid w:val="007714AB"/>
    <w:rsid w:val="00771576"/>
    <w:rsid w:val="007715BD"/>
    <w:rsid w:val="0077326E"/>
    <w:rsid w:val="007734AA"/>
    <w:rsid w:val="007735FC"/>
    <w:rsid w:val="00774572"/>
    <w:rsid w:val="00774E57"/>
    <w:rsid w:val="00774F67"/>
    <w:rsid w:val="00776A6A"/>
    <w:rsid w:val="00777DA5"/>
    <w:rsid w:val="00777F54"/>
    <w:rsid w:val="0078020F"/>
    <w:rsid w:val="00780342"/>
    <w:rsid w:val="00780820"/>
    <w:rsid w:val="0078127E"/>
    <w:rsid w:val="00781A2C"/>
    <w:rsid w:val="00781FEA"/>
    <w:rsid w:val="00782C60"/>
    <w:rsid w:val="00783554"/>
    <w:rsid w:val="00783CFF"/>
    <w:rsid w:val="00784F82"/>
    <w:rsid w:val="007864D6"/>
    <w:rsid w:val="007875EB"/>
    <w:rsid w:val="007877D6"/>
    <w:rsid w:val="0078785D"/>
    <w:rsid w:val="0079022A"/>
    <w:rsid w:val="00790656"/>
    <w:rsid w:val="007913E3"/>
    <w:rsid w:val="00792B0C"/>
    <w:rsid w:val="00792EDE"/>
    <w:rsid w:val="007937FA"/>
    <w:rsid w:val="007948E6"/>
    <w:rsid w:val="00795270"/>
    <w:rsid w:val="007967C4"/>
    <w:rsid w:val="00796C48"/>
    <w:rsid w:val="007A083C"/>
    <w:rsid w:val="007A1670"/>
    <w:rsid w:val="007A17A9"/>
    <w:rsid w:val="007A1C31"/>
    <w:rsid w:val="007A419B"/>
    <w:rsid w:val="007A42B4"/>
    <w:rsid w:val="007A4317"/>
    <w:rsid w:val="007A5069"/>
    <w:rsid w:val="007A580E"/>
    <w:rsid w:val="007A6C5F"/>
    <w:rsid w:val="007A79ED"/>
    <w:rsid w:val="007A7D76"/>
    <w:rsid w:val="007B056D"/>
    <w:rsid w:val="007B0E00"/>
    <w:rsid w:val="007B18DE"/>
    <w:rsid w:val="007B19C0"/>
    <w:rsid w:val="007B1F31"/>
    <w:rsid w:val="007B1FCF"/>
    <w:rsid w:val="007B2120"/>
    <w:rsid w:val="007B32D1"/>
    <w:rsid w:val="007B53B1"/>
    <w:rsid w:val="007B616B"/>
    <w:rsid w:val="007B7A5B"/>
    <w:rsid w:val="007B7C95"/>
    <w:rsid w:val="007C15AD"/>
    <w:rsid w:val="007C1A8A"/>
    <w:rsid w:val="007C1ADB"/>
    <w:rsid w:val="007C1BE2"/>
    <w:rsid w:val="007C1FE7"/>
    <w:rsid w:val="007C2830"/>
    <w:rsid w:val="007C2A71"/>
    <w:rsid w:val="007C2EA6"/>
    <w:rsid w:val="007C3117"/>
    <w:rsid w:val="007C388C"/>
    <w:rsid w:val="007C40CA"/>
    <w:rsid w:val="007C4C2D"/>
    <w:rsid w:val="007C5EFC"/>
    <w:rsid w:val="007C6146"/>
    <w:rsid w:val="007C63AC"/>
    <w:rsid w:val="007C68BA"/>
    <w:rsid w:val="007D06AF"/>
    <w:rsid w:val="007D0AB4"/>
    <w:rsid w:val="007D161B"/>
    <w:rsid w:val="007D1DA3"/>
    <w:rsid w:val="007D1E38"/>
    <w:rsid w:val="007D27DD"/>
    <w:rsid w:val="007D2AD1"/>
    <w:rsid w:val="007D2C53"/>
    <w:rsid w:val="007D3074"/>
    <w:rsid w:val="007D3F8B"/>
    <w:rsid w:val="007D4B5C"/>
    <w:rsid w:val="007D4BAD"/>
    <w:rsid w:val="007D4C6C"/>
    <w:rsid w:val="007D4D59"/>
    <w:rsid w:val="007D5D80"/>
    <w:rsid w:val="007D5FFB"/>
    <w:rsid w:val="007E0C52"/>
    <w:rsid w:val="007E1006"/>
    <w:rsid w:val="007E2139"/>
    <w:rsid w:val="007E26B3"/>
    <w:rsid w:val="007E339C"/>
    <w:rsid w:val="007E517D"/>
    <w:rsid w:val="007E52DD"/>
    <w:rsid w:val="007E6B05"/>
    <w:rsid w:val="007F005E"/>
    <w:rsid w:val="007F05B0"/>
    <w:rsid w:val="007F17E4"/>
    <w:rsid w:val="007F1958"/>
    <w:rsid w:val="007F1AFC"/>
    <w:rsid w:val="007F1C09"/>
    <w:rsid w:val="007F214F"/>
    <w:rsid w:val="007F2460"/>
    <w:rsid w:val="007F3329"/>
    <w:rsid w:val="007F3B62"/>
    <w:rsid w:val="007F4154"/>
    <w:rsid w:val="007F48CA"/>
    <w:rsid w:val="007F5B68"/>
    <w:rsid w:val="007F63DC"/>
    <w:rsid w:val="007F7BB1"/>
    <w:rsid w:val="007F7D99"/>
    <w:rsid w:val="0080080B"/>
    <w:rsid w:val="008024D6"/>
    <w:rsid w:val="00802D91"/>
    <w:rsid w:val="008045DF"/>
    <w:rsid w:val="00804990"/>
    <w:rsid w:val="00804FBC"/>
    <w:rsid w:val="00805032"/>
    <w:rsid w:val="00806C50"/>
    <w:rsid w:val="00807D29"/>
    <w:rsid w:val="00810A3A"/>
    <w:rsid w:val="00811C05"/>
    <w:rsid w:val="008129CF"/>
    <w:rsid w:val="00813F88"/>
    <w:rsid w:val="008150BC"/>
    <w:rsid w:val="008167C5"/>
    <w:rsid w:val="00817467"/>
    <w:rsid w:val="00820284"/>
    <w:rsid w:val="0082028C"/>
    <w:rsid w:val="008206CD"/>
    <w:rsid w:val="00820C6A"/>
    <w:rsid w:val="008210D5"/>
    <w:rsid w:val="0082143F"/>
    <w:rsid w:val="0082172E"/>
    <w:rsid w:val="00821EE4"/>
    <w:rsid w:val="008227B8"/>
    <w:rsid w:val="00822C0D"/>
    <w:rsid w:val="008233E6"/>
    <w:rsid w:val="00823AC6"/>
    <w:rsid w:val="00823FCB"/>
    <w:rsid w:val="00824C56"/>
    <w:rsid w:val="0082577F"/>
    <w:rsid w:val="008257CC"/>
    <w:rsid w:val="00825E4E"/>
    <w:rsid w:val="00826730"/>
    <w:rsid w:val="00827C22"/>
    <w:rsid w:val="00827C43"/>
    <w:rsid w:val="00830266"/>
    <w:rsid w:val="0083035A"/>
    <w:rsid w:val="00831148"/>
    <w:rsid w:val="00831BC4"/>
    <w:rsid w:val="00832508"/>
    <w:rsid w:val="0083394E"/>
    <w:rsid w:val="00833CA5"/>
    <w:rsid w:val="00834B8A"/>
    <w:rsid w:val="008372DE"/>
    <w:rsid w:val="00841792"/>
    <w:rsid w:val="008417EF"/>
    <w:rsid w:val="00841EE1"/>
    <w:rsid w:val="00844063"/>
    <w:rsid w:val="0084446B"/>
    <w:rsid w:val="008446BF"/>
    <w:rsid w:val="008470EF"/>
    <w:rsid w:val="008512C6"/>
    <w:rsid w:val="00851CF1"/>
    <w:rsid w:val="00851D2D"/>
    <w:rsid w:val="00852483"/>
    <w:rsid w:val="00852E41"/>
    <w:rsid w:val="00853B10"/>
    <w:rsid w:val="00855265"/>
    <w:rsid w:val="0085580B"/>
    <w:rsid w:val="008562C5"/>
    <w:rsid w:val="00856351"/>
    <w:rsid w:val="00856C3C"/>
    <w:rsid w:val="0085740B"/>
    <w:rsid w:val="00860874"/>
    <w:rsid w:val="008611E6"/>
    <w:rsid w:val="008614F5"/>
    <w:rsid w:val="00862E77"/>
    <w:rsid w:val="00863237"/>
    <w:rsid w:val="008636DC"/>
    <w:rsid w:val="008641B4"/>
    <w:rsid w:val="00864FFC"/>
    <w:rsid w:val="00865881"/>
    <w:rsid w:val="00865EB9"/>
    <w:rsid w:val="00867CE8"/>
    <w:rsid w:val="0087070C"/>
    <w:rsid w:val="00872897"/>
    <w:rsid w:val="00872949"/>
    <w:rsid w:val="00872DB8"/>
    <w:rsid w:val="00874082"/>
    <w:rsid w:val="00874E82"/>
    <w:rsid w:val="00874FB5"/>
    <w:rsid w:val="00875281"/>
    <w:rsid w:val="0087549B"/>
    <w:rsid w:val="008767B7"/>
    <w:rsid w:val="008775FC"/>
    <w:rsid w:val="0087775C"/>
    <w:rsid w:val="00877FC3"/>
    <w:rsid w:val="008803E9"/>
    <w:rsid w:val="00880EAA"/>
    <w:rsid w:val="008815BF"/>
    <w:rsid w:val="00881B60"/>
    <w:rsid w:val="008831FB"/>
    <w:rsid w:val="00883FC6"/>
    <w:rsid w:val="008848A3"/>
    <w:rsid w:val="00885108"/>
    <w:rsid w:val="0088528A"/>
    <w:rsid w:val="0088614B"/>
    <w:rsid w:val="00886E9E"/>
    <w:rsid w:val="008901A6"/>
    <w:rsid w:val="00890824"/>
    <w:rsid w:val="008918F8"/>
    <w:rsid w:val="00891F9D"/>
    <w:rsid w:val="008923A4"/>
    <w:rsid w:val="0089240B"/>
    <w:rsid w:val="00892977"/>
    <w:rsid w:val="0089392B"/>
    <w:rsid w:val="008951D5"/>
    <w:rsid w:val="0089575B"/>
    <w:rsid w:val="008976FA"/>
    <w:rsid w:val="008A0868"/>
    <w:rsid w:val="008A1B0F"/>
    <w:rsid w:val="008A227B"/>
    <w:rsid w:val="008A2AB5"/>
    <w:rsid w:val="008A2BA4"/>
    <w:rsid w:val="008A2BAB"/>
    <w:rsid w:val="008A44BA"/>
    <w:rsid w:val="008A485B"/>
    <w:rsid w:val="008A489C"/>
    <w:rsid w:val="008A4E3B"/>
    <w:rsid w:val="008A5942"/>
    <w:rsid w:val="008A6009"/>
    <w:rsid w:val="008A6AFE"/>
    <w:rsid w:val="008B156E"/>
    <w:rsid w:val="008B198E"/>
    <w:rsid w:val="008B1AC4"/>
    <w:rsid w:val="008B4655"/>
    <w:rsid w:val="008B46F4"/>
    <w:rsid w:val="008B52B2"/>
    <w:rsid w:val="008B5843"/>
    <w:rsid w:val="008B5F0E"/>
    <w:rsid w:val="008B6BBC"/>
    <w:rsid w:val="008C00DC"/>
    <w:rsid w:val="008C02E8"/>
    <w:rsid w:val="008C0404"/>
    <w:rsid w:val="008C0B2C"/>
    <w:rsid w:val="008C0C91"/>
    <w:rsid w:val="008C0F83"/>
    <w:rsid w:val="008C1154"/>
    <w:rsid w:val="008C14C9"/>
    <w:rsid w:val="008C2A48"/>
    <w:rsid w:val="008C2A9B"/>
    <w:rsid w:val="008C47D8"/>
    <w:rsid w:val="008C631F"/>
    <w:rsid w:val="008C685A"/>
    <w:rsid w:val="008C6E79"/>
    <w:rsid w:val="008D048C"/>
    <w:rsid w:val="008D0731"/>
    <w:rsid w:val="008D1F03"/>
    <w:rsid w:val="008D4303"/>
    <w:rsid w:val="008D4AA9"/>
    <w:rsid w:val="008D58D8"/>
    <w:rsid w:val="008D5CD4"/>
    <w:rsid w:val="008D6146"/>
    <w:rsid w:val="008E1F81"/>
    <w:rsid w:val="008E20E8"/>
    <w:rsid w:val="008E3DDD"/>
    <w:rsid w:val="008E422F"/>
    <w:rsid w:val="008E4432"/>
    <w:rsid w:val="008E4584"/>
    <w:rsid w:val="008E6332"/>
    <w:rsid w:val="008E6492"/>
    <w:rsid w:val="008E6EED"/>
    <w:rsid w:val="008F135A"/>
    <w:rsid w:val="008F1CD0"/>
    <w:rsid w:val="008F23BC"/>
    <w:rsid w:val="008F27FD"/>
    <w:rsid w:val="008F2AE4"/>
    <w:rsid w:val="008F31AB"/>
    <w:rsid w:val="008F42F1"/>
    <w:rsid w:val="008F46C5"/>
    <w:rsid w:val="008F485D"/>
    <w:rsid w:val="008F6868"/>
    <w:rsid w:val="008F7DC8"/>
    <w:rsid w:val="00900B9A"/>
    <w:rsid w:val="00902B5C"/>
    <w:rsid w:val="00902F9B"/>
    <w:rsid w:val="009040ED"/>
    <w:rsid w:val="00904A2C"/>
    <w:rsid w:val="00904CD9"/>
    <w:rsid w:val="0090591B"/>
    <w:rsid w:val="00907F42"/>
    <w:rsid w:val="00907FF1"/>
    <w:rsid w:val="00910853"/>
    <w:rsid w:val="009109C7"/>
    <w:rsid w:val="00910CDF"/>
    <w:rsid w:val="00912291"/>
    <w:rsid w:val="00916AB3"/>
    <w:rsid w:val="009205DF"/>
    <w:rsid w:val="00922AF4"/>
    <w:rsid w:val="00923349"/>
    <w:rsid w:val="00925E20"/>
    <w:rsid w:val="00925F17"/>
    <w:rsid w:val="00926352"/>
    <w:rsid w:val="0092701F"/>
    <w:rsid w:val="00927390"/>
    <w:rsid w:val="00927944"/>
    <w:rsid w:val="009328F9"/>
    <w:rsid w:val="00932BCB"/>
    <w:rsid w:val="0093357E"/>
    <w:rsid w:val="00935299"/>
    <w:rsid w:val="00935A1E"/>
    <w:rsid w:val="009378CF"/>
    <w:rsid w:val="00937A74"/>
    <w:rsid w:val="009400B9"/>
    <w:rsid w:val="009408C2"/>
    <w:rsid w:val="00941739"/>
    <w:rsid w:val="00941EC0"/>
    <w:rsid w:val="00942473"/>
    <w:rsid w:val="00942658"/>
    <w:rsid w:val="00942A4B"/>
    <w:rsid w:val="00943064"/>
    <w:rsid w:val="009433EC"/>
    <w:rsid w:val="0094418B"/>
    <w:rsid w:val="009449DC"/>
    <w:rsid w:val="00944E86"/>
    <w:rsid w:val="00945FDE"/>
    <w:rsid w:val="00950504"/>
    <w:rsid w:val="00950F80"/>
    <w:rsid w:val="009512CA"/>
    <w:rsid w:val="0095148E"/>
    <w:rsid w:val="00951AA7"/>
    <w:rsid w:val="00952174"/>
    <w:rsid w:val="009539F2"/>
    <w:rsid w:val="0095449E"/>
    <w:rsid w:val="00954CCE"/>
    <w:rsid w:val="009554A1"/>
    <w:rsid w:val="0095624B"/>
    <w:rsid w:val="009575A6"/>
    <w:rsid w:val="00957AF4"/>
    <w:rsid w:val="00957DCB"/>
    <w:rsid w:val="0096050E"/>
    <w:rsid w:val="00960A49"/>
    <w:rsid w:val="009615D0"/>
    <w:rsid w:val="00961FD6"/>
    <w:rsid w:val="0096206C"/>
    <w:rsid w:val="0096237A"/>
    <w:rsid w:val="009626D7"/>
    <w:rsid w:val="00962E0F"/>
    <w:rsid w:val="009640B6"/>
    <w:rsid w:val="00964152"/>
    <w:rsid w:val="00965768"/>
    <w:rsid w:val="0096618A"/>
    <w:rsid w:val="009662FA"/>
    <w:rsid w:val="009663B9"/>
    <w:rsid w:val="00966544"/>
    <w:rsid w:val="0096658B"/>
    <w:rsid w:val="00966972"/>
    <w:rsid w:val="009712B8"/>
    <w:rsid w:val="009722BD"/>
    <w:rsid w:val="0097230B"/>
    <w:rsid w:val="009726A9"/>
    <w:rsid w:val="0097294F"/>
    <w:rsid w:val="0097545C"/>
    <w:rsid w:val="0097567B"/>
    <w:rsid w:val="00975898"/>
    <w:rsid w:val="0097789B"/>
    <w:rsid w:val="0097794B"/>
    <w:rsid w:val="00977B5A"/>
    <w:rsid w:val="00982CF8"/>
    <w:rsid w:val="00985237"/>
    <w:rsid w:val="00985E93"/>
    <w:rsid w:val="00991123"/>
    <w:rsid w:val="009923F3"/>
    <w:rsid w:val="009924B5"/>
    <w:rsid w:val="0099399A"/>
    <w:rsid w:val="00994A0B"/>
    <w:rsid w:val="00994D09"/>
    <w:rsid w:val="00994E91"/>
    <w:rsid w:val="0099538D"/>
    <w:rsid w:val="00995782"/>
    <w:rsid w:val="00995A00"/>
    <w:rsid w:val="00996DDE"/>
    <w:rsid w:val="00997882"/>
    <w:rsid w:val="0099789D"/>
    <w:rsid w:val="009A0282"/>
    <w:rsid w:val="009A1804"/>
    <w:rsid w:val="009A1983"/>
    <w:rsid w:val="009A3350"/>
    <w:rsid w:val="009A4359"/>
    <w:rsid w:val="009A46DB"/>
    <w:rsid w:val="009A6EA5"/>
    <w:rsid w:val="009A72AE"/>
    <w:rsid w:val="009A74AD"/>
    <w:rsid w:val="009A7979"/>
    <w:rsid w:val="009B02CC"/>
    <w:rsid w:val="009B15A7"/>
    <w:rsid w:val="009B1736"/>
    <w:rsid w:val="009B27DF"/>
    <w:rsid w:val="009B296B"/>
    <w:rsid w:val="009B2ABF"/>
    <w:rsid w:val="009B4E86"/>
    <w:rsid w:val="009B5BE9"/>
    <w:rsid w:val="009B5DA4"/>
    <w:rsid w:val="009B60B0"/>
    <w:rsid w:val="009B6ED3"/>
    <w:rsid w:val="009B6F72"/>
    <w:rsid w:val="009B7E1E"/>
    <w:rsid w:val="009B7F78"/>
    <w:rsid w:val="009C049A"/>
    <w:rsid w:val="009C06AA"/>
    <w:rsid w:val="009C0BDA"/>
    <w:rsid w:val="009C1298"/>
    <w:rsid w:val="009C1D86"/>
    <w:rsid w:val="009C29DD"/>
    <w:rsid w:val="009C2AFF"/>
    <w:rsid w:val="009C314D"/>
    <w:rsid w:val="009C3FD0"/>
    <w:rsid w:val="009C43C2"/>
    <w:rsid w:val="009C4F4D"/>
    <w:rsid w:val="009C53C9"/>
    <w:rsid w:val="009C5427"/>
    <w:rsid w:val="009C5439"/>
    <w:rsid w:val="009C6780"/>
    <w:rsid w:val="009C6F11"/>
    <w:rsid w:val="009C71EA"/>
    <w:rsid w:val="009D1DB2"/>
    <w:rsid w:val="009D1FA5"/>
    <w:rsid w:val="009D299A"/>
    <w:rsid w:val="009D2EFD"/>
    <w:rsid w:val="009D4B09"/>
    <w:rsid w:val="009D5E2C"/>
    <w:rsid w:val="009D66CE"/>
    <w:rsid w:val="009D6BFF"/>
    <w:rsid w:val="009D74BF"/>
    <w:rsid w:val="009D7DDB"/>
    <w:rsid w:val="009E04D7"/>
    <w:rsid w:val="009E0655"/>
    <w:rsid w:val="009E0788"/>
    <w:rsid w:val="009E09C2"/>
    <w:rsid w:val="009E1E3D"/>
    <w:rsid w:val="009E2E54"/>
    <w:rsid w:val="009E30AF"/>
    <w:rsid w:val="009E441B"/>
    <w:rsid w:val="009E5F85"/>
    <w:rsid w:val="009E61B9"/>
    <w:rsid w:val="009E7BDE"/>
    <w:rsid w:val="009F1039"/>
    <w:rsid w:val="009F14C1"/>
    <w:rsid w:val="009F157C"/>
    <w:rsid w:val="009F218A"/>
    <w:rsid w:val="009F2508"/>
    <w:rsid w:val="009F37FA"/>
    <w:rsid w:val="009F3A77"/>
    <w:rsid w:val="009F4F6B"/>
    <w:rsid w:val="009F54F8"/>
    <w:rsid w:val="009F5844"/>
    <w:rsid w:val="009F6614"/>
    <w:rsid w:val="00A002A0"/>
    <w:rsid w:val="00A012DC"/>
    <w:rsid w:val="00A0132F"/>
    <w:rsid w:val="00A01A06"/>
    <w:rsid w:val="00A02A83"/>
    <w:rsid w:val="00A03B46"/>
    <w:rsid w:val="00A03D7A"/>
    <w:rsid w:val="00A04A4A"/>
    <w:rsid w:val="00A04A5C"/>
    <w:rsid w:val="00A04B6C"/>
    <w:rsid w:val="00A06630"/>
    <w:rsid w:val="00A068FC"/>
    <w:rsid w:val="00A06C86"/>
    <w:rsid w:val="00A06C93"/>
    <w:rsid w:val="00A0750C"/>
    <w:rsid w:val="00A07C1D"/>
    <w:rsid w:val="00A104B5"/>
    <w:rsid w:val="00A10558"/>
    <w:rsid w:val="00A1163B"/>
    <w:rsid w:val="00A1299C"/>
    <w:rsid w:val="00A15042"/>
    <w:rsid w:val="00A1556D"/>
    <w:rsid w:val="00A170BC"/>
    <w:rsid w:val="00A1717E"/>
    <w:rsid w:val="00A17809"/>
    <w:rsid w:val="00A204B9"/>
    <w:rsid w:val="00A205B4"/>
    <w:rsid w:val="00A20CB9"/>
    <w:rsid w:val="00A22D05"/>
    <w:rsid w:val="00A22ED3"/>
    <w:rsid w:val="00A235DB"/>
    <w:rsid w:val="00A23C81"/>
    <w:rsid w:val="00A24839"/>
    <w:rsid w:val="00A24A99"/>
    <w:rsid w:val="00A26CA8"/>
    <w:rsid w:val="00A30A5F"/>
    <w:rsid w:val="00A316C5"/>
    <w:rsid w:val="00A316C9"/>
    <w:rsid w:val="00A31F4E"/>
    <w:rsid w:val="00A31FF8"/>
    <w:rsid w:val="00A322C3"/>
    <w:rsid w:val="00A3265C"/>
    <w:rsid w:val="00A32EA9"/>
    <w:rsid w:val="00A33214"/>
    <w:rsid w:val="00A3336A"/>
    <w:rsid w:val="00A33654"/>
    <w:rsid w:val="00A336C6"/>
    <w:rsid w:val="00A347F7"/>
    <w:rsid w:val="00A4115D"/>
    <w:rsid w:val="00A416FA"/>
    <w:rsid w:val="00A4257E"/>
    <w:rsid w:val="00A426FF"/>
    <w:rsid w:val="00A42A27"/>
    <w:rsid w:val="00A42E51"/>
    <w:rsid w:val="00A45407"/>
    <w:rsid w:val="00A465BC"/>
    <w:rsid w:val="00A468F4"/>
    <w:rsid w:val="00A46B0B"/>
    <w:rsid w:val="00A47EF6"/>
    <w:rsid w:val="00A50716"/>
    <w:rsid w:val="00A50CB2"/>
    <w:rsid w:val="00A51F69"/>
    <w:rsid w:val="00A521E2"/>
    <w:rsid w:val="00A537DA"/>
    <w:rsid w:val="00A538AC"/>
    <w:rsid w:val="00A5437A"/>
    <w:rsid w:val="00A560D8"/>
    <w:rsid w:val="00A56D12"/>
    <w:rsid w:val="00A6116E"/>
    <w:rsid w:val="00A63026"/>
    <w:rsid w:val="00A6356A"/>
    <w:rsid w:val="00A636AD"/>
    <w:rsid w:val="00A64796"/>
    <w:rsid w:val="00A64806"/>
    <w:rsid w:val="00A66FE3"/>
    <w:rsid w:val="00A6729C"/>
    <w:rsid w:val="00A715F7"/>
    <w:rsid w:val="00A71B75"/>
    <w:rsid w:val="00A71FF6"/>
    <w:rsid w:val="00A74046"/>
    <w:rsid w:val="00A74640"/>
    <w:rsid w:val="00A75B68"/>
    <w:rsid w:val="00A762F6"/>
    <w:rsid w:val="00A76D06"/>
    <w:rsid w:val="00A770D8"/>
    <w:rsid w:val="00A77634"/>
    <w:rsid w:val="00A77F06"/>
    <w:rsid w:val="00A77F85"/>
    <w:rsid w:val="00A77FED"/>
    <w:rsid w:val="00A8029B"/>
    <w:rsid w:val="00A81112"/>
    <w:rsid w:val="00A82474"/>
    <w:rsid w:val="00A82A42"/>
    <w:rsid w:val="00A82F46"/>
    <w:rsid w:val="00A8374B"/>
    <w:rsid w:val="00A837F2"/>
    <w:rsid w:val="00A83FAC"/>
    <w:rsid w:val="00A85542"/>
    <w:rsid w:val="00A85E63"/>
    <w:rsid w:val="00A8600D"/>
    <w:rsid w:val="00A879A0"/>
    <w:rsid w:val="00A87CB9"/>
    <w:rsid w:val="00A9048D"/>
    <w:rsid w:val="00A91296"/>
    <w:rsid w:val="00A925FA"/>
    <w:rsid w:val="00A95D5C"/>
    <w:rsid w:val="00A96DAA"/>
    <w:rsid w:val="00AA1DC4"/>
    <w:rsid w:val="00AA31D6"/>
    <w:rsid w:val="00AA3375"/>
    <w:rsid w:val="00AA39F8"/>
    <w:rsid w:val="00AA444A"/>
    <w:rsid w:val="00AA4D8D"/>
    <w:rsid w:val="00AA5657"/>
    <w:rsid w:val="00AA576E"/>
    <w:rsid w:val="00AA7F32"/>
    <w:rsid w:val="00AA7F46"/>
    <w:rsid w:val="00AB0A2B"/>
    <w:rsid w:val="00AB132F"/>
    <w:rsid w:val="00AB22DF"/>
    <w:rsid w:val="00AB3E14"/>
    <w:rsid w:val="00AB4DB1"/>
    <w:rsid w:val="00AB4FDE"/>
    <w:rsid w:val="00AB5A75"/>
    <w:rsid w:val="00AB5F51"/>
    <w:rsid w:val="00AC08D0"/>
    <w:rsid w:val="00AC09D7"/>
    <w:rsid w:val="00AC25C1"/>
    <w:rsid w:val="00AC3424"/>
    <w:rsid w:val="00AC43C3"/>
    <w:rsid w:val="00AC51A7"/>
    <w:rsid w:val="00AC5FC1"/>
    <w:rsid w:val="00AC6230"/>
    <w:rsid w:val="00AC75AA"/>
    <w:rsid w:val="00AD04C7"/>
    <w:rsid w:val="00AD110E"/>
    <w:rsid w:val="00AD2335"/>
    <w:rsid w:val="00AD237F"/>
    <w:rsid w:val="00AD2445"/>
    <w:rsid w:val="00AD3A3C"/>
    <w:rsid w:val="00AD3E66"/>
    <w:rsid w:val="00AD3F1A"/>
    <w:rsid w:val="00AD44D2"/>
    <w:rsid w:val="00AD5464"/>
    <w:rsid w:val="00AD5836"/>
    <w:rsid w:val="00AD5CAE"/>
    <w:rsid w:val="00AD6E63"/>
    <w:rsid w:val="00AD6E78"/>
    <w:rsid w:val="00AD7394"/>
    <w:rsid w:val="00AD7983"/>
    <w:rsid w:val="00AE03F0"/>
    <w:rsid w:val="00AE0CEE"/>
    <w:rsid w:val="00AE21C9"/>
    <w:rsid w:val="00AE292C"/>
    <w:rsid w:val="00AE3090"/>
    <w:rsid w:val="00AE36E5"/>
    <w:rsid w:val="00AE3ED1"/>
    <w:rsid w:val="00AE459B"/>
    <w:rsid w:val="00AE4918"/>
    <w:rsid w:val="00AE4997"/>
    <w:rsid w:val="00AE5132"/>
    <w:rsid w:val="00AE5591"/>
    <w:rsid w:val="00AE5595"/>
    <w:rsid w:val="00AE5C1C"/>
    <w:rsid w:val="00AE61BB"/>
    <w:rsid w:val="00AF1048"/>
    <w:rsid w:val="00AF14E4"/>
    <w:rsid w:val="00AF1FD2"/>
    <w:rsid w:val="00AF4188"/>
    <w:rsid w:val="00AF4247"/>
    <w:rsid w:val="00AF4BEB"/>
    <w:rsid w:val="00AF5CFF"/>
    <w:rsid w:val="00B00001"/>
    <w:rsid w:val="00B0235E"/>
    <w:rsid w:val="00B03916"/>
    <w:rsid w:val="00B03DCE"/>
    <w:rsid w:val="00B06433"/>
    <w:rsid w:val="00B12460"/>
    <w:rsid w:val="00B13F88"/>
    <w:rsid w:val="00B13FDC"/>
    <w:rsid w:val="00B14527"/>
    <w:rsid w:val="00B14B93"/>
    <w:rsid w:val="00B14BA2"/>
    <w:rsid w:val="00B15227"/>
    <w:rsid w:val="00B154A3"/>
    <w:rsid w:val="00B200B4"/>
    <w:rsid w:val="00B20602"/>
    <w:rsid w:val="00B20DAB"/>
    <w:rsid w:val="00B21766"/>
    <w:rsid w:val="00B231A5"/>
    <w:rsid w:val="00B254C0"/>
    <w:rsid w:val="00B25755"/>
    <w:rsid w:val="00B25D12"/>
    <w:rsid w:val="00B275C8"/>
    <w:rsid w:val="00B27689"/>
    <w:rsid w:val="00B276D9"/>
    <w:rsid w:val="00B279F2"/>
    <w:rsid w:val="00B31DBD"/>
    <w:rsid w:val="00B321A0"/>
    <w:rsid w:val="00B33017"/>
    <w:rsid w:val="00B3375B"/>
    <w:rsid w:val="00B339D0"/>
    <w:rsid w:val="00B34A17"/>
    <w:rsid w:val="00B368F2"/>
    <w:rsid w:val="00B36C79"/>
    <w:rsid w:val="00B40858"/>
    <w:rsid w:val="00B40AC9"/>
    <w:rsid w:val="00B42A9D"/>
    <w:rsid w:val="00B43B64"/>
    <w:rsid w:val="00B43D1D"/>
    <w:rsid w:val="00B4437F"/>
    <w:rsid w:val="00B4483E"/>
    <w:rsid w:val="00B46B0D"/>
    <w:rsid w:val="00B47AF7"/>
    <w:rsid w:val="00B51A5D"/>
    <w:rsid w:val="00B521A4"/>
    <w:rsid w:val="00B52FCD"/>
    <w:rsid w:val="00B53964"/>
    <w:rsid w:val="00B547F5"/>
    <w:rsid w:val="00B54B72"/>
    <w:rsid w:val="00B54E04"/>
    <w:rsid w:val="00B55123"/>
    <w:rsid w:val="00B56667"/>
    <w:rsid w:val="00B56DB3"/>
    <w:rsid w:val="00B571AE"/>
    <w:rsid w:val="00B57BB4"/>
    <w:rsid w:val="00B609C3"/>
    <w:rsid w:val="00B60A73"/>
    <w:rsid w:val="00B62107"/>
    <w:rsid w:val="00B62D09"/>
    <w:rsid w:val="00B62D4D"/>
    <w:rsid w:val="00B63186"/>
    <w:rsid w:val="00B63558"/>
    <w:rsid w:val="00B64F7A"/>
    <w:rsid w:val="00B6532A"/>
    <w:rsid w:val="00B66052"/>
    <w:rsid w:val="00B67838"/>
    <w:rsid w:val="00B67D76"/>
    <w:rsid w:val="00B728D5"/>
    <w:rsid w:val="00B72B22"/>
    <w:rsid w:val="00B72B9E"/>
    <w:rsid w:val="00B72C58"/>
    <w:rsid w:val="00B72E56"/>
    <w:rsid w:val="00B72F9C"/>
    <w:rsid w:val="00B74975"/>
    <w:rsid w:val="00B756B9"/>
    <w:rsid w:val="00B757FB"/>
    <w:rsid w:val="00B75EFA"/>
    <w:rsid w:val="00B77787"/>
    <w:rsid w:val="00B77B10"/>
    <w:rsid w:val="00B77D5A"/>
    <w:rsid w:val="00B80356"/>
    <w:rsid w:val="00B81119"/>
    <w:rsid w:val="00B81725"/>
    <w:rsid w:val="00B81FC1"/>
    <w:rsid w:val="00B82300"/>
    <w:rsid w:val="00B82DBC"/>
    <w:rsid w:val="00B8538F"/>
    <w:rsid w:val="00B85B04"/>
    <w:rsid w:val="00B867D3"/>
    <w:rsid w:val="00B86DD2"/>
    <w:rsid w:val="00B870BF"/>
    <w:rsid w:val="00B87FAC"/>
    <w:rsid w:val="00B90028"/>
    <w:rsid w:val="00B91910"/>
    <w:rsid w:val="00B9241D"/>
    <w:rsid w:val="00B93E39"/>
    <w:rsid w:val="00B94AA2"/>
    <w:rsid w:val="00B9532C"/>
    <w:rsid w:val="00B95640"/>
    <w:rsid w:val="00B96B6E"/>
    <w:rsid w:val="00B96EE3"/>
    <w:rsid w:val="00B9750C"/>
    <w:rsid w:val="00B97E7C"/>
    <w:rsid w:val="00BA0B53"/>
    <w:rsid w:val="00BA1AE4"/>
    <w:rsid w:val="00BA1D6F"/>
    <w:rsid w:val="00BA2389"/>
    <w:rsid w:val="00BA238A"/>
    <w:rsid w:val="00BA263C"/>
    <w:rsid w:val="00BA4F5B"/>
    <w:rsid w:val="00BA506F"/>
    <w:rsid w:val="00BA5193"/>
    <w:rsid w:val="00BA74F1"/>
    <w:rsid w:val="00BA7687"/>
    <w:rsid w:val="00BB01F3"/>
    <w:rsid w:val="00BB1C91"/>
    <w:rsid w:val="00BB1FB5"/>
    <w:rsid w:val="00BB2B8A"/>
    <w:rsid w:val="00BB2C3D"/>
    <w:rsid w:val="00BB3CEA"/>
    <w:rsid w:val="00BB3F8E"/>
    <w:rsid w:val="00BB4082"/>
    <w:rsid w:val="00BB4981"/>
    <w:rsid w:val="00BB52F0"/>
    <w:rsid w:val="00BB55B1"/>
    <w:rsid w:val="00BB59A4"/>
    <w:rsid w:val="00BC0A3A"/>
    <w:rsid w:val="00BC10DE"/>
    <w:rsid w:val="00BC40F8"/>
    <w:rsid w:val="00BD0215"/>
    <w:rsid w:val="00BD047C"/>
    <w:rsid w:val="00BD1DF8"/>
    <w:rsid w:val="00BD293A"/>
    <w:rsid w:val="00BD2C46"/>
    <w:rsid w:val="00BD34B8"/>
    <w:rsid w:val="00BD3520"/>
    <w:rsid w:val="00BD439D"/>
    <w:rsid w:val="00BD4F69"/>
    <w:rsid w:val="00BD57E0"/>
    <w:rsid w:val="00BD6F7F"/>
    <w:rsid w:val="00BD74FF"/>
    <w:rsid w:val="00BD754B"/>
    <w:rsid w:val="00BE1B8C"/>
    <w:rsid w:val="00BE2172"/>
    <w:rsid w:val="00BE3156"/>
    <w:rsid w:val="00BE38B8"/>
    <w:rsid w:val="00BE3C7B"/>
    <w:rsid w:val="00BE46AB"/>
    <w:rsid w:val="00BE72FF"/>
    <w:rsid w:val="00BE7DB6"/>
    <w:rsid w:val="00BE7E65"/>
    <w:rsid w:val="00BF0642"/>
    <w:rsid w:val="00BF096F"/>
    <w:rsid w:val="00BF0E76"/>
    <w:rsid w:val="00BF1779"/>
    <w:rsid w:val="00BF17D1"/>
    <w:rsid w:val="00BF2A02"/>
    <w:rsid w:val="00BF40B6"/>
    <w:rsid w:val="00BF4137"/>
    <w:rsid w:val="00BF4D5C"/>
    <w:rsid w:val="00BF5938"/>
    <w:rsid w:val="00BF59CA"/>
    <w:rsid w:val="00BF65FA"/>
    <w:rsid w:val="00BF6DFD"/>
    <w:rsid w:val="00C0005C"/>
    <w:rsid w:val="00C00853"/>
    <w:rsid w:val="00C00C03"/>
    <w:rsid w:val="00C00F81"/>
    <w:rsid w:val="00C0185A"/>
    <w:rsid w:val="00C031DD"/>
    <w:rsid w:val="00C03965"/>
    <w:rsid w:val="00C04ACB"/>
    <w:rsid w:val="00C04CFD"/>
    <w:rsid w:val="00C06F45"/>
    <w:rsid w:val="00C11747"/>
    <w:rsid w:val="00C11C48"/>
    <w:rsid w:val="00C1217C"/>
    <w:rsid w:val="00C126C4"/>
    <w:rsid w:val="00C13E28"/>
    <w:rsid w:val="00C13E4F"/>
    <w:rsid w:val="00C16706"/>
    <w:rsid w:val="00C173D1"/>
    <w:rsid w:val="00C17B93"/>
    <w:rsid w:val="00C204BA"/>
    <w:rsid w:val="00C2262D"/>
    <w:rsid w:val="00C226A9"/>
    <w:rsid w:val="00C22EA1"/>
    <w:rsid w:val="00C241C2"/>
    <w:rsid w:val="00C24A3A"/>
    <w:rsid w:val="00C24EC6"/>
    <w:rsid w:val="00C255BF"/>
    <w:rsid w:val="00C25E08"/>
    <w:rsid w:val="00C265C9"/>
    <w:rsid w:val="00C26ACC"/>
    <w:rsid w:val="00C27302"/>
    <w:rsid w:val="00C27933"/>
    <w:rsid w:val="00C2793B"/>
    <w:rsid w:val="00C300F7"/>
    <w:rsid w:val="00C301C5"/>
    <w:rsid w:val="00C3067A"/>
    <w:rsid w:val="00C30732"/>
    <w:rsid w:val="00C309A8"/>
    <w:rsid w:val="00C33085"/>
    <w:rsid w:val="00C344FB"/>
    <w:rsid w:val="00C357F0"/>
    <w:rsid w:val="00C36C57"/>
    <w:rsid w:val="00C370F2"/>
    <w:rsid w:val="00C371EF"/>
    <w:rsid w:val="00C37A1C"/>
    <w:rsid w:val="00C405FE"/>
    <w:rsid w:val="00C415C6"/>
    <w:rsid w:val="00C41B88"/>
    <w:rsid w:val="00C42643"/>
    <w:rsid w:val="00C44234"/>
    <w:rsid w:val="00C44CF7"/>
    <w:rsid w:val="00C4500C"/>
    <w:rsid w:val="00C463D7"/>
    <w:rsid w:val="00C47D0E"/>
    <w:rsid w:val="00C500EA"/>
    <w:rsid w:val="00C503E0"/>
    <w:rsid w:val="00C509D9"/>
    <w:rsid w:val="00C50D35"/>
    <w:rsid w:val="00C53BB5"/>
    <w:rsid w:val="00C54008"/>
    <w:rsid w:val="00C5415F"/>
    <w:rsid w:val="00C54388"/>
    <w:rsid w:val="00C55E9B"/>
    <w:rsid w:val="00C566E0"/>
    <w:rsid w:val="00C569D4"/>
    <w:rsid w:val="00C57AEE"/>
    <w:rsid w:val="00C63063"/>
    <w:rsid w:val="00C6337C"/>
    <w:rsid w:val="00C63896"/>
    <w:rsid w:val="00C64C6A"/>
    <w:rsid w:val="00C65524"/>
    <w:rsid w:val="00C65DE1"/>
    <w:rsid w:val="00C6608D"/>
    <w:rsid w:val="00C66388"/>
    <w:rsid w:val="00C66C6E"/>
    <w:rsid w:val="00C67180"/>
    <w:rsid w:val="00C6740E"/>
    <w:rsid w:val="00C70449"/>
    <w:rsid w:val="00C705D7"/>
    <w:rsid w:val="00C70BB0"/>
    <w:rsid w:val="00C71297"/>
    <w:rsid w:val="00C71383"/>
    <w:rsid w:val="00C71F18"/>
    <w:rsid w:val="00C72B56"/>
    <w:rsid w:val="00C7358F"/>
    <w:rsid w:val="00C738CB"/>
    <w:rsid w:val="00C743D2"/>
    <w:rsid w:val="00C74C8F"/>
    <w:rsid w:val="00C74E1B"/>
    <w:rsid w:val="00C75F23"/>
    <w:rsid w:val="00C76764"/>
    <w:rsid w:val="00C771D2"/>
    <w:rsid w:val="00C776C3"/>
    <w:rsid w:val="00C777C0"/>
    <w:rsid w:val="00C77F58"/>
    <w:rsid w:val="00C81F12"/>
    <w:rsid w:val="00C81FDA"/>
    <w:rsid w:val="00C820C7"/>
    <w:rsid w:val="00C8392C"/>
    <w:rsid w:val="00C85170"/>
    <w:rsid w:val="00C8606F"/>
    <w:rsid w:val="00C86492"/>
    <w:rsid w:val="00C902C9"/>
    <w:rsid w:val="00C90BD2"/>
    <w:rsid w:val="00C90FC4"/>
    <w:rsid w:val="00C91AAA"/>
    <w:rsid w:val="00C9336C"/>
    <w:rsid w:val="00C94498"/>
    <w:rsid w:val="00C94AB1"/>
    <w:rsid w:val="00C94AE1"/>
    <w:rsid w:val="00C956FD"/>
    <w:rsid w:val="00C95AFD"/>
    <w:rsid w:val="00C96790"/>
    <w:rsid w:val="00C968CC"/>
    <w:rsid w:val="00C969F2"/>
    <w:rsid w:val="00C96C15"/>
    <w:rsid w:val="00C972C3"/>
    <w:rsid w:val="00CA01E7"/>
    <w:rsid w:val="00CA17A8"/>
    <w:rsid w:val="00CA1E34"/>
    <w:rsid w:val="00CA2744"/>
    <w:rsid w:val="00CA2ABB"/>
    <w:rsid w:val="00CA3187"/>
    <w:rsid w:val="00CA352D"/>
    <w:rsid w:val="00CA5C77"/>
    <w:rsid w:val="00CA6082"/>
    <w:rsid w:val="00CA6CC1"/>
    <w:rsid w:val="00CB09B8"/>
    <w:rsid w:val="00CB0F8E"/>
    <w:rsid w:val="00CB2DAD"/>
    <w:rsid w:val="00CB423A"/>
    <w:rsid w:val="00CB527B"/>
    <w:rsid w:val="00CB573C"/>
    <w:rsid w:val="00CB6D46"/>
    <w:rsid w:val="00CB7990"/>
    <w:rsid w:val="00CC045B"/>
    <w:rsid w:val="00CC1565"/>
    <w:rsid w:val="00CC173E"/>
    <w:rsid w:val="00CC2242"/>
    <w:rsid w:val="00CC24C5"/>
    <w:rsid w:val="00CC3328"/>
    <w:rsid w:val="00CC396A"/>
    <w:rsid w:val="00CC4093"/>
    <w:rsid w:val="00CC414C"/>
    <w:rsid w:val="00CC48ED"/>
    <w:rsid w:val="00CC4FBC"/>
    <w:rsid w:val="00CC5343"/>
    <w:rsid w:val="00CC5F0A"/>
    <w:rsid w:val="00CC6883"/>
    <w:rsid w:val="00CC7546"/>
    <w:rsid w:val="00CD0D15"/>
    <w:rsid w:val="00CD286D"/>
    <w:rsid w:val="00CD32F8"/>
    <w:rsid w:val="00CD3BEB"/>
    <w:rsid w:val="00CD61DD"/>
    <w:rsid w:val="00CD63D6"/>
    <w:rsid w:val="00CD6CBC"/>
    <w:rsid w:val="00CD7808"/>
    <w:rsid w:val="00CD79C8"/>
    <w:rsid w:val="00CD7C24"/>
    <w:rsid w:val="00CE0840"/>
    <w:rsid w:val="00CE0FBB"/>
    <w:rsid w:val="00CE1172"/>
    <w:rsid w:val="00CE1427"/>
    <w:rsid w:val="00CE1C9E"/>
    <w:rsid w:val="00CE1CAA"/>
    <w:rsid w:val="00CE25B1"/>
    <w:rsid w:val="00CE2BC2"/>
    <w:rsid w:val="00CE4344"/>
    <w:rsid w:val="00CE4421"/>
    <w:rsid w:val="00CE4D24"/>
    <w:rsid w:val="00CE5524"/>
    <w:rsid w:val="00CE559E"/>
    <w:rsid w:val="00CE5B39"/>
    <w:rsid w:val="00CE6078"/>
    <w:rsid w:val="00CE70D8"/>
    <w:rsid w:val="00CE74AB"/>
    <w:rsid w:val="00CE7B8D"/>
    <w:rsid w:val="00CF17E7"/>
    <w:rsid w:val="00CF1BC0"/>
    <w:rsid w:val="00CF1FEF"/>
    <w:rsid w:val="00CF22BE"/>
    <w:rsid w:val="00CF281D"/>
    <w:rsid w:val="00CF2A93"/>
    <w:rsid w:val="00CF31EA"/>
    <w:rsid w:val="00CF322A"/>
    <w:rsid w:val="00CF3369"/>
    <w:rsid w:val="00CF39E3"/>
    <w:rsid w:val="00CF4298"/>
    <w:rsid w:val="00CF5729"/>
    <w:rsid w:val="00CF6E4A"/>
    <w:rsid w:val="00CF6ED2"/>
    <w:rsid w:val="00CF7510"/>
    <w:rsid w:val="00CF78E9"/>
    <w:rsid w:val="00CF7DEE"/>
    <w:rsid w:val="00D009B1"/>
    <w:rsid w:val="00D02052"/>
    <w:rsid w:val="00D029D0"/>
    <w:rsid w:val="00D03423"/>
    <w:rsid w:val="00D0407F"/>
    <w:rsid w:val="00D04523"/>
    <w:rsid w:val="00D04863"/>
    <w:rsid w:val="00D0550E"/>
    <w:rsid w:val="00D06AD5"/>
    <w:rsid w:val="00D06B6D"/>
    <w:rsid w:val="00D07C76"/>
    <w:rsid w:val="00D10D46"/>
    <w:rsid w:val="00D111AD"/>
    <w:rsid w:val="00D118A9"/>
    <w:rsid w:val="00D154AD"/>
    <w:rsid w:val="00D16C4C"/>
    <w:rsid w:val="00D16EAA"/>
    <w:rsid w:val="00D17F6C"/>
    <w:rsid w:val="00D22827"/>
    <w:rsid w:val="00D23C78"/>
    <w:rsid w:val="00D24108"/>
    <w:rsid w:val="00D24A3B"/>
    <w:rsid w:val="00D24D1B"/>
    <w:rsid w:val="00D25307"/>
    <w:rsid w:val="00D25E11"/>
    <w:rsid w:val="00D2658A"/>
    <w:rsid w:val="00D2685E"/>
    <w:rsid w:val="00D26F2D"/>
    <w:rsid w:val="00D2797C"/>
    <w:rsid w:val="00D27D68"/>
    <w:rsid w:val="00D30673"/>
    <w:rsid w:val="00D3171C"/>
    <w:rsid w:val="00D3186A"/>
    <w:rsid w:val="00D31A57"/>
    <w:rsid w:val="00D323EE"/>
    <w:rsid w:val="00D32612"/>
    <w:rsid w:val="00D32619"/>
    <w:rsid w:val="00D32782"/>
    <w:rsid w:val="00D33861"/>
    <w:rsid w:val="00D36671"/>
    <w:rsid w:val="00D36B37"/>
    <w:rsid w:val="00D374D6"/>
    <w:rsid w:val="00D40243"/>
    <w:rsid w:val="00D4061F"/>
    <w:rsid w:val="00D41678"/>
    <w:rsid w:val="00D4191F"/>
    <w:rsid w:val="00D41CC7"/>
    <w:rsid w:val="00D41DD9"/>
    <w:rsid w:val="00D43C3E"/>
    <w:rsid w:val="00D46E8F"/>
    <w:rsid w:val="00D4788D"/>
    <w:rsid w:val="00D50757"/>
    <w:rsid w:val="00D5161B"/>
    <w:rsid w:val="00D52475"/>
    <w:rsid w:val="00D5388D"/>
    <w:rsid w:val="00D54664"/>
    <w:rsid w:val="00D548A3"/>
    <w:rsid w:val="00D55FE1"/>
    <w:rsid w:val="00D56058"/>
    <w:rsid w:val="00D57D2A"/>
    <w:rsid w:val="00D619E5"/>
    <w:rsid w:val="00D62DA6"/>
    <w:rsid w:val="00D6462A"/>
    <w:rsid w:val="00D65A96"/>
    <w:rsid w:val="00D66A42"/>
    <w:rsid w:val="00D67429"/>
    <w:rsid w:val="00D71028"/>
    <w:rsid w:val="00D711FC"/>
    <w:rsid w:val="00D71A6E"/>
    <w:rsid w:val="00D71B13"/>
    <w:rsid w:val="00D7220D"/>
    <w:rsid w:val="00D72581"/>
    <w:rsid w:val="00D737EC"/>
    <w:rsid w:val="00D75106"/>
    <w:rsid w:val="00D7561B"/>
    <w:rsid w:val="00D8036A"/>
    <w:rsid w:val="00D812A2"/>
    <w:rsid w:val="00D827B6"/>
    <w:rsid w:val="00D82FFC"/>
    <w:rsid w:val="00D8311E"/>
    <w:rsid w:val="00D83154"/>
    <w:rsid w:val="00D83932"/>
    <w:rsid w:val="00D84171"/>
    <w:rsid w:val="00D85D06"/>
    <w:rsid w:val="00D85D16"/>
    <w:rsid w:val="00D85D31"/>
    <w:rsid w:val="00D86586"/>
    <w:rsid w:val="00D8711C"/>
    <w:rsid w:val="00D8743A"/>
    <w:rsid w:val="00D87523"/>
    <w:rsid w:val="00D902C0"/>
    <w:rsid w:val="00D907D4"/>
    <w:rsid w:val="00D91142"/>
    <w:rsid w:val="00D91DE6"/>
    <w:rsid w:val="00D939ED"/>
    <w:rsid w:val="00D961E3"/>
    <w:rsid w:val="00D96D6C"/>
    <w:rsid w:val="00DA0771"/>
    <w:rsid w:val="00DA0884"/>
    <w:rsid w:val="00DA1CE9"/>
    <w:rsid w:val="00DA1D5A"/>
    <w:rsid w:val="00DA20AD"/>
    <w:rsid w:val="00DA23C1"/>
    <w:rsid w:val="00DA284B"/>
    <w:rsid w:val="00DA370A"/>
    <w:rsid w:val="00DA50B0"/>
    <w:rsid w:val="00DA54AC"/>
    <w:rsid w:val="00DA5747"/>
    <w:rsid w:val="00DA63A0"/>
    <w:rsid w:val="00DA70F7"/>
    <w:rsid w:val="00DA7773"/>
    <w:rsid w:val="00DB1A5E"/>
    <w:rsid w:val="00DB2145"/>
    <w:rsid w:val="00DB3127"/>
    <w:rsid w:val="00DB4C6C"/>
    <w:rsid w:val="00DB56DF"/>
    <w:rsid w:val="00DB5ADB"/>
    <w:rsid w:val="00DB5BF7"/>
    <w:rsid w:val="00DB7719"/>
    <w:rsid w:val="00DC0CD6"/>
    <w:rsid w:val="00DC1DC4"/>
    <w:rsid w:val="00DC2766"/>
    <w:rsid w:val="00DC2A4C"/>
    <w:rsid w:val="00DC2AA8"/>
    <w:rsid w:val="00DC2BC6"/>
    <w:rsid w:val="00DC2DE6"/>
    <w:rsid w:val="00DC30EE"/>
    <w:rsid w:val="00DC49EC"/>
    <w:rsid w:val="00DC52D5"/>
    <w:rsid w:val="00DC6899"/>
    <w:rsid w:val="00DC6AAB"/>
    <w:rsid w:val="00DC7B63"/>
    <w:rsid w:val="00DD09A0"/>
    <w:rsid w:val="00DD0C33"/>
    <w:rsid w:val="00DD1DDE"/>
    <w:rsid w:val="00DD2890"/>
    <w:rsid w:val="00DD3820"/>
    <w:rsid w:val="00DD52D6"/>
    <w:rsid w:val="00DD5B8C"/>
    <w:rsid w:val="00DD6278"/>
    <w:rsid w:val="00DD6959"/>
    <w:rsid w:val="00DD7681"/>
    <w:rsid w:val="00DE01A4"/>
    <w:rsid w:val="00DE0533"/>
    <w:rsid w:val="00DE103C"/>
    <w:rsid w:val="00DE19F6"/>
    <w:rsid w:val="00DE2282"/>
    <w:rsid w:val="00DE409A"/>
    <w:rsid w:val="00DE508D"/>
    <w:rsid w:val="00DE6C75"/>
    <w:rsid w:val="00DE6D24"/>
    <w:rsid w:val="00DE793E"/>
    <w:rsid w:val="00DF0A95"/>
    <w:rsid w:val="00DF11F2"/>
    <w:rsid w:val="00DF2B11"/>
    <w:rsid w:val="00DF2FEE"/>
    <w:rsid w:val="00DF32BD"/>
    <w:rsid w:val="00DF341D"/>
    <w:rsid w:val="00DF4A89"/>
    <w:rsid w:val="00DF5D96"/>
    <w:rsid w:val="00DF7D02"/>
    <w:rsid w:val="00E002C7"/>
    <w:rsid w:val="00E00D4F"/>
    <w:rsid w:val="00E0126A"/>
    <w:rsid w:val="00E02577"/>
    <w:rsid w:val="00E03B5D"/>
    <w:rsid w:val="00E03C44"/>
    <w:rsid w:val="00E03E27"/>
    <w:rsid w:val="00E04275"/>
    <w:rsid w:val="00E05D68"/>
    <w:rsid w:val="00E07996"/>
    <w:rsid w:val="00E07D8F"/>
    <w:rsid w:val="00E07E1F"/>
    <w:rsid w:val="00E12022"/>
    <w:rsid w:val="00E12371"/>
    <w:rsid w:val="00E12FF0"/>
    <w:rsid w:val="00E14134"/>
    <w:rsid w:val="00E14560"/>
    <w:rsid w:val="00E160B5"/>
    <w:rsid w:val="00E16309"/>
    <w:rsid w:val="00E16FCC"/>
    <w:rsid w:val="00E21684"/>
    <w:rsid w:val="00E217FF"/>
    <w:rsid w:val="00E22EB3"/>
    <w:rsid w:val="00E23035"/>
    <w:rsid w:val="00E2344F"/>
    <w:rsid w:val="00E23AC1"/>
    <w:rsid w:val="00E23C6E"/>
    <w:rsid w:val="00E24ACB"/>
    <w:rsid w:val="00E24E61"/>
    <w:rsid w:val="00E2580F"/>
    <w:rsid w:val="00E25CCF"/>
    <w:rsid w:val="00E25F63"/>
    <w:rsid w:val="00E2605B"/>
    <w:rsid w:val="00E267B5"/>
    <w:rsid w:val="00E26DCC"/>
    <w:rsid w:val="00E27276"/>
    <w:rsid w:val="00E279E5"/>
    <w:rsid w:val="00E3044A"/>
    <w:rsid w:val="00E30B25"/>
    <w:rsid w:val="00E3140B"/>
    <w:rsid w:val="00E33639"/>
    <w:rsid w:val="00E3438E"/>
    <w:rsid w:val="00E34C56"/>
    <w:rsid w:val="00E359FC"/>
    <w:rsid w:val="00E35EFA"/>
    <w:rsid w:val="00E363DF"/>
    <w:rsid w:val="00E36967"/>
    <w:rsid w:val="00E3797B"/>
    <w:rsid w:val="00E401FF"/>
    <w:rsid w:val="00E40842"/>
    <w:rsid w:val="00E40931"/>
    <w:rsid w:val="00E40B8D"/>
    <w:rsid w:val="00E41832"/>
    <w:rsid w:val="00E419DF"/>
    <w:rsid w:val="00E42198"/>
    <w:rsid w:val="00E425CD"/>
    <w:rsid w:val="00E43BCB"/>
    <w:rsid w:val="00E4434B"/>
    <w:rsid w:val="00E44680"/>
    <w:rsid w:val="00E45365"/>
    <w:rsid w:val="00E4554C"/>
    <w:rsid w:val="00E4650C"/>
    <w:rsid w:val="00E46FF1"/>
    <w:rsid w:val="00E4792B"/>
    <w:rsid w:val="00E5001F"/>
    <w:rsid w:val="00E503AC"/>
    <w:rsid w:val="00E50824"/>
    <w:rsid w:val="00E50E58"/>
    <w:rsid w:val="00E51B31"/>
    <w:rsid w:val="00E527FB"/>
    <w:rsid w:val="00E54B25"/>
    <w:rsid w:val="00E5597F"/>
    <w:rsid w:val="00E55A29"/>
    <w:rsid w:val="00E55E11"/>
    <w:rsid w:val="00E563FA"/>
    <w:rsid w:val="00E56629"/>
    <w:rsid w:val="00E60132"/>
    <w:rsid w:val="00E618EA"/>
    <w:rsid w:val="00E62048"/>
    <w:rsid w:val="00E6314B"/>
    <w:rsid w:val="00E63D68"/>
    <w:rsid w:val="00E63F07"/>
    <w:rsid w:val="00E64390"/>
    <w:rsid w:val="00E6461B"/>
    <w:rsid w:val="00E646EC"/>
    <w:rsid w:val="00E65632"/>
    <w:rsid w:val="00E66024"/>
    <w:rsid w:val="00E66110"/>
    <w:rsid w:val="00E66D68"/>
    <w:rsid w:val="00E67966"/>
    <w:rsid w:val="00E7090B"/>
    <w:rsid w:val="00E70DEA"/>
    <w:rsid w:val="00E71824"/>
    <w:rsid w:val="00E71C19"/>
    <w:rsid w:val="00E727EF"/>
    <w:rsid w:val="00E72F98"/>
    <w:rsid w:val="00E731DA"/>
    <w:rsid w:val="00E74C41"/>
    <w:rsid w:val="00E75265"/>
    <w:rsid w:val="00E7527D"/>
    <w:rsid w:val="00E76768"/>
    <w:rsid w:val="00E7711A"/>
    <w:rsid w:val="00E779A2"/>
    <w:rsid w:val="00E77DD7"/>
    <w:rsid w:val="00E802B9"/>
    <w:rsid w:val="00E8119B"/>
    <w:rsid w:val="00E81703"/>
    <w:rsid w:val="00E8225A"/>
    <w:rsid w:val="00E83D13"/>
    <w:rsid w:val="00E85E36"/>
    <w:rsid w:val="00E85F38"/>
    <w:rsid w:val="00E86E83"/>
    <w:rsid w:val="00E90BAB"/>
    <w:rsid w:val="00E9134B"/>
    <w:rsid w:val="00E91AF4"/>
    <w:rsid w:val="00E93296"/>
    <w:rsid w:val="00E936B9"/>
    <w:rsid w:val="00E93ED6"/>
    <w:rsid w:val="00E945F4"/>
    <w:rsid w:val="00E9592D"/>
    <w:rsid w:val="00E95989"/>
    <w:rsid w:val="00E960DF"/>
    <w:rsid w:val="00E966AA"/>
    <w:rsid w:val="00E967B4"/>
    <w:rsid w:val="00E97BD3"/>
    <w:rsid w:val="00EA2217"/>
    <w:rsid w:val="00EA22ED"/>
    <w:rsid w:val="00EA26FA"/>
    <w:rsid w:val="00EA34D5"/>
    <w:rsid w:val="00EA4B0C"/>
    <w:rsid w:val="00EA5649"/>
    <w:rsid w:val="00EA5B91"/>
    <w:rsid w:val="00EA66F5"/>
    <w:rsid w:val="00EA6F9C"/>
    <w:rsid w:val="00EA7604"/>
    <w:rsid w:val="00EB0092"/>
    <w:rsid w:val="00EB0A83"/>
    <w:rsid w:val="00EB0D4B"/>
    <w:rsid w:val="00EB16A7"/>
    <w:rsid w:val="00EB24EC"/>
    <w:rsid w:val="00EB2C84"/>
    <w:rsid w:val="00EB33F5"/>
    <w:rsid w:val="00EB43D5"/>
    <w:rsid w:val="00EB5604"/>
    <w:rsid w:val="00EB597E"/>
    <w:rsid w:val="00EB735E"/>
    <w:rsid w:val="00EB7D40"/>
    <w:rsid w:val="00EC0487"/>
    <w:rsid w:val="00EC0870"/>
    <w:rsid w:val="00EC187C"/>
    <w:rsid w:val="00EC1D5F"/>
    <w:rsid w:val="00EC2835"/>
    <w:rsid w:val="00EC31FB"/>
    <w:rsid w:val="00EC3611"/>
    <w:rsid w:val="00EC437F"/>
    <w:rsid w:val="00EC45F3"/>
    <w:rsid w:val="00EC50FB"/>
    <w:rsid w:val="00EC526E"/>
    <w:rsid w:val="00EC6118"/>
    <w:rsid w:val="00EC75C3"/>
    <w:rsid w:val="00ED003A"/>
    <w:rsid w:val="00ED0336"/>
    <w:rsid w:val="00ED0D46"/>
    <w:rsid w:val="00ED2537"/>
    <w:rsid w:val="00ED31DE"/>
    <w:rsid w:val="00ED4906"/>
    <w:rsid w:val="00ED51B2"/>
    <w:rsid w:val="00ED5743"/>
    <w:rsid w:val="00ED5801"/>
    <w:rsid w:val="00ED7D1E"/>
    <w:rsid w:val="00EE0241"/>
    <w:rsid w:val="00EE0AA9"/>
    <w:rsid w:val="00EE1785"/>
    <w:rsid w:val="00EE2239"/>
    <w:rsid w:val="00EE3D23"/>
    <w:rsid w:val="00EE3EA0"/>
    <w:rsid w:val="00EE4147"/>
    <w:rsid w:val="00EE474A"/>
    <w:rsid w:val="00EE4E62"/>
    <w:rsid w:val="00EE5103"/>
    <w:rsid w:val="00EE5ACA"/>
    <w:rsid w:val="00EE6772"/>
    <w:rsid w:val="00EE757B"/>
    <w:rsid w:val="00EE7C22"/>
    <w:rsid w:val="00EF05C4"/>
    <w:rsid w:val="00EF082A"/>
    <w:rsid w:val="00EF1405"/>
    <w:rsid w:val="00EF20CD"/>
    <w:rsid w:val="00EF22D9"/>
    <w:rsid w:val="00EF2BC8"/>
    <w:rsid w:val="00EF3350"/>
    <w:rsid w:val="00EF3EB8"/>
    <w:rsid w:val="00EF4BC6"/>
    <w:rsid w:val="00EF4D7D"/>
    <w:rsid w:val="00EF629B"/>
    <w:rsid w:val="00EF633F"/>
    <w:rsid w:val="00EF7AF5"/>
    <w:rsid w:val="00F0058C"/>
    <w:rsid w:val="00F00EA3"/>
    <w:rsid w:val="00F0105B"/>
    <w:rsid w:val="00F01341"/>
    <w:rsid w:val="00F025D7"/>
    <w:rsid w:val="00F02F26"/>
    <w:rsid w:val="00F02FA7"/>
    <w:rsid w:val="00F03BF2"/>
    <w:rsid w:val="00F04540"/>
    <w:rsid w:val="00F04934"/>
    <w:rsid w:val="00F060D8"/>
    <w:rsid w:val="00F077AB"/>
    <w:rsid w:val="00F07D92"/>
    <w:rsid w:val="00F1101C"/>
    <w:rsid w:val="00F11325"/>
    <w:rsid w:val="00F11AE2"/>
    <w:rsid w:val="00F14201"/>
    <w:rsid w:val="00F15124"/>
    <w:rsid w:val="00F161F5"/>
    <w:rsid w:val="00F1688B"/>
    <w:rsid w:val="00F17383"/>
    <w:rsid w:val="00F17E55"/>
    <w:rsid w:val="00F20A30"/>
    <w:rsid w:val="00F20A93"/>
    <w:rsid w:val="00F20FF4"/>
    <w:rsid w:val="00F21B01"/>
    <w:rsid w:val="00F2386E"/>
    <w:rsid w:val="00F241A3"/>
    <w:rsid w:val="00F25300"/>
    <w:rsid w:val="00F25814"/>
    <w:rsid w:val="00F26BBE"/>
    <w:rsid w:val="00F2778A"/>
    <w:rsid w:val="00F302CA"/>
    <w:rsid w:val="00F313C1"/>
    <w:rsid w:val="00F337C8"/>
    <w:rsid w:val="00F337E1"/>
    <w:rsid w:val="00F36013"/>
    <w:rsid w:val="00F36029"/>
    <w:rsid w:val="00F36A21"/>
    <w:rsid w:val="00F375FC"/>
    <w:rsid w:val="00F40030"/>
    <w:rsid w:val="00F405A9"/>
    <w:rsid w:val="00F40E09"/>
    <w:rsid w:val="00F411FD"/>
    <w:rsid w:val="00F4267B"/>
    <w:rsid w:val="00F43E8F"/>
    <w:rsid w:val="00F444CA"/>
    <w:rsid w:val="00F44C43"/>
    <w:rsid w:val="00F44EAF"/>
    <w:rsid w:val="00F45197"/>
    <w:rsid w:val="00F45E21"/>
    <w:rsid w:val="00F469B1"/>
    <w:rsid w:val="00F469E1"/>
    <w:rsid w:val="00F46FCC"/>
    <w:rsid w:val="00F473CF"/>
    <w:rsid w:val="00F5028C"/>
    <w:rsid w:val="00F5148D"/>
    <w:rsid w:val="00F52D69"/>
    <w:rsid w:val="00F53732"/>
    <w:rsid w:val="00F54159"/>
    <w:rsid w:val="00F543A6"/>
    <w:rsid w:val="00F54F70"/>
    <w:rsid w:val="00F54F7D"/>
    <w:rsid w:val="00F5644A"/>
    <w:rsid w:val="00F5656C"/>
    <w:rsid w:val="00F57527"/>
    <w:rsid w:val="00F6180C"/>
    <w:rsid w:val="00F623B2"/>
    <w:rsid w:val="00F62E10"/>
    <w:rsid w:val="00F65CB8"/>
    <w:rsid w:val="00F65EF9"/>
    <w:rsid w:val="00F66096"/>
    <w:rsid w:val="00F6726F"/>
    <w:rsid w:val="00F67FF0"/>
    <w:rsid w:val="00F7057B"/>
    <w:rsid w:val="00F709D7"/>
    <w:rsid w:val="00F70C23"/>
    <w:rsid w:val="00F71214"/>
    <w:rsid w:val="00F731EB"/>
    <w:rsid w:val="00F75314"/>
    <w:rsid w:val="00F75571"/>
    <w:rsid w:val="00F7589E"/>
    <w:rsid w:val="00F75EAD"/>
    <w:rsid w:val="00F766EE"/>
    <w:rsid w:val="00F77CC3"/>
    <w:rsid w:val="00F80B13"/>
    <w:rsid w:val="00F80CF8"/>
    <w:rsid w:val="00F83DCF"/>
    <w:rsid w:val="00F84B79"/>
    <w:rsid w:val="00F84CC7"/>
    <w:rsid w:val="00F85BD6"/>
    <w:rsid w:val="00F92DCF"/>
    <w:rsid w:val="00F94327"/>
    <w:rsid w:val="00F94F3C"/>
    <w:rsid w:val="00F9676F"/>
    <w:rsid w:val="00F96FD6"/>
    <w:rsid w:val="00F97409"/>
    <w:rsid w:val="00F97752"/>
    <w:rsid w:val="00F97C2E"/>
    <w:rsid w:val="00FA012D"/>
    <w:rsid w:val="00FA28D1"/>
    <w:rsid w:val="00FA2B0A"/>
    <w:rsid w:val="00FA3A3D"/>
    <w:rsid w:val="00FA4514"/>
    <w:rsid w:val="00FA4569"/>
    <w:rsid w:val="00FA521E"/>
    <w:rsid w:val="00FA5616"/>
    <w:rsid w:val="00FA5625"/>
    <w:rsid w:val="00FA5C4C"/>
    <w:rsid w:val="00FA605B"/>
    <w:rsid w:val="00FA6630"/>
    <w:rsid w:val="00FB1431"/>
    <w:rsid w:val="00FB3AA5"/>
    <w:rsid w:val="00FB3F17"/>
    <w:rsid w:val="00FB4054"/>
    <w:rsid w:val="00FB551E"/>
    <w:rsid w:val="00FB59DF"/>
    <w:rsid w:val="00FB5A08"/>
    <w:rsid w:val="00FB5F9C"/>
    <w:rsid w:val="00FB6816"/>
    <w:rsid w:val="00FB6B13"/>
    <w:rsid w:val="00FB720B"/>
    <w:rsid w:val="00FC0205"/>
    <w:rsid w:val="00FC0EF0"/>
    <w:rsid w:val="00FC1D6E"/>
    <w:rsid w:val="00FC2C1D"/>
    <w:rsid w:val="00FC3528"/>
    <w:rsid w:val="00FC37A1"/>
    <w:rsid w:val="00FC3925"/>
    <w:rsid w:val="00FC3A04"/>
    <w:rsid w:val="00FC43C5"/>
    <w:rsid w:val="00FC53E7"/>
    <w:rsid w:val="00FC5972"/>
    <w:rsid w:val="00FC5DAB"/>
    <w:rsid w:val="00FC5EEF"/>
    <w:rsid w:val="00FC709E"/>
    <w:rsid w:val="00FC7965"/>
    <w:rsid w:val="00FD175F"/>
    <w:rsid w:val="00FD2DA2"/>
    <w:rsid w:val="00FD3145"/>
    <w:rsid w:val="00FD382E"/>
    <w:rsid w:val="00FD40DD"/>
    <w:rsid w:val="00FD4245"/>
    <w:rsid w:val="00FD4ABB"/>
    <w:rsid w:val="00FD6067"/>
    <w:rsid w:val="00FD6376"/>
    <w:rsid w:val="00FD71EA"/>
    <w:rsid w:val="00FD74A8"/>
    <w:rsid w:val="00FD7DF4"/>
    <w:rsid w:val="00FE03D9"/>
    <w:rsid w:val="00FE0D16"/>
    <w:rsid w:val="00FE1983"/>
    <w:rsid w:val="00FE1BBE"/>
    <w:rsid w:val="00FE30D7"/>
    <w:rsid w:val="00FE3132"/>
    <w:rsid w:val="00FE5AD3"/>
    <w:rsid w:val="00FE795E"/>
    <w:rsid w:val="00FF0D61"/>
    <w:rsid w:val="00FF1614"/>
    <w:rsid w:val="00FF28EE"/>
    <w:rsid w:val="00FF2F33"/>
    <w:rsid w:val="00FF32BF"/>
    <w:rsid w:val="00FF3B7C"/>
    <w:rsid w:val="00FF4956"/>
    <w:rsid w:val="00FF4AF6"/>
    <w:rsid w:val="00FF4D2B"/>
    <w:rsid w:val="00FF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7E8551A-166D-4C27-A8F0-8D775C63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標楷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D06AD5"/>
    <w:pPr>
      <w:widowControl w:val="0"/>
      <w:spacing w:line="500" w:lineRule="exact"/>
    </w:pPr>
    <w:rPr>
      <w:kern w:val="2"/>
      <w:sz w:val="24"/>
      <w:szCs w:val="24"/>
    </w:rPr>
  </w:style>
  <w:style w:type="paragraph" w:styleId="1">
    <w:name w:val="heading 1"/>
    <w:basedOn w:val="a2"/>
    <w:next w:val="a2"/>
    <w:qFormat/>
    <w:rsid w:val="00600F1A"/>
    <w:pPr>
      <w:spacing w:before="60" w:after="60" w:line="400" w:lineRule="exact"/>
      <w:ind w:leftChars="1615" w:left="3876" w:firstLineChars="200" w:firstLine="560"/>
      <w:jc w:val="both"/>
      <w:outlineLvl w:val="0"/>
    </w:pPr>
    <w:rPr>
      <w:rFonts w:cs="新細明體"/>
      <w:sz w:val="28"/>
      <w:szCs w:val="20"/>
    </w:rPr>
  </w:style>
  <w:style w:type="paragraph" w:styleId="21">
    <w:name w:val="heading 2"/>
    <w:basedOn w:val="a2"/>
    <w:next w:val="a2"/>
    <w:qFormat/>
    <w:rsid w:val="006B15C2"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1">
    <w:name w:val="heading 3"/>
    <w:basedOn w:val="a2"/>
    <w:next w:val="a2"/>
    <w:qFormat/>
    <w:rsid w:val="006B15C2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1">
    <w:name w:val="heading 4"/>
    <w:basedOn w:val="a2"/>
    <w:next w:val="a2"/>
    <w:qFormat/>
    <w:rsid w:val="0095148E"/>
    <w:pPr>
      <w:tabs>
        <w:tab w:val="left" w:pos="1440"/>
      </w:tabs>
      <w:spacing w:line="360" w:lineRule="auto"/>
      <w:ind w:leftChars="450" w:left="580" w:hangingChars="130" w:hanging="130"/>
      <w:jc w:val="both"/>
      <w:outlineLvl w:val="3"/>
    </w:pPr>
    <w:rPr>
      <w:sz w:val="28"/>
      <w:szCs w:val="28"/>
    </w:rPr>
  </w:style>
  <w:style w:type="paragraph" w:styleId="51">
    <w:name w:val="heading 5"/>
    <w:basedOn w:val="a2"/>
    <w:next w:val="a2"/>
    <w:qFormat/>
    <w:rsid w:val="0095148E"/>
    <w:pPr>
      <w:tabs>
        <w:tab w:val="left" w:pos="1512"/>
      </w:tabs>
      <w:spacing w:line="360" w:lineRule="auto"/>
      <w:ind w:leftChars="600" w:left="750" w:hangingChars="150" w:hanging="150"/>
      <w:jc w:val="both"/>
      <w:outlineLvl w:val="4"/>
    </w:pPr>
    <w:rPr>
      <w:sz w:val="28"/>
      <w:szCs w:val="28"/>
    </w:rPr>
  </w:style>
  <w:style w:type="paragraph" w:styleId="6">
    <w:name w:val="heading 6"/>
    <w:basedOn w:val="a2"/>
    <w:next w:val="a2"/>
    <w:qFormat/>
    <w:rsid w:val="0095148E"/>
    <w:pPr>
      <w:tabs>
        <w:tab w:val="num" w:leader="none" w:pos="0"/>
      </w:tabs>
      <w:spacing w:line="360" w:lineRule="auto"/>
      <w:ind w:leftChars="770" w:left="900" w:hangingChars="130" w:hanging="130"/>
      <w:jc w:val="both"/>
      <w:outlineLvl w:val="5"/>
    </w:pPr>
    <w:rPr>
      <w:sz w:val="28"/>
      <w:szCs w:val="28"/>
    </w:rPr>
  </w:style>
  <w:style w:type="paragraph" w:styleId="7">
    <w:name w:val="heading 7"/>
    <w:basedOn w:val="a2"/>
    <w:next w:val="a2"/>
    <w:qFormat/>
    <w:rsid w:val="0095148E"/>
    <w:pPr>
      <w:keepNext/>
      <w:tabs>
        <w:tab w:val="num" w:leader="none" w:pos="0"/>
      </w:tabs>
      <w:spacing w:line="360" w:lineRule="auto"/>
      <w:ind w:leftChars="1000" w:left="1180" w:hangingChars="180" w:hanging="180"/>
      <w:jc w:val="both"/>
      <w:outlineLvl w:val="6"/>
    </w:pPr>
    <w:rPr>
      <w:sz w:val="28"/>
      <w:szCs w:val="28"/>
    </w:rPr>
  </w:style>
  <w:style w:type="paragraph" w:styleId="8">
    <w:name w:val="heading 8"/>
    <w:basedOn w:val="a2"/>
    <w:next w:val="a2"/>
    <w:qFormat/>
    <w:rsid w:val="00122C01"/>
    <w:pPr>
      <w:keepNext/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2"/>
    <w:next w:val="a2"/>
    <w:qFormat/>
    <w:rsid w:val="0095148E"/>
    <w:pPr>
      <w:keepNext/>
      <w:tabs>
        <w:tab w:val="num" w:leader="none" w:pos="0"/>
      </w:tabs>
      <w:ind w:leftChars="1250" w:left="1380" w:hangingChars="130" w:hanging="130"/>
      <w:outlineLvl w:val="8"/>
    </w:pPr>
    <w:rPr>
      <w:sz w:val="28"/>
      <w:szCs w:val="28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numbering" w:styleId="111111">
    <w:name w:val="Outline List 2"/>
    <w:basedOn w:val="a5"/>
    <w:semiHidden/>
    <w:rsid w:val="00600F1A"/>
    <w:pPr>
      <w:numPr>
        <w:numId w:val="11"/>
      </w:numPr>
    </w:pPr>
  </w:style>
  <w:style w:type="paragraph" w:customStyle="1" w:styleId="a6">
    <w:name w:val="樣式 一、標題"/>
    <w:basedOn w:val="a2"/>
    <w:semiHidden/>
    <w:rsid w:val="00600F1A"/>
    <w:pPr>
      <w:spacing w:before="120" w:after="120"/>
      <w:ind w:leftChars="415" w:left="1500" w:right="240" w:hangingChars="180" w:hanging="504"/>
      <w:jc w:val="both"/>
    </w:pPr>
    <w:rPr>
      <w:rFonts w:cs="新細明體"/>
      <w:sz w:val="28"/>
      <w:szCs w:val="20"/>
    </w:rPr>
  </w:style>
  <w:style w:type="paragraph" w:customStyle="1" w:styleId="a7">
    <w:name w:val="壹、標題(海關)"/>
    <w:basedOn w:val="a2"/>
    <w:link w:val="a8"/>
    <w:rsid w:val="00B4437F"/>
    <w:pPr>
      <w:ind w:left="560" w:hanging="574"/>
      <w:jc w:val="both"/>
    </w:pPr>
    <w:rPr>
      <w:b/>
      <w:sz w:val="28"/>
      <w:szCs w:val="28"/>
    </w:rPr>
  </w:style>
  <w:style w:type="numbering" w:styleId="1ai">
    <w:name w:val="Outline List 1"/>
    <w:basedOn w:val="a5"/>
    <w:semiHidden/>
    <w:rsid w:val="00600F1A"/>
    <w:pPr>
      <w:numPr>
        <w:numId w:val="12"/>
      </w:numPr>
    </w:pPr>
  </w:style>
  <w:style w:type="character" w:styleId="HTML">
    <w:name w:val="HTML Acronym"/>
    <w:basedOn w:val="a3"/>
    <w:semiHidden/>
    <w:rsid w:val="00600F1A"/>
  </w:style>
  <w:style w:type="paragraph" w:styleId="HTML0">
    <w:name w:val="HTML Address"/>
    <w:basedOn w:val="a2"/>
    <w:semiHidden/>
    <w:rsid w:val="00600F1A"/>
    <w:rPr>
      <w:i/>
      <w:iCs/>
    </w:rPr>
  </w:style>
  <w:style w:type="character" w:styleId="HTML1">
    <w:name w:val="HTML Cite"/>
    <w:semiHidden/>
    <w:rsid w:val="00600F1A"/>
    <w:rPr>
      <w:i/>
      <w:iCs/>
    </w:rPr>
  </w:style>
  <w:style w:type="character" w:styleId="HTML2">
    <w:name w:val="HTML Code"/>
    <w:semiHidden/>
    <w:rsid w:val="00600F1A"/>
    <w:rPr>
      <w:rFonts w:ascii="Courier New" w:hAnsi="Courier New" w:cs="Courier New"/>
      <w:sz w:val="20"/>
      <w:szCs w:val="20"/>
    </w:rPr>
  </w:style>
  <w:style w:type="character" w:styleId="HTML3">
    <w:name w:val="HTML Definition"/>
    <w:semiHidden/>
    <w:rsid w:val="00600F1A"/>
    <w:rPr>
      <w:i/>
      <w:iCs/>
    </w:rPr>
  </w:style>
  <w:style w:type="character" w:styleId="HTML4">
    <w:name w:val="HTML Keyboard"/>
    <w:semiHidden/>
    <w:rsid w:val="00600F1A"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2"/>
    <w:semiHidden/>
    <w:rsid w:val="00600F1A"/>
    <w:rPr>
      <w:rFonts w:ascii="Courier New" w:hAnsi="Courier New" w:cs="Courier New"/>
      <w:sz w:val="20"/>
      <w:szCs w:val="20"/>
    </w:rPr>
  </w:style>
  <w:style w:type="character" w:styleId="HTML6">
    <w:name w:val="HTML Sample"/>
    <w:semiHidden/>
    <w:rsid w:val="00600F1A"/>
    <w:rPr>
      <w:rFonts w:ascii="Courier New" w:hAnsi="Courier New" w:cs="Courier New"/>
    </w:rPr>
  </w:style>
  <w:style w:type="character" w:styleId="HTML7">
    <w:name w:val="HTML Typewriter"/>
    <w:semiHidden/>
    <w:rsid w:val="00600F1A"/>
    <w:rPr>
      <w:rFonts w:ascii="Courier New" w:hAnsi="Courier New" w:cs="Courier New"/>
      <w:sz w:val="20"/>
      <w:szCs w:val="20"/>
    </w:rPr>
  </w:style>
  <w:style w:type="character" w:styleId="HTML8">
    <w:name w:val="HTML Variable"/>
    <w:semiHidden/>
    <w:rsid w:val="00600F1A"/>
    <w:rPr>
      <w:i/>
      <w:iCs/>
    </w:rPr>
  </w:style>
  <w:style w:type="character" w:styleId="a9">
    <w:name w:val="FollowedHyperlink"/>
    <w:semiHidden/>
    <w:rsid w:val="00600F1A"/>
    <w:rPr>
      <w:color w:val="800080"/>
      <w:u w:val="single"/>
    </w:rPr>
  </w:style>
  <w:style w:type="paragraph" w:styleId="Web">
    <w:name w:val="Normal (Web)"/>
    <w:basedOn w:val="a2"/>
    <w:semiHidden/>
    <w:rsid w:val="00600F1A"/>
  </w:style>
  <w:style w:type="paragraph" w:styleId="aa">
    <w:name w:val="Normal Indent"/>
    <w:basedOn w:val="a2"/>
    <w:semiHidden/>
    <w:rsid w:val="00600F1A"/>
    <w:pPr>
      <w:ind w:left="480"/>
    </w:pPr>
  </w:style>
  <w:style w:type="numbering" w:styleId="a1">
    <w:name w:val="Outline List 3"/>
    <w:basedOn w:val="a5"/>
    <w:semiHidden/>
    <w:rsid w:val="00600F1A"/>
    <w:pPr>
      <w:numPr>
        <w:numId w:val="13"/>
      </w:numPr>
    </w:pPr>
  </w:style>
  <w:style w:type="paragraph" w:styleId="ab">
    <w:name w:val="Date"/>
    <w:basedOn w:val="a2"/>
    <w:next w:val="a2"/>
    <w:semiHidden/>
    <w:rsid w:val="00600F1A"/>
    <w:pPr>
      <w:jc w:val="right"/>
    </w:pPr>
  </w:style>
  <w:style w:type="paragraph" w:styleId="ac">
    <w:name w:val="Body Text"/>
    <w:basedOn w:val="a2"/>
    <w:semiHidden/>
    <w:rsid w:val="00600F1A"/>
    <w:pPr>
      <w:spacing w:after="120"/>
    </w:pPr>
  </w:style>
  <w:style w:type="paragraph" w:customStyle="1" w:styleId="ad">
    <w:name w:val="●內文"/>
    <w:basedOn w:val="a2"/>
    <w:semiHidden/>
    <w:rsid w:val="00E936B9"/>
    <w:pPr>
      <w:spacing w:before="60" w:after="60" w:line="400" w:lineRule="exact"/>
      <w:ind w:leftChars="1950" w:left="4680" w:firstLineChars="213" w:firstLine="596"/>
      <w:jc w:val="both"/>
    </w:pPr>
    <w:rPr>
      <w:rFonts w:cs="新細明體"/>
      <w:sz w:val="28"/>
      <w:szCs w:val="20"/>
    </w:rPr>
  </w:style>
  <w:style w:type="paragraph" w:styleId="22">
    <w:name w:val="Body Text 2"/>
    <w:basedOn w:val="a2"/>
    <w:semiHidden/>
    <w:rsid w:val="00600F1A"/>
    <w:pPr>
      <w:spacing w:after="120" w:line="480" w:lineRule="auto"/>
    </w:pPr>
  </w:style>
  <w:style w:type="paragraph" w:styleId="ae">
    <w:name w:val="header"/>
    <w:basedOn w:val="a2"/>
    <w:link w:val="af"/>
    <w:semiHidden/>
    <w:rsid w:val="00D711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0">
    <w:name w:val="footer"/>
    <w:basedOn w:val="a2"/>
    <w:link w:val="af1"/>
    <w:semiHidden/>
    <w:rsid w:val="00D711FC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f1">
    <w:name w:val="頁尾 字元"/>
    <w:link w:val="af0"/>
    <w:rsid w:val="00CD7C24"/>
    <w:rPr>
      <w:kern w:val="2"/>
    </w:rPr>
  </w:style>
  <w:style w:type="paragraph" w:customStyle="1" w:styleId="af2">
    <w:name w:val="圖表標題"/>
    <w:basedOn w:val="a2"/>
    <w:semiHidden/>
    <w:rsid w:val="00D711FC"/>
    <w:pPr>
      <w:spacing w:before="120" w:after="120" w:line="400" w:lineRule="exact"/>
      <w:jc w:val="center"/>
    </w:pPr>
    <w:rPr>
      <w:rFonts w:cs="新細明體"/>
      <w:sz w:val="28"/>
      <w:szCs w:val="20"/>
    </w:rPr>
  </w:style>
  <w:style w:type="character" w:styleId="af3">
    <w:name w:val="page number"/>
    <w:basedOn w:val="a3"/>
    <w:semiHidden/>
    <w:rsid w:val="00F04540"/>
  </w:style>
  <w:style w:type="paragraph" w:styleId="10">
    <w:name w:val="toc 1"/>
    <w:aliases w:val="目錄"/>
    <w:basedOn w:val="a2"/>
    <w:next w:val="a2"/>
    <w:autoRedefine/>
    <w:uiPriority w:val="39"/>
    <w:rsid w:val="00EE6772"/>
    <w:pPr>
      <w:tabs>
        <w:tab w:val="right" w:leader="dot" w:pos="9060"/>
      </w:tabs>
      <w:jc w:val="center"/>
    </w:pPr>
    <w:rPr>
      <w:sz w:val="28"/>
    </w:rPr>
  </w:style>
  <w:style w:type="paragraph" w:styleId="23">
    <w:name w:val="toc 2"/>
    <w:basedOn w:val="a2"/>
    <w:next w:val="a2"/>
    <w:autoRedefine/>
    <w:uiPriority w:val="39"/>
    <w:semiHidden/>
    <w:rsid w:val="006B3FA1"/>
    <w:pPr>
      <w:tabs>
        <w:tab w:val="right" w:leader="dot" w:pos="9060"/>
      </w:tabs>
      <w:ind w:leftChars="230" w:left="230"/>
    </w:pPr>
    <w:rPr>
      <w:sz w:val="28"/>
    </w:rPr>
  </w:style>
  <w:style w:type="character" w:styleId="af4">
    <w:name w:val="Hyperlink"/>
    <w:uiPriority w:val="99"/>
    <w:rsid w:val="006B15C2"/>
    <w:rPr>
      <w:color w:val="0000FF"/>
      <w:u w:val="single"/>
    </w:rPr>
  </w:style>
  <w:style w:type="paragraph" w:styleId="af5">
    <w:name w:val="Balloon Text"/>
    <w:basedOn w:val="a2"/>
    <w:semiHidden/>
    <w:rsid w:val="00CC4FBC"/>
    <w:rPr>
      <w:rFonts w:ascii="Arial" w:hAnsi="Arial"/>
      <w:sz w:val="18"/>
      <w:szCs w:val="18"/>
    </w:rPr>
  </w:style>
  <w:style w:type="paragraph" w:customStyle="1" w:styleId="af6">
    <w:name w:val=" 字元 字元 字元"/>
    <w:basedOn w:val="a2"/>
    <w:semiHidden/>
    <w:rsid w:val="00B94AA2"/>
    <w:pPr>
      <w:widowControl/>
      <w:spacing w:after="160" w:line="240" w:lineRule="exact"/>
    </w:pPr>
    <w:rPr>
      <w:rFonts w:ascii="Tahoma" w:hAnsi="Tahoma" w:cs="Tahoma"/>
      <w:kern w:val="0"/>
      <w:sz w:val="20"/>
      <w:szCs w:val="20"/>
      <w:lang w:eastAsia="en-US"/>
    </w:rPr>
  </w:style>
  <w:style w:type="character" w:customStyle="1" w:styleId="af7">
    <w:name w:val="項目(一) 字元 字元"/>
    <w:semiHidden/>
    <w:rsid w:val="000952CF"/>
    <w:rPr>
      <w:rFonts w:eastAsia="標楷體"/>
      <w:sz w:val="28"/>
      <w:lang w:val="en-US" w:eastAsia="zh-TW" w:bidi="ar-SA"/>
    </w:rPr>
  </w:style>
  <w:style w:type="table" w:styleId="af8">
    <w:name w:val="Table Grid"/>
    <w:basedOn w:val="a4"/>
    <w:semiHidden/>
    <w:rsid w:val="0021352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name w:val="圖標題"/>
    <w:basedOn w:val="af2"/>
    <w:autoRedefine/>
    <w:qFormat/>
    <w:rsid w:val="007F3329"/>
    <w:pPr>
      <w:spacing w:after="240"/>
      <w:jc w:val="left"/>
    </w:pPr>
    <w:rPr>
      <w:rFonts w:cs="Times New Roman"/>
      <w:sz w:val="24"/>
      <w:szCs w:val="24"/>
    </w:rPr>
  </w:style>
  <w:style w:type="paragraph" w:customStyle="1" w:styleId="afa">
    <w:name w:val="表格內文(小)項目"/>
    <w:basedOn w:val="a2"/>
    <w:semiHidden/>
    <w:rsid w:val="0095148E"/>
    <w:pPr>
      <w:ind w:left="100" w:hangingChars="100" w:hanging="100"/>
    </w:pPr>
    <w:rPr>
      <w:szCs w:val="20"/>
    </w:rPr>
  </w:style>
  <w:style w:type="paragraph" w:customStyle="1" w:styleId="afb">
    <w:name w:val="表格內文(置中)"/>
    <w:basedOn w:val="a2"/>
    <w:semiHidden/>
    <w:rsid w:val="0095148E"/>
    <w:pPr>
      <w:snapToGrid w:val="0"/>
      <w:spacing w:line="360" w:lineRule="auto"/>
      <w:jc w:val="center"/>
    </w:pPr>
  </w:style>
  <w:style w:type="paragraph" w:customStyle="1" w:styleId="afc">
    <w:name w:val="表格內文(小)"/>
    <w:basedOn w:val="a2"/>
    <w:semiHidden/>
    <w:rsid w:val="0095148E"/>
    <w:pPr>
      <w:widowControl/>
    </w:pPr>
    <w:rPr>
      <w:rFonts w:cs="新細明體"/>
      <w:kern w:val="0"/>
    </w:rPr>
  </w:style>
  <w:style w:type="paragraph" w:customStyle="1" w:styleId="afd">
    <w:name w:val="表格內項目"/>
    <w:basedOn w:val="a2"/>
    <w:semiHidden/>
    <w:rsid w:val="0095148E"/>
    <w:pPr>
      <w:spacing w:line="400" w:lineRule="exact"/>
      <w:ind w:left="100" w:hangingChars="100" w:hanging="100"/>
    </w:pPr>
    <w:rPr>
      <w:rFonts w:cs="新細明體"/>
      <w:sz w:val="28"/>
      <w:szCs w:val="28"/>
    </w:rPr>
  </w:style>
  <w:style w:type="character" w:styleId="afe">
    <w:name w:val="Strong"/>
    <w:qFormat/>
    <w:rsid w:val="00874FB5"/>
    <w:rPr>
      <w:b/>
      <w:bCs/>
    </w:rPr>
  </w:style>
  <w:style w:type="paragraph" w:styleId="32">
    <w:name w:val="Body Text 3"/>
    <w:basedOn w:val="a2"/>
    <w:semiHidden/>
    <w:rsid w:val="00600F1A"/>
    <w:pPr>
      <w:spacing w:after="120"/>
    </w:pPr>
    <w:rPr>
      <w:sz w:val="16"/>
      <w:szCs w:val="16"/>
    </w:rPr>
  </w:style>
  <w:style w:type="paragraph" w:styleId="aff">
    <w:name w:val="Body Text First Indent"/>
    <w:basedOn w:val="ac"/>
    <w:semiHidden/>
    <w:rsid w:val="00600F1A"/>
    <w:pPr>
      <w:ind w:firstLine="210"/>
    </w:pPr>
  </w:style>
  <w:style w:type="paragraph" w:styleId="aff0">
    <w:name w:val="Body Text Indent"/>
    <w:basedOn w:val="a2"/>
    <w:semiHidden/>
    <w:rsid w:val="00600F1A"/>
    <w:pPr>
      <w:spacing w:after="120"/>
      <w:ind w:left="480"/>
    </w:pPr>
  </w:style>
  <w:style w:type="paragraph" w:styleId="24">
    <w:name w:val="Body Text First Indent 2"/>
    <w:basedOn w:val="aff0"/>
    <w:semiHidden/>
    <w:rsid w:val="00600F1A"/>
    <w:pPr>
      <w:ind w:firstLine="210"/>
    </w:pPr>
  </w:style>
  <w:style w:type="paragraph" w:styleId="25">
    <w:name w:val="Body Text Indent 2"/>
    <w:basedOn w:val="a2"/>
    <w:semiHidden/>
    <w:rsid w:val="00600F1A"/>
    <w:pPr>
      <w:spacing w:after="120" w:line="480" w:lineRule="auto"/>
      <w:ind w:left="480"/>
    </w:pPr>
  </w:style>
  <w:style w:type="paragraph" w:customStyle="1" w:styleId="11">
    <w:name w:val="樣式1"/>
    <w:basedOn w:val="a2"/>
    <w:autoRedefine/>
    <w:semiHidden/>
    <w:rsid w:val="00600F1A"/>
    <w:pPr>
      <w:spacing w:before="60" w:after="60"/>
      <w:ind w:leftChars="431" w:left="1034" w:firstLineChars="209" w:firstLine="585"/>
      <w:jc w:val="both"/>
    </w:pPr>
    <w:rPr>
      <w:sz w:val="28"/>
      <w:szCs w:val="20"/>
    </w:rPr>
  </w:style>
  <w:style w:type="paragraph" w:styleId="aff1">
    <w:name w:val="envelope address"/>
    <w:basedOn w:val="a2"/>
    <w:semiHidden/>
    <w:rsid w:val="00600F1A"/>
    <w:pPr>
      <w:framePr w:w="7920" w:h="1980" w:hRule="exact" w:hSpace="180" w:wrap="auto" w:hAnchor="page" w:xAlign="center" w:yAlign="bottom"/>
      <w:snapToGrid w:val="0"/>
      <w:ind w:left="2880"/>
    </w:pPr>
    <w:rPr>
      <w:rFonts w:ascii="Arial" w:hAnsi="Arial" w:cs="Arial"/>
    </w:rPr>
  </w:style>
  <w:style w:type="character" w:styleId="aff2">
    <w:name w:val="line number"/>
    <w:basedOn w:val="a3"/>
    <w:semiHidden/>
    <w:rsid w:val="00600F1A"/>
  </w:style>
  <w:style w:type="table" w:styleId="3D1">
    <w:name w:val="Table 3D effects 1"/>
    <w:basedOn w:val="a4"/>
    <w:semiHidden/>
    <w:rsid w:val="00600F1A"/>
    <w:pPr>
      <w:widowControl w:val="0"/>
      <w:spacing w:line="500" w:lineRule="exac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12">
    <w:name w:val="表列1"/>
    <w:basedOn w:val="a2"/>
    <w:semiHidden/>
    <w:rsid w:val="00BD3520"/>
    <w:pPr>
      <w:spacing w:line="360" w:lineRule="auto"/>
      <w:ind w:left="2268" w:hanging="567"/>
      <w:jc w:val="both"/>
    </w:pPr>
    <w:rPr>
      <w:sz w:val="28"/>
      <w:szCs w:val="20"/>
    </w:rPr>
  </w:style>
  <w:style w:type="table" w:styleId="3D2">
    <w:name w:val="Table 3D effects 2"/>
    <w:basedOn w:val="a4"/>
    <w:semiHidden/>
    <w:rsid w:val="00600F1A"/>
    <w:pPr>
      <w:widowControl w:val="0"/>
      <w:spacing w:line="500" w:lineRule="exac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3">
    <w:name w:val="表標題(海關)"/>
    <w:basedOn w:val="af9"/>
    <w:qFormat/>
    <w:rsid w:val="002F7AFF"/>
  </w:style>
  <w:style w:type="paragraph" w:styleId="aff4">
    <w:name w:val="table of figures"/>
    <w:basedOn w:val="a2"/>
    <w:next w:val="a2"/>
    <w:uiPriority w:val="99"/>
    <w:semiHidden/>
    <w:rsid w:val="00A24A99"/>
    <w:pPr>
      <w:ind w:left="200" w:hangingChars="200" w:hanging="200"/>
    </w:pPr>
    <w:rPr>
      <w:sz w:val="28"/>
    </w:rPr>
  </w:style>
  <w:style w:type="table" w:styleId="3D3">
    <w:name w:val="Table 3D effects 3"/>
    <w:basedOn w:val="a4"/>
    <w:semiHidden/>
    <w:rsid w:val="00600F1A"/>
    <w:pPr>
      <w:widowControl w:val="0"/>
      <w:spacing w:line="500" w:lineRule="exac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33">
    <w:name w:val="Body Text Indent 3"/>
    <w:basedOn w:val="a2"/>
    <w:semiHidden/>
    <w:rsid w:val="00DA0884"/>
    <w:pPr>
      <w:snapToGrid w:val="0"/>
      <w:spacing w:line="360" w:lineRule="atLeast"/>
      <w:ind w:left="2870" w:hanging="2"/>
      <w:jc w:val="both"/>
    </w:pPr>
    <w:rPr>
      <w:bCs/>
      <w:sz w:val="32"/>
      <w:szCs w:val="20"/>
    </w:rPr>
  </w:style>
  <w:style w:type="table" w:styleId="Web2">
    <w:name w:val="Table Web 2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34">
    <w:name w:val=" 字元 字元3 字元 字元 字元 字元 字元 字元 字元"/>
    <w:basedOn w:val="a2"/>
    <w:semiHidden/>
    <w:rsid w:val="00097BC2"/>
    <w:pPr>
      <w:widowControl/>
      <w:adjustRightInd w:val="0"/>
      <w:snapToGrid w:val="0"/>
      <w:spacing w:after="160" w:line="240" w:lineRule="exact"/>
    </w:pPr>
    <w:rPr>
      <w:rFonts w:ascii="Verdana" w:eastAsia="Times New Roman" w:hAnsi="Verdana" w:cs="Mangal"/>
      <w:sz w:val="20"/>
      <w:lang w:eastAsia="en-US" w:bidi="hi-IN"/>
    </w:rPr>
  </w:style>
  <w:style w:type="character" w:customStyle="1" w:styleId="a8">
    <w:name w:val="壹、標題(海關) 字元"/>
    <w:link w:val="a7"/>
    <w:rsid w:val="005A258D"/>
    <w:rPr>
      <w:rFonts w:eastAsia="標楷體"/>
      <w:b/>
      <w:kern w:val="2"/>
      <w:sz w:val="28"/>
      <w:szCs w:val="28"/>
      <w:lang w:val="en-US" w:eastAsia="zh-TW" w:bidi="ar-SA"/>
    </w:rPr>
  </w:style>
  <w:style w:type="paragraph" w:styleId="aff5">
    <w:name w:val="footnote text"/>
    <w:basedOn w:val="a2"/>
    <w:semiHidden/>
    <w:rsid w:val="00097C1B"/>
    <w:pPr>
      <w:autoSpaceDE w:val="0"/>
      <w:autoSpaceDN w:val="0"/>
      <w:adjustRightInd w:val="0"/>
      <w:spacing w:line="240" w:lineRule="auto"/>
    </w:pPr>
    <w:rPr>
      <w:rFonts w:ascii="細明體" w:eastAsia="細明體"/>
      <w:kern w:val="0"/>
      <w:szCs w:val="20"/>
    </w:rPr>
  </w:style>
  <w:style w:type="paragraph" w:customStyle="1" w:styleId="number">
    <w:name w:val="number"/>
    <w:basedOn w:val="a2"/>
    <w:rsid w:val="00AD3F1A"/>
    <w:pPr>
      <w:tabs>
        <w:tab w:val="left" w:pos="270"/>
      </w:tabs>
      <w:autoSpaceDE w:val="0"/>
      <w:autoSpaceDN w:val="0"/>
      <w:adjustRightInd w:val="0"/>
      <w:spacing w:line="360" w:lineRule="atLeast"/>
      <w:ind w:left="274" w:hanging="274"/>
    </w:pPr>
    <w:rPr>
      <w:kern w:val="0"/>
    </w:rPr>
  </w:style>
  <w:style w:type="paragraph" w:customStyle="1" w:styleId="paragraph">
    <w:name w:val="paragraph"/>
    <w:basedOn w:val="a2"/>
    <w:next w:val="number"/>
    <w:rsid w:val="00AD3F1A"/>
    <w:pPr>
      <w:autoSpaceDE w:val="0"/>
      <w:autoSpaceDN w:val="0"/>
      <w:adjustRightInd w:val="0"/>
      <w:spacing w:line="360" w:lineRule="atLeast"/>
      <w:ind w:left="448" w:right="-91"/>
      <w:jc w:val="both"/>
    </w:pPr>
    <w:rPr>
      <w:kern w:val="0"/>
    </w:rPr>
  </w:style>
  <w:style w:type="paragraph" w:customStyle="1" w:styleId="NOTESTimesNewRoman">
    <w:name w:val="樣式 NOTES + Times New Roman"/>
    <w:basedOn w:val="a2"/>
    <w:rsid w:val="00C705D7"/>
    <w:pPr>
      <w:autoSpaceDE w:val="0"/>
      <w:autoSpaceDN w:val="0"/>
      <w:adjustRightInd w:val="0"/>
      <w:spacing w:line="360" w:lineRule="atLeast"/>
      <w:ind w:left="550" w:hanging="289"/>
      <w:jc w:val="both"/>
    </w:pPr>
    <w:rPr>
      <w:kern w:val="0"/>
    </w:rPr>
  </w:style>
  <w:style w:type="paragraph" w:styleId="aff6">
    <w:name w:val="Document Map"/>
    <w:basedOn w:val="a2"/>
    <w:semiHidden/>
    <w:rsid w:val="0067379C"/>
    <w:pPr>
      <w:shd w:val="clear" w:color="auto" w:fill="000080"/>
    </w:pPr>
    <w:rPr>
      <w:rFonts w:ascii="Arial" w:eastAsia="新細明體" w:hAnsi="Arial"/>
    </w:rPr>
  </w:style>
  <w:style w:type="paragraph" w:customStyle="1" w:styleId="sampleTimesNewRoman">
    <w:name w:val="樣式 sample + Times New Roman"/>
    <w:basedOn w:val="a2"/>
    <w:rsid w:val="009A46DB"/>
    <w:pPr>
      <w:tabs>
        <w:tab w:val="left" w:pos="4320"/>
      </w:tabs>
      <w:autoSpaceDE w:val="0"/>
      <w:autoSpaceDN w:val="0"/>
      <w:adjustRightInd w:val="0"/>
      <w:spacing w:line="360" w:lineRule="atLeast"/>
      <w:ind w:left="4594" w:hanging="4320"/>
    </w:pPr>
    <w:rPr>
      <w:kern w:val="0"/>
    </w:rPr>
  </w:style>
  <w:style w:type="table" w:styleId="13">
    <w:name w:val="Table Classic 1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f">
    <w:name w:val="頁首 字元"/>
    <w:link w:val="ae"/>
    <w:rsid w:val="00BA1D6F"/>
    <w:rPr>
      <w:rFonts w:eastAsia="標楷體"/>
      <w:kern w:val="2"/>
      <w:lang w:val="en-US" w:eastAsia="zh-TW" w:bidi="ar-SA"/>
    </w:rPr>
  </w:style>
  <w:style w:type="paragraph" w:customStyle="1" w:styleId="aff7">
    <w:name w:val="說明"/>
    <w:basedOn w:val="Web"/>
    <w:qFormat/>
    <w:rsid w:val="00E24ACB"/>
  </w:style>
  <w:style w:type="paragraph" w:customStyle="1" w:styleId="aff8">
    <w:name w:val="說明表格"/>
    <w:basedOn w:val="a2"/>
    <w:qFormat/>
    <w:rsid w:val="00E24ACB"/>
    <w:pPr>
      <w:widowControl/>
      <w:spacing w:line="300" w:lineRule="exact"/>
    </w:pPr>
    <w:rPr>
      <w:rFonts w:hAnsi="標楷體" w:cs="新細明體"/>
      <w:kern w:val="0"/>
    </w:rPr>
  </w:style>
  <w:style w:type="character" w:customStyle="1" w:styleId="aff9">
    <w:name w:val="壹、內文(海關) 字元"/>
    <w:link w:val="affa"/>
    <w:rsid w:val="00EA22ED"/>
    <w:rPr>
      <w:rFonts w:eastAsia="標楷體" w:cs="新細明體"/>
      <w:kern w:val="2"/>
      <w:sz w:val="28"/>
      <w:lang w:val="en-US" w:eastAsia="zh-TW" w:bidi="ar-SA"/>
    </w:rPr>
  </w:style>
  <w:style w:type="table" w:styleId="26">
    <w:name w:val="Table Classic 2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600F1A"/>
    <w:pPr>
      <w:widowControl w:val="0"/>
      <w:spacing w:line="500" w:lineRule="exac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600F1A"/>
    <w:pPr>
      <w:widowControl w:val="0"/>
      <w:spacing w:line="500" w:lineRule="exac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olorful 2"/>
    <w:basedOn w:val="a4"/>
    <w:semiHidden/>
    <w:rsid w:val="00600F1A"/>
    <w:pPr>
      <w:widowControl w:val="0"/>
      <w:spacing w:line="500" w:lineRule="exac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600F1A"/>
    <w:pPr>
      <w:widowControl w:val="0"/>
      <w:spacing w:line="500" w:lineRule="exac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b">
    <w:name w:val="Table Elegant"/>
    <w:basedOn w:val="a4"/>
    <w:semiHidden/>
    <w:rsid w:val="00600F1A"/>
    <w:pPr>
      <w:widowControl w:val="0"/>
      <w:spacing w:line="500" w:lineRule="exac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8">
    <w:name w:val="Table Grid 2"/>
    <w:basedOn w:val="a4"/>
    <w:semiHidden/>
    <w:rsid w:val="00600F1A"/>
    <w:pPr>
      <w:widowControl w:val="0"/>
      <w:spacing w:line="500" w:lineRule="exac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3">
    <w:name w:val="Table Grid 4"/>
    <w:basedOn w:val="a4"/>
    <w:semiHidden/>
    <w:rsid w:val="00600F1A"/>
    <w:pPr>
      <w:widowControl w:val="0"/>
      <w:spacing w:line="500" w:lineRule="exac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2">
    <w:name w:val="Table Grid 5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0">
    <w:name w:val="Table Grid 6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Grid 7"/>
    <w:basedOn w:val="a4"/>
    <w:semiHidden/>
    <w:rsid w:val="00600F1A"/>
    <w:pPr>
      <w:widowControl w:val="0"/>
      <w:spacing w:line="500" w:lineRule="exac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0">
    <w:name w:val="Table Grid 8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4"/>
    <w:semiHidden/>
    <w:rsid w:val="00600F1A"/>
    <w:pPr>
      <w:widowControl w:val="0"/>
      <w:spacing w:line="500" w:lineRule="exac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Subtle 2"/>
    <w:basedOn w:val="a4"/>
    <w:semiHidden/>
    <w:rsid w:val="00600F1A"/>
    <w:pPr>
      <w:widowControl w:val="0"/>
      <w:spacing w:line="500" w:lineRule="exac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c">
    <w:name w:val="Table Professional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List 1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List 2"/>
    <w:basedOn w:val="a4"/>
    <w:semiHidden/>
    <w:rsid w:val="00600F1A"/>
    <w:pPr>
      <w:widowControl w:val="0"/>
      <w:spacing w:line="500" w:lineRule="exac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List 4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3">
    <w:name w:val="Table List 5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d">
    <w:name w:val="Table Contemporary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Simple 1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imple 2"/>
    <w:basedOn w:val="a4"/>
    <w:semiHidden/>
    <w:rsid w:val="00600F1A"/>
    <w:pPr>
      <w:widowControl w:val="0"/>
      <w:spacing w:line="500" w:lineRule="exac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Simple 3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umns 2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olumns 4"/>
    <w:basedOn w:val="a4"/>
    <w:semiHidden/>
    <w:rsid w:val="00600F1A"/>
    <w:pPr>
      <w:widowControl w:val="0"/>
      <w:spacing w:line="500" w:lineRule="exac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4">
    <w:name w:val="Table Columns 5"/>
    <w:basedOn w:val="a4"/>
    <w:semiHidden/>
    <w:rsid w:val="00600F1A"/>
    <w:pPr>
      <w:widowControl w:val="0"/>
      <w:spacing w:line="500" w:lineRule="exac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e">
    <w:name w:val="Table Theme"/>
    <w:basedOn w:val="a4"/>
    <w:semiHidden/>
    <w:rsid w:val="00600F1A"/>
    <w:pPr>
      <w:widowControl w:val="0"/>
      <w:spacing w:line="50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">
    <w:name w:val="Plain Text"/>
    <w:basedOn w:val="a2"/>
    <w:semiHidden/>
    <w:rsid w:val="00600F1A"/>
    <w:rPr>
      <w:rFonts w:ascii="細明體" w:eastAsia="細明體" w:hAnsi="Courier New" w:cs="Courier New"/>
    </w:rPr>
  </w:style>
  <w:style w:type="paragraph" w:styleId="afff0">
    <w:name w:val="Message Header"/>
    <w:basedOn w:val="a2"/>
    <w:semiHidden/>
    <w:rsid w:val="00600F1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afff1">
    <w:name w:val="Subtitle"/>
    <w:basedOn w:val="a2"/>
    <w:qFormat/>
    <w:rsid w:val="00600F1A"/>
    <w:pPr>
      <w:spacing w:after="60"/>
      <w:jc w:val="center"/>
      <w:outlineLvl w:val="1"/>
    </w:pPr>
    <w:rPr>
      <w:rFonts w:ascii="Arial" w:eastAsia="新細明體" w:hAnsi="Arial" w:cs="Arial"/>
      <w:i/>
      <w:iCs/>
    </w:rPr>
  </w:style>
  <w:style w:type="paragraph" w:styleId="afff2">
    <w:name w:val="Block Text"/>
    <w:basedOn w:val="a2"/>
    <w:semiHidden/>
    <w:rsid w:val="00600F1A"/>
    <w:pPr>
      <w:spacing w:after="120"/>
      <w:ind w:left="1440" w:right="1440"/>
    </w:pPr>
  </w:style>
  <w:style w:type="paragraph" w:styleId="afff3">
    <w:name w:val="Salutation"/>
    <w:basedOn w:val="a2"/>
    <w:next w:val="a2"/>
    <w:semiHidden/>
    <w:rsid w:val="00600F1A"/>
  </w:style>
  <w:style w:type="paragraph" w:styleId="afff4">
    <w:name w:val="envelope return"/>
    <w:basedOn w:val="a2"/>
    <w:semiHidden/>
    <w:rsid w:val="00600F1A"/>
    <w:pPr>
      <w:snapToGrid w:val="0"/>
    </w:pPr>
    <w:rPr>
      <w:rFonts w:ascii="Arial" w:hAnsi="Arial" w:cs="Arial"/>
    </w:rPr>
  </w:style>
  <w:style w:type="character" w:styleId="afff5">
    <w:name w:val="Emphasis"/>
    <w:qFormat/>
    <w:rsid w:val="00600F1A"/>
    <w:rPr>
      <w:i/>
      <w:iCs/>
    </w:rPr>
  </w:style>
  <w:style w:type="paragraph" w:styleId="afff6">
    <w:name w:val="List Continue"/>
    <w:basedOn w:val="a2"/>
    <w:semiHidden/>
    <w:rsid w:val="00600F1A"/>
    <w:pPr>
      <w:spacing w:after="120"/>
      <w:ind w:left="480"/>
    </w:pPr>
  </w:style>
  <w:style w:type="paragraph" w:styleId="2d">
    <w:name w:val="List Continue 2"/>
    <w:basedOn w:val="a2"/>
    <w:semiHidden/>
    <w:rsid w:val="00600F1A"/>
    <w:pPr>
      <w:spacing w:after="120"/>
      <w:ind w:left="960"/>
    </w:pPr>
  </w:style>
  <w:style w:type="paragraph" w:styleId="3b">
    <w:name w:val="List Continue 3"/>
    <w:basedOn w:val="a2"/>
    <w:semiHidden/>
    <w:rsid w:val="00600F1A"/>
    <w:pPr>
      <w:spacing w:after="120"/>
      <w:ind w:left="1440"/>
    </w:pPr>
  </w:style>
  <w:style w:type="paragraph" w:styleId="46">
    <w:name w:val="List Continue 4"/>
    <w:basedOn w:val="a2"/>
    <w:semiHidden/>
    <w:rsid w:val="00600F1A"/>
    <w:pPr>
      <w:spacing w:after="120"/>
      <w:ind w:left="1920"/>
    </w:pPr>
  </w:style>
  <w:style w:type="paragraph" w:styleId="55">
    <w:name w:val="List Continue 5"/>
    <w:basedOn w:val="a2"/>
    <w:semiHidden/>
    <w:rsid w:val="00600F1A"/>
    <w:pPr>
      <w:spacing w:after="120"/>
      <w:ind w:left="2400"/>
    </w:pPr>
  </w:style>
  <w:style w:type="paragraph" w:styleId="afff7">
    <w:name w:val="List"/>
    <w:basedOn w:val="a2"/>
    <w:semiHidden/>
    <w:rsid w:val="00600F1A"/>
    <w:pPr>
      <w:ind w:left="480" w:hanging="480"/>
    </w:pPr>
  </w:style>
  <w:style w:type="paragraph" w:styleId="2e">
    <w:name w:val="List 2"/>
    <w:basedOn w:val="a2"/>
    <w:semiHidden/>
    <w:rsid w:val="00600F1A"/>
    <w:pPr>
      <w:ind w:left="960" w:hanging="480"/>
    </w:pPr>
  </w:style>
  <w:style w:type="paragraph" w:styleId="3c">
    <w:name w:val="List 3"/>
    <w:basedOn w:val="a2"/>
    <w:semiHidden/>
    <w:rsid w:val="00600F1A"/>
    <w:pPr>
      <w:ind w:left="1440" w:hanging="480"/>
    </w:pPr>
  </w:style>
  <w:style w:type="paragraph" w:styleId="47">
    <w:name w:val="List 4"/>
    <w:basedOn w:val="a2"/>
    <w:semiHidden/>
    <w:rsid w:val="00600F1A"/>
    <w:pPr>
      <w:ind w:left="1920" w:hanging="480"/>
    </w:pPr>
  </w:style>
  <w:style w:type="paragraph" w:styleId="56">
    <w:name w:val="List 5"/>
    <w:basedOn w:val="a2"/>
    <w:semiHidden/>
    <w:rsid w:val="00600F1A"/>
    <w:pPr>
      <w:ind w:left="2400" w:hanging="480"/>
    </w:pPr>
  </w:style>
  <w:style w:type="paragraph" w:styleId="a">
    <w:name w:val="List Number"/>
    <w:basedOn w:val="a2"/>
    <w:semiHidden/>
    <w:rsid w:val="00600F1A"/>
    <w:pPr>
      <w:numPr>
        <w:numId w:val="1"/>
      </w:numPr>
    </w:pPr>
  </w:style>
  <w:style w:type="paragraph" w:styleId="2">
    <w:name w:val="List Number 2"/>
    <w:basedOn w:val="a2"/>
    <w:semiHidden/>
    <w:rsid w:val="00600F1A"/>
    <w:pPr>
      <w:numPr>
        <w:numId w:val="2"/>
      </w:numPr>
    </w:pPr>
  </w:style>
  <w:style w:type="paragraph" w:styleId="3">
    <w:name w:val="List Number 3"/>
    <w:basedOn w:val="a2"/>
    <w:semiHidden/>
    <w:rsid w:val="00600F1A"/>
    <w:pPr>
      <w:numPr>
        <w:numId w:val="3"/>
      </w:numPr>
    </w:pPr>
  </w:style>
  <w:style w:type="paragraph" w:styleId="4">
    <w:name w:val="List Number 4"/>
    <w:basedOn w:val="a2"/>
    <w:semiHidden/>
    <w:rsid w:val="00600F1A"/>
    <w:pPr>
      <w:numPr>
        <w:numId w:val="4"/>
      </w:numPr>
    </w:pPr>
  </w:style>
  <w:style w:type="paragraph" w:styleId="5">
    <w:name w:val="List Number 5"/>
    <w:basedOn w:val="a2"/>
    <w:semiHidden/>
    <w:rsid w:val="00600F1A"/>
    <w:pPr>
      <w:numPr>
        <w:numId w:val="5"/>
      </w:numPr>
    </w:pPr>
  </w:style>
  <w:style w:type="paragraph" w:styleId="afff8">
    <w:name w:val="Closing"/>
    <w:basedOn w:val="a2"/>
    <w:semiHidden/>
    <w:rsid w:val="00600F1A"/>
    <w:pPr>
      <w:ind w:left="4320"/>
    </w:pPr>
  </w:style>
  <w:style w:type="paragraph" w:styleId="afff9">
    <w:name w:val="Note Heading"/>
    <w:basedOn w:val="a2"/>
    <w:next w:val="a2"/>
    <w:semiHidden/>
    <w:rsid w:val="00600F1A"/>
    <w:pPr>
      <w:jc w:val="center"/>
    </w:pPr>
  </w:style>
  <w:style w:type="paragraph" w:styleId="a0">
    <w:name w:val="List Bullet"/>
    <w:basedOn w:val="a2"/>
    <w:semiHidden/>
    <w:rsid w:val="00600F1A"/>
    <w:pPr>
      <w:numPr>
        <w:numId w:val="6"/>
      </w:numPr>
    </w:pPr>
  </w:style>
  <w:style w:type="paragraph" w:styleId="20">
    <w:name w:val="List Bullet 2"/>
    <w:basedOn w:val="a2"/>
    <w:semiHidden/>
    <w:rsid w:val="00600F1A"/>
    <w:pPr>
      <w:numPr>
        <w:numId w:val="7"/>
      </w:numPr>
    </w:pPr>
  </w:style>
  <w:style w:type="paragraph" w:styleId="30">
    <w:name w:val="List Bullet 3"/>
    <w:basedOn w:val="a2"/>
    <w:semiHidden/>
    <w:rsid w:val="00600F1A"/>
    <w:pPr>
      <w:numPr>
        <w:numId w:val="8"/>
      </w:numPr>
    </w:pPr>
  </w:style>
  <w:style w:type="paragraph" w:styleId="40">
    <w:name w:val="List Bullet 4"/>
    <w:basedOn w:val="a2"/>
    <w:semiHidden/>
    <w:rsid w:val="00600F1A"/>
    <w:pPr>
      <w:numPr>
        <w:numId w:val="9"/>
      </w:numPr>
    </w:pPr>
  </w:style>
  <w:style w:type="paragraph" w:styleId="50">
    <w:name w:val="List Bullet 5"/>
    <w:basedOn w:val="a2"/>
    <w:semiHidden/>
    <w:rsid w:val="00600F1A"/>
    <w:pPr>
      <w:numPr>
        <w:numId w:val="10"/>
      </w:numPr>
    </w:pPr>
  </w:style>
  <w:style w:type="paragraph" w:styleId="afffa">
    <w:name w:val="E-mail Signature"/>
    <w:basedOn w:val="a2"/>
    <w:semiHidden/>
    <w:rsid w:val="00600F1A"/>
  </w:style>
  <w:style w:type="paragraph" w:styleId="afffb">
    <w:name w:val="Title"/>
    <w:basedOn w:val="a2"/>
    <w:qFormat/>
    <w:rsid w:val="00600F1A"/>
    <w:pPr>
      <w:spacing w:before="240" w:after="60"/>
      <w:jc w:val="center"/>
      <w:outlineLvl w:val="0"/>
    </w:pPr>
    <w:rPr>
      <w:rFonts w:ascii="Arial" w:eastAsia="新細明體" w:hAnsi="Arial" w:cs="Arial"/>
      <w:b/>
      <w:bCs/>
      <w:sz w:val="32"/>
      <w:szCs w:val="32"/>
    </w:rPr>
  </w:style>
  <w:style w:type="paragraph" w:styleId="afffc">
    <w:name w:val="Signature"/>
    <w:basedOn w:val="a2"/>
    <w:semiHidden/>
    <w:rsid w:val="00600F1A"/>
    <w:pPr>
      <w:ind w:left="4320"/>
    </w:pPr>
  </w:style>
  <w:style w:type="paragraph" w:styleId="3d">
    <w:name w:val="toc 3"/>
    <w:basedOn w:val="a2"/>
    <w:next w:val="a2"/>
    <w:autoRedefine/>
    <w:semiHidden/>
    <w:rsid w:val="006B3FA1"/>
    <w:pPr>
      <w:ind w:leftChars="460" w:left="460"/>
    </w:pPr>
    <w:rPr>
      <w:sz w:val="28"/>
    </w:rPr>
  </w:style>
  <w:style w:type="paragraph" w:customStyle="1" w:styleId="afffd">
    <w:name w:val="一、"/>
    <w:basedOn w:val="a2"/>
    <w:semiHidden/>
    <w:rsid w:val="00C54388"/>
    <w:pPr>
      <w:spacing w:before="120" w:after="240"/>
      <w:jc w:val="both"/>
    </w:pPr>
    <w:rPr>
      <w:rFonts w:hAnsi="標楷體"/>
      <w:b/>
      <w:sz w:val="28"/>
      <w:szCs w:val="28"/>
    </w:rPr>
  </w:style>
  <w:style w:type="paragraph" w:customStyle="1" w:styleId="afffe">
    <w:name w:val="(一)"/>
    <w:basedOn w:val="a2"/>
    <w:semiHidden/>
    <w:rsid w:val="00C54388"/>
    <w:pPr>
      <w:spacing w:before="120" w:after="120"/>
      <w:ind w:leftChars="239" w:left="1204" w:hangingChars="225" w:hanging="630"/>
      <w:jc w:val="both"/>
    </w:pPr>
    <w:rPr>
      <w:rFonts w:hAnsi="標楷體"/>
      <w:sz w:val="28"/>
      <w:szCs w:val="28"/>
    </w:rPr>
  </w:style>
  <w:style w:type="paragraph" w:customStyle="1" w:styleId="1a">
    <w:name w:val="1."/>
    <w:basedOn w:val="a2"/>
    <w:link w:val="1b"/>
    <w:semiHidden/>
    <w:rsid w:val="00C54388"/>
    <w:pPr>
      <w:spacing w:before="120" w:after="120"/>
      <w:ind w:leftChars="495" w:left="1538" w:hangingChars="125" w:hanging="350"/>
      <w:jc w:val="both"/>
    </w:pPr>
    <w:rPr>
      <w:rFonts w:hAnsi="標楷體"/>
      <w:sz w:val="28"/>
      <w:szCs w:val="28"/>
    </w:rPr>
  </w:style>
  <w:style w:type="character" w:customStyle="1" w:styleId="1b">
    <w:name w:val="1. 字元"/>
    <w:link w:val="1a"/>
    <w:rsid w:val="00C54388"/>
    <w:rPr>
      <w:rFonts w:eastAsia="標楷體" w:hAnsi="標楷體"/>
      <w:kern w:val="2"/>
      <w:sz w:val="28"/>
      <w:szCs w:val="28"/>
      <w:lang w:val="en-US" w:eastAsia="zh-TW" w:bidi="ar-SA"/>
    </w:rPr>
  </w:style>
  <w:style w:type="paragraph" w:customStyle="1" w:styleId="1c">
    <w:name w:val="(1)"/>
    <w:basedOn w:val="a2"/>
    <w:semiHidden/>
    <w:rsid w:val="00C54388"/>
    <w:pPr>
      <w:ind w:leftChars="641" w:left="2014" w:hangingChars="170" w:hanging="476"/>
      <w:jc w:val="both"/>
    </w:pPr>
    <w:rPr>
      <w:rFonts w:hAnsi="標楷體"/>
      <w:sz w:val="28"/>
      <w:szCs w:val="28"/>
    </w:rPr>
  </w:style>
  <w:style w:type="paragraph" w:customStyle="1" w:styleId="affa">
    <w:name w:val="壹、內文(海關)"/>
    <w:basedOn w:val="a2"/>
    <w:link w:val="aff9"/>
    <w:rsid w:val="00B4437F"/>
    <w:pPr>
      <w:spacing w:before="60" w:after="60"/>
      <w:ind w:leftChars="233" w:left="559" w:firstLineChars="205" w:firstLine="574"/>
      <w:jc w:val="both"/>
    </w:pPr>
    <w:rPr>
      <w:rFonts w:cs="新細明體"/>
      <w:sz w:val="28"/>
      <w:szCs w:val="20"/>
    </w:rPr>
  </w:style>
  <w:style w:type="character" w:customStyle="1" w:styleId="Affff">
    <w:name w:val="A.內文 字元"/>
    <w:semiHidden/>
    <w:rsid w:val="00C54388"/>
    <w:rPr>
      <w:rFonts w:eastAsia="標楷體" w:hAnsi="標楷體"/>
      <w:kern w:val="2"/>
      <w:sz w:val="28"/>
      <w:szCs w:val="28"/>
      <w:lang w:val="en-US" w:eastAsia="zh-TW" w:bidi="ar-SA"/>
    </w:rPr>
  </w:style>
  <w:style w:type="paragraph" w:customStyle="1" w:styleId="Affff0">
    <w:name w:val="(A)"/>
    <w:basedOn w:val="a2"/>
    <w:semiHidden/>
    <w:rsid w:val="00C54388"/>
    <w:pPr>
      <w:ind w:leftChars="1015" w:left="2954" w:hangingChars="185" w:hanging="518"/>
      <w:jc w:val="both"/>
    </w:pPr>
    <w:rPr>
      <w:rFonts w:hAnsi="標楷體"/>
      <w:sz w:val="28"/>
      <w:szCs w:val="28"/>
    </w:rPr>
  </w:style>
  <w:style w:type="paragraph" w:customStyle="1" w:styleId="affff1">
    <w:name w:val="(a)"/>
    <w:basedOn w:val="a2"/>
    <w:semiHidden/>
    <w:rsid w:val="00C54388"/>
    <w:pPr>
      <w:spacing w:line="400" w:lineRule="exact"/>
      <w:ind w:leftChars="1397" w:left="3804" w:hangingChars="161" w:hanging="451"/>
      <w:jc w:val="both"/>
    </w:pPr>
    <w:rPr>
      <w:rFonts w:hAnsi="標楷體"/>
      <w:sz w:val="28"/>
      <w:szCs w:val="28"/>
    </w:rPr>
  </w:style>
  <w:style w:type="paragraph" w:customStyle="1" w:styleId="affff2">
    <w:name w:val="－"/>
    <w:basedOn w:val="a2"/>
    <w:semiHidden/>
    <w:rsid w:val="00C54388"/>
    <w:pPr>
      <w:spacing w:line="400" w:lineRule="exact"/>
      <w:ind w:leftChars="1563" w:left="4031" w:hangingChars="100" w:hanging="280"/>
    </w:pPr>
    <w:rPr>
      <w:rFonts w:hAnsi="標楷體"/>
      <w:sz w:val="28"/>
      <w:szCs w:val="28"/>
    </w:rPr>
  </w:style>
  <w:style w:type="paragraph" w:customStyle="1" w:styleId="affff3">
    <w:name w:val="一、標題(海關)"/>
    <w:basedOn w:val="a2"/>
    <w:rsid w:val="00B4437F"/>
    <w:pPr>
      <w:spacing w:before="120" w:after="120"/>
      <w:ind w:leftChars="239" w:left="1148" w:right="240" w:hangingChars="205" w:hanging="574"/>
      <w:jc w:val="both"/>
    </w:pPr>
    <w:rPr>
      <w:rFonts w:cs="新細明體"/>
      <w:sz w:val="28"/>
      <w:szCs w:val="20"/>
    </w:rPr>
  </w:style>
  <w:style w:type="paragraph" w:styleId="48">
    <w:name w:val="toc 4"/>
    <w:basedOn w:val="a2"/>
    <w:next w:val="a2"/>
    <w:autoRedefine/>
    <w:semiHidden/>
    <w:rsid w:val="00514A29"/>
    <w:pPr>
      <w:spacing w:line="240" w:lineRule="auto"/>
      <w:ind w:left="1440"/>
    </w:pPr>
    <w:rPr>
      <w:rFonts w:eastAsia="新細明體"/>
    </w:rPr>
  </w:style>
  <w:style w:type="paragraph" w:styleId="57">
    <w:name w:val="toc 5"/>
    <w:basedOn w:val="a2"/>
    <w:next w:val="a2"/>
    <w:autoRedefine/>
    <w:semiHidden/>
    <w:rsid w:val="00514A29"/>
    <w:pPr>
      <w:spacing w:line="240" w:lineRule="auto"/>
      <w:ind w:left="1920"/>
    </w:pPr>
    <w:rPr>
      <w:rFonts w:eastAsia="新細明體"/>
    </w:rPr>
  </w:style>
  <w:style w:type="paragraph" w:styleId="62">
    <w:name w:val="toc 6"/>
    <w:basedOn w:val="a2"/>
    <w:next w:val="a2"/>
    <w:autoRedefine/>
    <w:semiHidden/>
    <w:rsid w:val="00514A29"/>
    <w:pPr>
      <w:spacing w:line="240" w:lineRule="auto"/>
      <w:ind w:left="2400"/>
    </w:pPr>
    <w:rPr>
      <w:rFonts w:eastAsia="新細明體"/>
    </w:rPr>
  </w:style>
  <w:style w:type="paragraph" w:styleId="72">
    <w:name w:val="toc 7"/>
    <w:basedOn w:val="a2"/>
    <w:next w:val="a2"/>
    <w:autoRedefine/>
    <w:semiHidden/>
    <w:rsid w:val="00514A29"/>
    <w:pPr>
      <w:spacing w:line="240" w:lineRule="auto"/>
      <w:ind w:left="2880"/>
    </w:pPr>
    <w:rPr>
      <w:rFonts w:eastAsia="新細明體"/>
    </w:rPr>
  </w:style>
  <w:style w:type="paragraph" w:styleId="82">
    <w:name w:val="toc 8"/>
    <w:basedOn w:val="a2"/>
    <w:next w:val="a2"/>
    <w:autoRedefine/>
    <w:semiHidden/>
    <w:rsid w:val="00514A29"/>
    <w:pPr>
      <w:spacing w:line="240" w:lineRule="auto"/>
      <w:ind w:left="3360"/>
    </w:pPr>
    <w:rPr>
      <w:rFonts w:eastAsia="新細明體"/>
    </w:rPr>
  </w:style>
  <w:style w:type="paragraph" w:styleId="90">
    <w:name w:val="toc 9"/>
    <w:basedOn w:val="a2"/>
    <w:next w:val="a2"/>
    <w:autoRedefine/>
    <w:semiHidden/>
    <w:rsid w:val="00514A29"/>
    <w:pPr>
      <w:spacing w:line="240" w:lineRule="auto"/>
      <w:ind w:left="3840"/>
    </w:pPr>
    <w:rPr>
      <w:rFonts w:eastAsia="新細明體"/>
    </w:rPr>
  </w:style>
  <w:style w:type="paragraph" w:customStyle="1" w:styleId="affff4">
    <w:name w:val="評選項目表內文"/>
    <w:basedOn w:val="a2"/>
    <w:rsid w:val="00514A29"/>
    <w:pPr>
      <w:spacing w:line="400" w:lineRule="exact"/>
    </w:pPr>
    <w:rPr>
      <w:sz w:val="28"/>
    </w:rPr>
  </w:style>
  <w:style w:type="paragraph" w:customStyle="1" w:styleId="affff5">
    <w:name w:val="一、內文(海關)"/>
    <w:basedOn w:val="a2"/>
    <w:rsid w:val="00B4437F"/>
    <w:pPr>
      <w:spacing w:before="60" w:after="60"/>
      <w:ind w:leftChars="484" w:left="1162" w:firstLineChars="195" w:firstLine="546"/>
      <w:jc w:val="both"/>
    </w:pPr>
    <w:rPr>
      <w:rFonts w:cs="新細明體"/>
      <w:sz w:val="28"/>
      <w:szCs w:val="20"/>
    </w:rPr>
  </w:style>
  <w:style w:type="paragraph" w:customStyle="1" w:styleId="affff6">
    <w:name w:val="(一)標題(海關)"/>
    <w:basedOn w:val="a2"/>
    <w:rsid w:val="00B4437F"/>
    <w:pPr>
      <w:spacing w:before="120" w:after="120"/>
      <w:ind w:leftChars="484" w:left="1770" w:right="240" w:hangingChars="217" w:hanging="608"/>
      <w:jc w:val="both"/>
    </w:pPr>
    <w:rPr>
      <w:rFonts w:cs="新細明體"/>
      <w:sz w:val="28"/>
      <w:szCs w:val="20"/>
    </w:rPr>
  </w:style>
  <w:style w:type="paragraph" w:customStyle="1" w:styleId="affff7">
    <w:name w:val="(一)內文(海關)"/>
    <w:basedOn w:val="a2"/>
    <w:rsid w:val="004E5923"/>
    <w:pPr>
      <w:ind w:left="1778" w:firstLine="574"/>
      <w:jc w:val="both"/>
    </w:pPr>
    <w:rPr>
      <w:rFonts w:cs="新細明體"/>
      <w:kern w:val="0"/>
      <w:sz w:val="28"/>
      <w:szCs w:val="20"/>
      <w:lang w:val="zh-TW"/>
    </w:rPr>
  </w:style>
  <w:style w:type="paragraph" w:customStyle="1" w:styleId="1d">
    <w:name w:val="1.標題(海關)"/>
    <w:basedOn w:val="a2"/>
    <w:rsid w:val="00B4437F"/>
    <w:pPr>
      <w:spacing w:before="120" w:after="60"/>
      <w:ind w:leftChars="740" w:left="2126" w:hangingChars="125" w:hanging="350"/>
      <w:jc w:val="both"/>
    </w:pPr>
    <w:rPr>
      <w:rFonts w:cs="新細明體"/>
      <w:sz w:val="28"/>
      <w:szCs w:val="20"/>
    </w:rPr>
  </w:style>
  <w:style w:type="paragraph" w:customStyle="1" w:styleId="1e">
    <w:name w:val="1.內文(海關)"/>
    <w:basedOn w:val="a2"/>
    <w:rsid w:val="00B4437F"/>
    <w:pPr>
      <w:spacing w:before="60" w:after="60" w:line="400" w:lineRule="exact"/>
      <w:ind w:leftChars="886" w:left="2126" w:firstLineChars="210" w:firstLine="588"/>
      <w:jc w:val="both"/>
    </w:pPr>
    <w:rPr>
      <w:rFonts w:cs="新細明體"/>
      <w:sz w:val="28"/>
      <w:szCs w:val="20"/>
    </w:rPr>
  </w:style>
  <w:style w:type="paragraph" w:customStyle="1" w:styleId="1f">
    <w:name w:val="(1)標題(海關)"/>
    <w:basedOn w:val="a2"/>
    <w:rsid w:val="004E5923"/>
    <w:pPr>
      <w:spacing w:before="60" w:after="60"/>
      <w:ind w:leftChars="880" w:left="2574" w:hangingChars="165" w:hanging="462"/>
      <w:jc w:val="both"/>
    </w:pPr>
    <w:rPr>
      <w:rFonts w:cs="新細明體"/>
      <w:sz w:val="28"/>
      <w:szCs w:val="20"/>
    </w:rPr>
  </w:style>
  <w:style w:type="paragraph" w:customStyle="1" w:styleId="1f0">
    <w:name w:val="(1)內文(海關)"/>
    <w:basedOn w:val="a2"/>
    <w:rsid w:val="004E5923"/>
    <w:pPr>
      <w:spacing w:before="60" w:after="60" w:line="400" w:lineRule="exact"/>
      <w:ind w:leftChars="1073" w:left="2575" w:firstLineChars="205" w:firstLine="574"/>
      <w:jc w:val="both"/>
    </w:pPr>
    <w:rPr>
      <w:rFonts w:cs="新細明體"/>
      <w:sz w:val="28"/>
      <w:szCs w:val="20"/>
    </w:rPr>
  </w:style>
  <w:style w:type="paragraph" w:customStyle="1" w:styleId="Affff8">
    <w:name w:val="A.標題(海關)"/>
    <w:basedOn w:val="a2"/>
    <w:rsid w:val="004E5923"/>
    <w:pPr>
      <w:spacing w:before="60" w:after="60" w:line="400" w:lineRule="exact"/>
      <w:ind w:leftChars="1075" w:left="2994" w:hangingChars="148" w:hanging="414"/>
      <w:jc w:val="both"/>
    </w:pPr>
    <w:rPr>
      <w:rFonts w:cs="新細明體"/>
      <w:sz w:val="28"/>
      <w:szCs w:val="20"/>
    </w:rPr>
  </w:style>
  <w:style w:type="paragraph" w:customStyle="1" w:styleId="Affff9">
    <w:name w:val="A.內文(海關)"/>
    <w:basedOn w:val="a2"/>
    <w:rsid w:val="00B4437F"/>
    <w:pPr>
      <w:spacing w:before="60" w:after="60" w:line="400" w:lineRule="exact"/>
      <w:ind w:leftChars="1242" w:left="2981" w:firstLineChars="205" w:firstLine="574"/>
      <w:jc w:val="both"/>
    </w:pPr>
    <w:rPr>
      <w:rFonts w:cs="新細明體"/>
      <w:sz w:val="28"/>
      <w:szCs w:val="20"/>
    </w:rPr>
  </w:style>
  <w:style w:type="paragraph" w:customStyle="1" w:styleId="Affffa">
    <w:name w:val="(A)標題(海關)"/>
    <w:basedOn w:val="a2"/>
    <w:rsid w:val="00B4437F"/>
    <w:pPr>
      <w:spacing w:before="60" w:after="60" w:line="400" w:lineRule="exact"/>
      <w:ind w:leftChars="1236" w:left="3512" w:hangingChars="195" w:hanging="546"/>
      <w:jc w:val="both"/>
    </w:pPr>
    <w:rPr>
      <w:rFonts w:cs="新細明體"/>
      <w:sz w:val="28"/>
      <w:szCs w:val="20"/>
    </w:rPr>
  </w:style>
  <w:style w:type="paragraph" w:customStyle="1" w:styleId="Affffb">
    <w:name w:val="(A)內文(海關)"/>
    <w:basedOn w:val="a2"/>
    <w:rsid w:val="004E5923"/>
    <w:pPr>
      <w:spacing w:before="60" w:after="60" w:line="400" w:lineRule="exact"/>
      <w:ind w:leftChars="1464" w:left="3514" w:firstLineChars="205" w:firstLine="574"/>
      <w:jc w:val="both"/>
    </w:pPr>
    <w:rPr>
      <w:rFonts w:cs="新細明體"/>
      <w:sz w:val="28"/>
      <w:szCs w:val="20"/>
    </w:rPr>
  </w:style>
  <w:style w:type="paragraph" w:customStyle="1" w:styleId="affffc">
    <w:name w:val="a.標題(海關)"/>
    <w:basedOn w:val="a2"/>
    <w:rsid w:val="00B4437F"/>
    <w:pPr>
      <w:spacing w:before="60" w:after="60" w:line="400" w:lineRule="exact"/>
      <w:ind w:leftChars="1463" w:left="3861" w:hangingChars="125" w:hanging="350"/>
      <w:jc w:val="both"/>
    </w:pPr>
    <w:rPr>
      <w:rFonts w:cs="新細明體"/>
      <w:sz w:val="28"/>
      <w:szCs w:val="20"/>
    </w:rPr>
  </w:style>
  <w:style w:type="paragraph" w:customStyle="1" w:styleId="affffd">
    <w:name w:val="a.內文(海關)"/>
    <w:basedOn w:val="a2"/>
    <w:rsid w:val="00B4437F"/>
    <w:pPr>
      <w:spacing w:before="60" w:after="60" w:line="400" w:lineRule="exact"/>
      <w:ind w:leftChars="1615" w:left="3876" w:firstLineChars="195" w:firstLine="546"/>
      <w:jc w:val="both"/>
      <w:outlineLvl w:val="0"/>
    </w:pPr>
    <w:rPr>
      <w:rFonts w:cs="新細明體"/>
      <w:sz w:val="28"/>
      <w:szCs w:val="20"/>
    </w:rPr>
  </w:style>
  <w:style w:type="paragraph" w:customStyle="1" w:styleId="affffe">
    <w:name w:val="(a)標題(海關)"/>
    <w:basedOn w:val="a2"/>
    <w:rsid w:val="00B4437F"/>
    <w:pPr>
      <w:spacing w:before="60" w:after="60" w:line="400" w:lineRule="exact"/>
      <w:ind w:leftChars="1616" w:left="4354" w:hangingChars="170" w:hanging="476"/>
      <w:jc w:val="both"/>
    </w:pPr>
    <w:rPr>
      <w:rFonts w:cs="新細明體"/>
      <w:sz w:val="28"/>
      <w:szCs w:val="20"/>
    </w:rPr>
  </w:style>
  <w:style w:type="paragraph" w:customStyle="1" w:styleId="afffff">
    <w:name w:val="(a)內文(海關)"/>
    <w:basedOn w:val="a2"/>
    <w:rsid w:val="004E5923"/>
    <w:pPr>
      <w:spacing w:before="60" w:after="60" w:line="400" w:lineRule="exact"/>
      <w:ind w:leftChars="1808" w:left="4339" w:firstLineChars="210" w:firstLine="588"/>
      <w:jc w:val="both"/>
    </w:pPr>
    <w:rPr>
      <w:rFonts w:cs="新細明體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3290;&#38651;&#33126;&#36039;&#26009;\&#25237;&#27161;&#21312;\&#25991;&#20214;&#31684;&#26412;\&#22777;&#31684;&#26412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D555BC-998C-4636-A6DD-30D352418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壹範本.dot</Template>
  <TotalTime>1</TotalTime>
  <Pages>3</Pages>
  <Words>246</Words>
  <Characters>1406</Characters>
  <Application>Microsoft Office Word</Application>
  <DocSecurity>0</DocSecurity>
  <Lines>11</Lines>
  <Paragraphs>3</Paragraphs>
  <ScaleCrop>false</ScaleCrop>
  <Company>iii</Company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勞工保險局</dc:title>
  <dc:subject/>
  <dc:creator>Customer</dc:creator>
  <cp:keywords/>
  <dc:description/>
  <cp:lastModifiedBy>user</cp:lastModifiedBy>
  <cp:revision>2</cp:revision>
  <cp:lastPrinted>2022-06-07T07:57:00Z</cp:lastPrinted>
  <dcterms:created xsi:type="dcterms:W3CDTF">2025-11-20T06:24:00Z</dcterms:created>
  <dcterms:modified xsi:type="dcterms:W3CDTF">2025-11-20T06:24:00Z</dcterms:modified>
</cp:coreProperties>
</file>
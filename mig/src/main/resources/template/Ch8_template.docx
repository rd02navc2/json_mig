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FBC" w:rsidRPr="00364DA4" w:rsidRDefault="00B200B4" w:rsidP="00DB7719">
      <w:pPr>
        <w:pStyle w:val="a7"/>
        <w:ind w:left="-14" w:firstLine="0"/>
        <w:outlineLvl w:val="0"/>
        <w:rPr>
          <w:szCs w:val="48"/>
        </w:rPr>
      </w:pPr>
      <w:bookmarkStart w:id="0" w:name="_Toc301364339"/>
      <w:bookmarkStart w:id="1" w:name="_GoBack"/>
      <w:bookmarkEnd w:id="1"/>
      <w:r w:rsidRPr="00364DA4">
        <w:rPr>
          <w:szCs w:val="48"/>
        </w:rPr>
        <w:t>捌</w:t>
      </w:r>
      <w:r w:rsidR="00804FBC" w:rsidRPr="00364DA4">
        <w:rPr>
          <w:szCs w:val="48"/>
        </w:rPr>
        <w:t>、</w:t>
      </w:r>
      <w:r w:rsidR="004F5E2D" w:rsidRPr="00364DA4">
        <w:t>資料項目</w:t>
      </w:r>
      <w:r w:rsidR="004F5E2D" w:rsidRPr="00364DA4">
        <w:rPr>
          <w:szCs w:val="48"/>
        </w:rPr>
        <w:t>表</w:t>
      </w:r>
      <w:bookmarkEnd w:id="0"/>
    </w:p>
    <w:tbl>
      <w:tblPr>
        <w:tblW w:w="14885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59"/>
        <w:gridCol w:w="630"/>
        <w:gridCol w:w="557"/>
        <w:gridCol w:w="1246"/>
        <w:gridCol w:w="523"/>
        <w:gridCol w:w="299"/>
        <w:gridCol w:w="1240"/>
        <w:gridCol w:w="1218"/>
        <w:gridCol w:w="975"/>
        <w:gridCol w:w="818"/>
        <w:gridCol w:w="276"/>
        <w:gridCol w:w="283"/>
        <w:gridCol w:w="665"/>
        <w:gridCol w:w="382"/>
        <w:gridCol w:w="265"/>
        <w:gridCol w:w="681"/>
        <w:gridCol w:w="696"/>
        <w:gridCol w:w="409"/>
        <w:gridCol w:w="3163"/>
      </w:tblGrid>
      <w:tr w:rsidR="00510A1E" w:rsidRPr="00364DA4">
        <w:trPr>
          <w:cantSplit/>
          <w:trHeight w:val="500"/>
          <w:tblHeader/>
        </w:trPr>
        <w:tc>
          <w:tcPr>
            <w:tcW w:w="14885" w:type="dxa"/>
            <w:gridSpan w:val="19"/>
            <w:tcBorders>
              <w:top w:val="nil"/>
              <w:left w:val="nil"/>
              <w:right w:val="nil"/>
            </w:tcBorders>
            <w:vAlign w:val="center"/>
          </w:tcPr>
          <w:p w:rsidR="00510A1E" w:rsidRPr="00364DA4" w:rsidRDefault="00510A1E" w:rsidP="00C11747">
            <w:pPr>
              <w:spacing w:line="300" w:lineRule="exact"/>
            </w:pPr>
            <w:r w:rsidRPr="00364DA4">
              <w:sym w:font="Wingdings 2" w:char="F052"/>
            </w:r>
            <w:r w:rsidRPr="00364DA4">
              <w:t xml:space="preserve">進口　</w:t>
            </w:r>
            <w:r w:rsidRPr="00364DA4">
              <w:sym w:font="Wingdings 2" w:char="F052"/>
            </w:r>
            <w:r w:rsidRPr="00364DA4">
              <w:t xml:space="preserve">出口　</w:t>
            </w:r>
            <w:r w:rsidRPr="00364DA4">
              <w:sym w:font="Wingdings 2" w:char="F052"/>
            </w:r>
            <w:r w:rsidRPr="00364DA4">
              <w:t>轉運／轉口</w:t>
            </w:r>
          </w:p>
        </w:tc>
      </w:tr>
      <w:tr w:rsidR="00510A1E" w:rsidRPr="00364DA4">
        <w:trPr>
          <w:cantSplit/>
          <w:trHeight w:val="469"/>
          <w:tblHeader/>
        </w:trPr>
        <w:tc>
          <w:tcPr>
            <w:tcW w:w="1746" w:type="dxa"/>
            <w:gridSpan w:val="3"/>
            <w:vAlign w:val="center"/>
          </w:tcPr>
          <w:p w:rsidR="00510A1E" w:rsidRPr="00364DA4" w:rsidRDefault="00510A1E" w:rsidP="00C42643">
            <w:pPr>
              <w:spacing w:line="300" w:lineRule="exact"/>
              <w:jc w:val="center"/>
            </w:pPr>
            <w:r w:rsidRPr="00364DA4">
              <w:t>編號</w:t>
            </w:r>
          </w:p>
        </w:tc>
        <w:tc>
          <w:tcPr>
            <w:tcW w:w="1246" w:type="dxa"/>
            <w:vAlign w:val="center"/>
          </w:tcPr>
          <w:p w:rsidR="00510A1E" w:rsidRPr="00364DA4" w:rsidRDefault="00510A1E" w:rsidP="00C42643">
            <w:pPr>
              <w:spacing w:line="300" w:lineRule="exact"/>
              <w:jc w:val="center"/>
            </w:pPr>
            <w:r w:rsidRPr="00364DA4">
              <w:t>N5107</w:t>
            </w:r>
          </w:p>
        </w:tc>
        <w:tc>
          <w:tcPr>
            <w:tcW w:w="822" w:type="dxa"/>
            <w:gridSpan w:val="2"/>
            <w:vAlign w:val="center"/>
          </w:tcPr>
          <w:p w:rsidR="00510A1E" w:rsidRPr="00364DA4" w:rsidRDefault="00510A1E" w:rsidP="00C11747">
            <w:pPr>
              <w:spacing w:line="300" w:lineRule="exact"/>
            </w:pPr>
            <w:r w:rsidRPr="00364DA4">
              <w:t>名稱</w:t>
            </w:r>
          </w:p>
        </w:tc>
        <w:tc>
          <w:tcPr>
            <w:tcW w:w="11071" w:type="dxa"/>
            <w:gridSpan w:val="13"/>
            <w:tcBorders>
              <w:bottom w:val="nil"/>
            </w:tcBorders>
            <w:vAlign w:val="center"/>
          </w:tcPr>
          <w:p w:rsidR="00510A1E" w:rsidRPr="00364DA4" w:rsidRDefault="00510A1E" w:rsidP="00C11747">
            <w:pPr>
              <w:spacing w:line="300" w:lineRule="exact"/>
              <w:rPr>
                <w:rFonts w:hint="eastAsia"/>
              </w:rPr>
            </w:pPr>
            <w:r w:rsidRPr="00364DA4">
              <w:t>應補辦事項通知</w:t>
            </w:r>
            <w:r w:rsidR="000D3BE9" w:rsidRPr="00364DA4">
              <w:rPr>
                <w:rFonts w:hint="eastAsia"/>
              </w:rPr>
              <w:t xml:space="preserve"> </w:t>
            </w:r>
            <w:r w:rsidR="000D3BE9" w:rsidRPr="00364DA4">
              <w:t>Documents</w:t>
            </w:r>
            <w:r w:rsidR="000D3BE9" w:rsidRPr="00364DA4">
              <w:rPr>
                <w:rFonts w:hint="eastAsia"/>
              </w:rPr>
              <w:t xml:space="preserve"> </w:t>
            </w:r>
            <w:r w:rsidRPr="00364DA4">
              <w:t>Required</w:t>
            </w:r>
            <w:r w:rsidR="000D3BE9" w:rsidRPr="00364DA4">
              <w:rPr>
                <w:rFonts w:hint="eastAsia"/>
              </w:rPr>
              <w:t xml:space="preserve"> Notice</w:t>
            </w:r>
          </w:p>
        </w:tc>
      </w:tr>
      <w:tr w:rsidR="00510A1E" w:rsidRPr="00364DA4">
        <w:trPr>
          <w:cantSplit/>
          <w:trHeight w:val="553"/>
          <w:tblHeader/>
        </w:trPr>
        <w:tc>
          <w:tcPr>
            <w:tcW w:w="1746" w:type="dxa"/>
            <w:gridSpan w:val="3"/>
            <w:tcBorders>
              <w:bottom w:val="single" w:sz="4" w:space="0" w:color="auto"/>
            </w:tcBorders>
            <w:vAlign w:val="center"/>
          </w:tcPr>
          <w:p w:rsidR="00510A1E" w:rsidRPr="00364DA4" w:rsidRDefault="00510A1E" w:rsidP="00C42643">
            <w:pPr>
              <w:spacing w:line="300" w:lineRule="exact"/>
              <w:jc w:val="center"/>
            </w:pPr>
            <w:r w:rsidRPr="00364DA4">
              <w:t>發出單位</w:t>
            </w:r>
          </w:p>
        </w:tc>
        <w:tc>
          <w:tcPr>
            <w:tcW w:w="2068" w:type="dxa"/>
            <w:gridSpan w:val="3"/>
            <w:vAlign w:val="center"/>
          </w:tcPr>
          <w:p w:rsidR="00510A1E" w:rsidRPr="00364DA4" w:rsidRDefault="00510A1E" w:rsidP="00C11747">
            <w:pPr>
              <w:spacing w:line="300" w:lineRule="exact"/>
            </w:pPr>
            <w:r w:rsidRPr="00364DA4">
              <w:t>海關</w:t>
            </w:r>
          </w:p>
        </w:tc>
        <w:tc>
          <w:tcPr>
            <w:tcW w:w="1240" w:type="dxa"/>
            <w:vAlign w:val="center"/>
          </w:tcPr>
          <w:p w:rsidR="00510A1E" w:rsidRPr="00364DA4" w:rsidRDefault="00510A1E" w:rsidP="00C11747">
            <w:pPr>
              <w:spacing w:line="300" w:lineRule="exact"/>
            </w:pPr>
            <w:r w:rsidRPr="00364DA4">
              <w:t>接收單位</w:t>
            </w:r>
          </w:p>
        </w:tc>
        <w:tc>
          <w:tcPr>
            <w:tcW w:w="3287" w:type="dxa"/>
            <w:gridSpan w:val="4"/>
            <w:tcBorders>
              <w:bottom w:val="nil"/>
            </w:tcBorders>
            <w:vAlign w:val="center"/>
          </w:tcPr>
          <w:p w:rsidR="00510A1E" w:rsidRPr="00364DA4" w:rsidRDefault="00510A1E" w:rsidP="00C11747">
            <w:pPr>
              <w:spacing w:line="300" w:lineRule="exact"/>
              <w:rPr>
                <w:rFonts w:hint="eastAsia"/>
              </w:rPr>
            </w:pPr>
            <w:r w:rsidRPr="00364DA4">
              <w:t>報關業</w:t>
            </w:r>
            <w:r w:rsidR="001B6ABE" w:rsidRPr="00364DA4">
              <w:rPr>
                <w:rFonts w:hint="eastAsia"/>
              </w:rPr>
              <w:t>者</w:t>
            </w:r>
            <w:r w:rsidRPr="00364DA4">
              <w:t>、科管局、民航局、運輸業</w:t>
            </w:r>
            <w:r w:rsidR="001B6ABE" w:rsidRPr="00364DA4">
              <w:rPr>
                <w:rFonts w:hint="eastAsia"/>
              </w:rPr>
              <w:t>者</w:t>
            </w:r>
          </w:p>
        </w:tc>
        <w:tc>
          <w:tcPr>
            <w:tcW w:w="1330" w:type="dxa"/>
            <w:gridSpan w:val="3"/>
            <w:tcBorders>
              <w:bottom w:val="nil"/>
            </w:tcBorders>
            <w:vAlign w:val="center"/>
          </w:tcPr>
          <w:p w:rsidR="00510A1E" w:rsidRPr="00364DA4" w:rsidRDefault="00510A1E" w:rsidP="00C42643">
            <w:pPr>
              <w:spacing w:line="300" w:lineRule="exact"/>
              <w:jc w:val="center"/>
            </w:pPr>
            <w:r w:rsidRPr="00364DA4">
              <w:t>列印單位</w:t>
            </w:r>
          </w:p>
        </w:tc>
        <w:tc>
          <w:tcPr>
            <w:tcW w:w="5214" w:type="dxa"/>
            <w:gridSpan w:val="5"/>
            <w:vAlign w:val="center"/>
          </w:tcPr>
          <w:p w:rsidR="00510A1E" w:rsidRPr="00364DA4" w:rsidRDefault="00510A1E" w:rsidP="00C42643">
            <w:pPr>
              <w:spacing w:line="300" w:lineRule="exact"/>
              <w:jc w:val="both"/>
              <w:rPr>
                <w:rFonts w:hint="eastAsia"/>
              </w:rPr>
            </w:pPr>
            <w:r w:rsidRPr="00364DA4">
              <w:t>海關、報關業</w:t>
            </w:r>
            <w:r w:rsidR="001B6ABE" w:rsidRPr="00364DA4">
              <w:rPr>
                <w:rFonts w:hint="eastAsia"/>
              </w:rPr>
              <w:t>者</w:t>
            </w:r>
            <w:r w:rsidRPr="00364DA4">
              <w:t>、科管局、民航局、運輸業</w:t>
            </w:r>
            <w:r w:rsidR="001B6ABE" w:rsidRPr="00364DA4">
              <w:rPr>
                <w:rFonts w:hint="eastAsia"/>
              </w:rPr>
              <w:t>者</w:t>
            </w:r>
          </w:p>
        </w:tc>
      </w:tr>
      <w:tr w:rsidR="0051472A" w:rsidRPr="00364DA4">
        <w:trPr>
          <w:cantSplit/>
          <w:trHeight w:val="257"/>
          <w:tblHeader/>
        </w:trPr>
        <w:tc>
          <w:tcPr>
            <w:tcW w:w="17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72A" w:rsidRPr="00364DA4" w:rsidRDefault="0051472A" w:rsidP="00C42643">
            <w:pPr>
              <w:spacing w:line="300" w:lineRule="exact"/>
              <w:jc w:val="center"/>
            </w:pPr>
            <w:r w:rsidRPr="00364DA4">
              <w:t>層次</w:t>
            </w:r>
          </w:p>
        </w:tc>
        <w:tc>
          <w:tcPr>
            <w:tcW w:w="1769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51472A" w:rsidRPr="00364DA4" w:rsidRDefault="0051472A" w:rsidP="00C42643">
            <w:pPr>
              <w:spacing w:line="300" w:lineRule="exact"/>
              <w:jc w:val="center"/>
            </w:pPr>
            <w:r w:rsidRPr="00364DA4">
              <w:t>中文名稱</w:t>
            </w:r>
          </w:p>
        </w:tc>
        <w:tc>
          <w:tcPr>
            <w:tcW w:w="2757" w:type="dxa"/>
            <w:gridSpan w:val="3"/>
            <w:vMerge w:val="restart"/>
            <w:vAlign w:val="center"/>
          </w:tcPr>
          <w:p w:rsidR="0051472A" w:rsidRPr="00364DA4" w:rsidRDefault="0051472A" w:rsidP="00583554">
            <w:pPr>
              <w:spacing w:line="300" w:lineRule="exact"/>
              <w:jc w:val="center"/>
            </w:pPr>
            <w:r w:rsidRPr="00364DA4">
              <w:t>英文名稱</w:t>
            </w:r>
          </w:p>
        </w:tc>
        <w:tc>
          <w:tcPr>
            <w:tcW w:w="975" w:type="dxa"/>
            <w:vMerge w:val="restart"/>
            <w:tcBorders>
              <w:right w:val="single" w:sz="4" w:space="0" w:color="auto"/>
            </w:tcBorders>
          </w:tcPr>
          <w:p w:rsidR="0051472A" w:rsidRPr="00364DA4" w:rsidRDefault="0051472A" w:rsidP="00C42643">
            <w:pPr>
              <w:spacing w:line="300" w:lineRule="exact"/>
            </w:pPr>
            <w:r w:rsidRPr="00364DA4">
              <w:t>屬性及</w:t>
            </w:r>
          </w:p>
          <w:p w:rsidR="0051472A" w:rsidRPr="00364DA4" w:rsidRDefault="0051472A" w:rsidP="00C42643">
            <w:pPr>
              <w:spacing w:line="300" w:lineRule="exact"/>
              <w:jc w:val="center"/>
            </w:pPr>
            <w:r w:rsidRPr="00364DA4">
              <w:t>長度</w:t>
            </w:r>
          </w:p>
        </w:tc>
        <w:tc>
          <w:tcPr>
            <w:tcW w:w="20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72A" w:rsidRPr="00364DA4" w:rsidRDefault="0051472A" w:rsidP="00C42643">
            <w:pPr>
              <w:spacing w:line="300" w:lineRule="exact"/>
              <w:jc w:val="center"/>
            </w:pPr>
            <w:r w:rsidRPr="00364DA4">
              <w:t>需求</w:t>
            </w:r>
            <w:r w:rsidRPr="00364DA4">
              <w:t>M/C</w:t>
            </w:r>
          </w:p>
        </w:tc>
        <w:tc>
          <w:tcPr>
            <w:tcW w:w="2433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51472A" w:rsidRPr="00364DA4" w:rsidRDefault="0051472A" w:rsidP="00C42643">
            <w:pPr>
              <w:spacing w:line="300" w:lineRule="exact"/>
              <w:jc w:val="center"/>
            </w:pPr>
            <w:r w:rsidRPr="00364DA4">
              <w:t>重複次數</w:t>
            </w:r>
          </w:p>
        </w:tc>
        <w:tc>
          <w:tcPr>
            <w:tcW w:w="3163" w:type="dxa"/>
            <w:vMerge w:val="restart"/>
            <w:vAlign w:val="center"/>
          </w:tcPr>
          <w:p w:rsidR="0051472A" w:rsidRPr="00364DA4" w:rsidRDefault="0051472A" w:rsidP="00C42643">
            <w:pPr>
              <w:spacing w:line="300" w:lineRule="exact"/>
              <w:jc w:val="center"/>
            </w:pPr>
            <w:r w:rsidRPr="00364DA4">
              <w:t>備註</w:t>
            </w:r>
          </w:p>
        </w:tc>
      </w:tr>
      <w:tr w:rsidR="0051472A" w:rsidRPr="00364DA4">
        <w:trPr>
          <w:cantSplit/>
          <w:trHeight w:val="319"/>
          <w:tblHeader/>
        </w:trPr>
        <w:tc>
          <w:tcPr>
            <w:tcW w:w="559" w:type="dxa"/>
            <w:tcBorders>
              <w:top w:val="nil"/>
              <w:right w:val="single" w:sz="4" w:space="0" w:color="auto"/>
            </w:tcBorders>
            <w:vAlign w:val="center"/>
          </w:tcPr>
          <w:p w:rsidR="0051472A" w:rsidRPr="00364DA4" w:rsidRDefault="0051472A" w:rsidP="00C42643">
            <w:pPr>
              <w:spacing w:line="300" w:lineRule="exact"/>
              <w:jc w:val="center"/>
            </w:pPr>
            <w:r w:rsidRPr="00364DA4">
              <w:t>S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72A" w:rsidRPr="00364DA4" w:rsidRDefault="0051472A" w:rsidP="00C42643">
            <w:pPr>
              <w:spacing w:line="300" w:lineRule="exact"/>
              <w:jc w:val="center"/>
            </w:pPr>
            <w:r w:rsidRPr="00364DA4">
              <w:t>G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72A" w:rsidRPr="00364DA4" w:rsidRDefault="0051472A" w:rsidP="00C42643">
            <w:pPr>
              <w:spacing w:line="300" w:lineRule="exact"/>
              <w:jc w:val="center"/>
            </w:pPr>
            <w:r w:rsidRPr="00364DA4">
              <w:t>E</w:t>
            </w:r>
          </w:p>
        </w:tc>
        <w:tc>
          <w:tcPr>
            <w:tcW w:w="1769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51472A" w:rsidRPr="00364DA4" w:rsidRDefault="0051472A" w:rsidP="00C42643">
            <w:pPr>
              <w:spacing w:line="300" w:lineRule="exact"/>
              <w:jc w:val="center"/>
            </w:pPr>
          </w:p>
        </w:tc>
        <w:tc>
          <w:tcPr>
            <w:tcW w:w="2757" w:type="dxa"/>
            <w:gridSpan w:val="3"/>
            <w:vMerge/>
            <w:vAlign w:val="center"/>
          </w:tcPr>
          <w:p w:rsidR="0051472A" w:rsidRPr="00364DA4" w:rsidRDefault="0051472A" w:rsidP="00C11747">
            <w:pPr>
              <w:spacing w:line="300" w:lineRule="exact"/>
            </w:pPr>
          </w:p>
        </w:tc>
        <w:tc>
          <w:tcPr>
            <w:tcW w:w="975" w:type="dxa"/>
            <w:vMerge/>
            <w:tcBorders>
              <w:right w:val="single" w:sz="4" w:space="0" w:color="auto"/>
            </w:tcBorders>
          </w:tcPr>
          <w:p w:rsidR="0051472A" w:rsidRPr="00364DA4" w:rsidRDefault="0051472A" w:rsidP="00C42643">
            <w:pPr>
              <w:spacing w:line="300" w:lineRule="exact"/>
              <w:jc w:val="center"/>
            </w:pPr>
          </w:p>
        </w:tc>
        <w:tc>
          <w:tcPr>
            <w:tcW w:w="818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51472A" w:rsidRPr="00364DA4" w:rsidRDefault="0051472A" w:rsidP="00C42643">
            <w:pPr>
              <w:spacing w:line="300" w:lineRule="exact"/>
              <w:jc w:val="center"/>
            </w:pPr>
            <w:r w:rsidRPr="00364DA4">
              <w:t>海</w:t>
            </w:r>
            <w:r w:rsidRPr="00364DA4">
              <w:t>/</w:t>
            </w:r>
            <w:r w:rsidRPr="00364DA4">
              <w:t>空</w:t>
            </w:r>
          </w:p>
        </w:tc>
        <w:tc>
          <w:tcPr>
            <w:tcW w:w="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72A" w:rsidRPr="00364DA4" w:rsidRDefault="0051472A" w:rsidP="00C42643">
            <w:pPr>
              <w:spacing w:line="300" w:lineRule="exact"/>
              <w:jc w:val="center"/>
            </w:pPr>
            <w:r w:rsidRPr="00364DA4">
              <w:t>海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72A" w:rsidRPr="00364DA4" w:rsidRDefault="0051472A" w:rsidP="00C42643">
            <w:pPr>
              <w:spacing w:line="300" w:lineRule="exact"/>
              <w:jc w:val="center"/>
            </w:pPr>
            <w:r w:rsidRPr="00364DA4">
              <w:t>空</w:t>
            </w:r>
          </w:p>
        </w:tc>
        <w:tc>
          <w:tcPr>
            <w:tcW w:w="2433" w:type="dxa"/>
            <w:gridSpan w:val="5"/>
            <w:vMerge/>
            <w:tcBorders>
              <w:left w:val="single" w:sz="4" w:space="0" w:color="auto"/>
              <w:bottom w:val="single" w:sz="4" w:space="0" w:color="auto"/>
            </w:tcBorders>
          </w:tcPr>
          <w:p w:rsidR="0051472A" w:rsidRPr="00364DA4" w:rsidRDefault="0051472A" w:rsidP="00C42643">
            <w:pPr>
              <w:spacing w:line="300" w:lineRule="exact"/>
            </w:pPr>
          </w:p>
        </w:tc>
        <w:tc>
          <w:tcPr>
            <w:tcW w:w="3163" w:type="dxa"/>
            <w:vMerge/>
          </w:tcPr>
          <w:p w:rsidR="0051472A" w:rsidRPr="00364DA4" w:rsidRDefault="0051472A" w:rsidP="00C42643">
            <w:pPr>
              <w:spacing w:line="300" w:lineRule="exact"/>
            </w:pP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510A1E" w:rsidRPr="00364DA4" w:rsidRDefault="00510A1E" w:rsidP="00C42643">
            <w:pPr>
              <w:spacing w:line="300" w:lineRule="exact"/>
              <w:jc w:val="both"/>
            </w:pPr>
            <w:r w:rsidRPr="00364DA4">
              <w:t>S1</w:t>
            </w:r>
          </w:p>
        </w:tc>
        <w:tc>
          <w:tcPr>
            <w:tcW w:w="630" w:type="dxa"/>
            <w:tcBorders>
              <w:top w:val="single" w:sz="4" w:space="0" w:color="auto"/>
            </w:tcBorders>
            <w:vAlign w:val="center"/>
          </w:tcPr>
          <w:p w:rsidR="00510A1E" w:rsidRPr="00364DA4" w:rsidRDefault="00510A1E" w:rsidP="00C42643">
            <w:p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557" w:type="dxa"/>
            <w:tcBorders>
              <w:top w:val="single" w:sz="4" w:space="0" w:color="auto"/>
            </w:tcBorders>
            <w:vAlign w:val="center"/>
          </w:tcPr>
          <w:p w:rsidR="00510A1E" w:rsidRPr="00364DA4" w:rsidRDefault="00510A1E" w:rsidP="00C42643">
            <w:p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1769" w:type="dxa"/>
            <w:gridSpan w:val="2"/>
            <w:vAlign w:val="center"/>
          </w:tcPr>
          <w:p w:rsidR="00510A1E" w:rsidRPr="00364DA4" w:rsidRDefault="00510A1E" w:rsidP="00821EE4">
            <w:pPr>
              <w:spacing w:line="300" w:lineRule="exact"/>
            </w:pPr>
            <w:r w:rsidRPr="00364DA4">
              <w:t>表頭資料</w:t>
            </w:r>
          </w:p>
        </w:tc>
        <w:tc>
          <w:tcPr>
            <w:tcW w:w="2757" w:type="dxa"/>
            <w:gridSpan w:val="3"/>
            <w:vAlign w:val="center"/>
          </w:tcPr>
          <w:p w:rsidR="00510A1E" w:rsidRPr="00364DA4" w:rsidRDefault="00510A1E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Header section</w:t>
            </w:r>
          </w:p>
        </w:tc>
        <w:tc>
          <w:tcPr>
            <w:tcW w:w="975" w:type="dxa"/>
            <w:vAlign w:val="center"/>
          </w:tcPr>
          <w:p w:rsidR="00510A1E" w:rsidRPr="00364DA4" w:rsidRDefault="00510A1E" w:rsidP="00C42643">
            <w:p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818" w:type="dxa"/>
            <w:vAlign w:val="center"/>
          </w:tcPr>
          <w:p w:rsidR="00510A1E" w:rsidRPr="00364DA4" w:rsidRDefault="00510A1E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559" w:type="dxa"/>
            <w:gridSpan w:val="2"/>
            <w:tcBorders>
              <w:top w:val="single" w:sz="4" w:space="0" w:color="auto"/>
            </w:tcBorders>
            <w:vAlign w:val="center"/>
          </w:tcPr>
          <w:p w:rsidR="00510A1E" w:rsidRPr="00364DA4" w:rsidRDefault="00510A1E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6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510A1E" w:rsidRPr="00364DA4" w:rsidRDefault="00510A1E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10A1E" w:rsidRPr="00364DA4" w:rsidRDefault="00510A1E" w:rsidP="00C42643">
            <w:pPr>
              <w:spacing w:line="300" w:lineRule="exact"/>
            </w:pP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10A1E" w:rsidRPr="00364DA4" w:rsidRDefault="00510A1E" w:rsidP="00C42643">
            <w:pPr>
              <w:spacing w:line="300" w:lineRule="exact"/>
            </w:pP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10A1E" w:rsidRPr="00364DA4" w:rsidRDefault="00510A1E" w:rsidP="00C42643">
            <w:pPr>
              <w:spacing w:line="300" w:lineRule="exact"/>
            </w:pPr>
          </w:p>
        </w:tc>
        <w:tc>
          <w:tcPr>
            <w:tcW w:w="4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510A1E" w:rsidRPr="00364DA4" w:rsidRDefault="00510A1E" w:rsidP="00C42643">
            <w:pPr>
              <w:spacing w:line="300" w:lineRule="exact"/>
            </w:pPr>
          </w:p>
        </w:tc>
        <w:tc>
          <w:tcPr>
            <w:tcW w:w="3163" w:type="dxa"/>
            <w:tcBorders>
              <w:left w:val="single" w:sz="4" w:space="0" w:color="auto"/>
            </w:tcBorders>
            <w:vAlign w:val="center"/>
          </w:tcPr>
          <w:p w:rsidR="00510A1E" w:rsidRPr="00364DA4" w:rsidRDefault="00510A1E" w:rsidP="00BF5938">
            <w:pPr>
              <w:spacing w:line="300" w:lineRule="exact"/>
            </w:pP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8512C6" w:rsidRPr="00364DA4" w:rsidRDefault="008512C6" w:rsidP="00C42643">
            <w:pPr>
              <w:spacing w:line="300" w:lineRule="exact"/>
              <w:jc w:val="both"/>
            </w:pPr>
          </w:p>
        </w:tc>
        <w:tc>
          <w:tcPr>
            <w:tcW w:w="630" w:type="dxa"/>
            <w:vAlign w:val="center"/>
          </w:tcPr>
          <w:p w:rsidR="008512C6" w:rsidRPr="00364DA4" w:rsidRDefault="008512C6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557" w:type="dxa"/>
            <w:vAlign w:val="center"/>
          </w:tcPr>
          <w:p w:rsidR="008512C6" w:rsidRPr="00364DA4" w:rsidRDefault="008512C6" w:rsidP="00C42643">
            <w:pPr>
              <w:spacing w:line="300" w:lineRule="exact"/>
              <w:jc w:val="both"/>
            </w:pPr>
          </w:p>
        </w:tc>
        <w:tc>
          <w:tcPr>
            <w:tcW w:w="1769" w:type="dxa"/>
            <w:gridSpan w:val="2"/>
            <w:vAlign w:val="center"/>
          </w:tcPr>
          <w:p w:rsidR="008512C6" w:rsidRPr="00364DA4" w:rsidRDefault="008512C6" w:rsidP="00821EE4">
            <w:pPr>
              <w:spacing w:line="300" w:lineRule="exact"/>
            </w:pPr>
            <w:r w:rsidRPr="00364DA4">
              <w:t>海空運別</w:t>
            </w:r>
          </w:p>
        </w:tc>
        <w:tc>
          <w:tcPr>
            <w:tcW w:w="2757" w:type="dxa"/>
            <w:gridSpan w:val="3"/>
            <w:vAlign w:val="center"/>
          </w:tcPr>
          <w:p w:rsidR="008512C6" w:rsidRPr="00364DA4" w:rsidRDefault="008512C6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Categories of transport</w:t>
            </w:r>
          </w:p>
        </w:tc>
        <w:tc>
          <w:tcPr>
            <w:tcW w:w="975" w:type="dxa"/>
            <w:vAlign w:val="center"/>
          </w:tcPr>
          <w:p w:rsidR="008512C6" w:rsidRPr="00364DA4" w:rsidRDefault="008512C6" w:rsidP="00C42643">
            <w:pPr>
              <w:spacing w:line="300" w:lineRule="exact"/>
              <w:jc w:val="both"/>
            </w:pPr>
            <w:r w:rsidRPr="00364DA4">
              <w:t>an1</w:t>
            </w:r>
          </w:p>
        </w:tc>
        <w:tc>
          <w:tcPr>
            <w:tcW w:w="818" w:type="dxa"/>
            <w:vAlign w:val="center"/>
          </w:tcPr>
          <w:p w:rsidR="008512C6" w:rsidRPr="00364DA4" w:rsidRDefault="008512C6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559" w:type="dxa"/>
            <w:gridSpan w:val="2"/>
            <w:vAlign w:val="center"/>
          </w:tcPr>
          <w:p w:rsidR="008512C6" w:rsidRPr="00364DA4" w:rsidRDefault="008512C6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65" w:type="dxa"/>
            <w:vAlign w:val="center"/>
          </w:tcPr>
          <w:p w:rsidR="008512C6" w:rsidRPr="00364DA4" w:rsidRDefault="008512C6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8512C6" w:rsidRPr="00364DA4" w:rsidRDefault="008512C6" w:rsidP="00C42643">
            <w:pPr>
              <w:spacing w:line="300" w:lineRule="exact"/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8512C6" w:rsidRPr="00364DA4" w:rsidRDefault="008512C6" w:rsidP="00C42643">
            <w:pPr>
              <w:spacing w:line="300" w:lineRule="exact"/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8512C6" w:rsidRPr="00364DA4" w:rsidRDefault="008512C6" w:rsidP="00C42643">
            <w:pPr>
              <w:spacing w:line="300" w:lineRule="exact"/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8512C6" w:rsidRPr="00364DA4" w:rsidRDefault="008512C6" w:rsidP="00C42643">
            <w:pPr>
              <w:spacing w:line="300" w:lineRule="exact"/>
            </w:pPr>
          </w:p>
        </w:tc>
        <w:tc>
          <w:tcPr>
            <w:tcW w:w="3163" w:type="dxa"/>
            <w:vAlign w:val="center"/>
          </w:tcPr>
          <w:p w:rsidR="008512C6" w:rsidRPr="00364DA4" w:rsidRDefault="008512C6" w:rsidP="00BF5938">
            <w:pPr>
              <w:spacing w:line="300" w:lineRule="exact"/>
            </w:pPr>
            <w:r w:rsidRPr="00364DA4">
              <w:t>代碼：</w:t>
            </w:r>
          </w:p>
          <w:p w:rsidR="008512C6" w:rsidRPr="00364DA4" w:rsidRDefault="008512C6" w:rsidP="00BF5938">
            <w:pPr>
              <w:spacing w:line="300" w:lineRule="exact"/>
            </w:pPr>
            <w:r w:rsidRPr="00364DA4">
              <w:t>1</w:t>
            </w:r>
            <w:r w:rsidRPr="00364DA4">
              <w:t>：海運</w:t>
            </w:r>
          </w:p>
          <w:p w:rsidR="008512C6" w:rsidRPr="00364DA4" w:rsidRDefault="008512C6" w:rsidP="00BF5938">
            <w:pPr>
              <w:spacing w:line="300" w:lineRule="exact"/>
            </w:pPr>
            <w:r w:rsidRPr="00364DA4">
              <w:t>4</w:t>
            </w:r>
            <w:r w:rsidRPr="00364DA4">
              <w:t>：空運</w:t>
            </w: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8512C6" w:rsidRPr="00364DA4" w:rsidRDefault="008512C6" w:rsidP="00C42643">
            <w:pPr>
              <w:spacing w:line="300" w:lineRule="exact"/>
              <w:jc w:val="both"/>
            </w:pPr>
          </w:p>
        </w:tc>
        <w:tc>
          <w:tcPr>
            <w:tcW w:w="630" w:type="dxa"/>
            <w:vAlign w:val="center"/>
          </w:tcPr>
          <w:p w:rsidR="008512C6" w:rsidRPr="00364DA4" w:rsidRDefault="008512C6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557" w:type="dxa"/>
            <w:vAlign w:val="center"/>
          </w:tcPr>
          <w:p w:rsidR="008512C6" w:rsidRPr="00364DA4" w:rsidRDefault="008512C6" w:rsidP="00C42643">
            <w:pPr>
              <w:spacing w:line="300" w:lineRule="exact"/>
              <w:jc w:val="both"/>
            </w:pPr>
          </w:p>
        </w:tc>
        <w:tc>
          <w:tcPr>
            <w:tcW w:w="1769" w:type="dxa"/>
            <w:gridSpan w:val="2"/>
            <w:vAlign w:val="center"/>
          </w:tcPr>
          <w:p w:rsidR="008512C6" w:rsidRPr="00364DA4" w:rsidRDefault="008512C6" w:rsidP="00821EE4">
            <w:pPr>
              <w:spacing w:line="300" w:lineRule="exact"/>
            </w:pPr>
            <w:r w:rsidRPr="00364DA4">
              <w:t>進出口別代碼</w:t>
            </w:r>
          </w:p>
        </w:tc>
        <w:tc>
          <w:tcPr>
            <w:tcW w:w="2757" w:type="dxa"/>
            <w:gridSpan w:val="3"/>
            <w:vAlign w:val="center"/>
          </w:tcPr>
          <w:p w:rsidR="008512C6" w:rsidRPr="00364DA4" w:rsidRDefault="000B5A6A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Import/Export, coded</w:t>
            </w:r>
          </w:p>
        </w:tc>
        <w:tc>
          <w:tcPr>
            <w:tcW w:w="975" w:type="dxa"/>
            <w:vAlign w:val="center"/>
          </w:tcPr>
          <w:p w:rsidR="008512C6" w:rsidRPr="00364DA4" w:rsidRDefault="008512C6" w:rsidP="00C42643">
            <w:pPr>
              <w:spacing w:line="300" w:lineRule="exact"/>
              <w:jc w:val="both"/>
            </w:pPr>
            <w:r w:rsidRPr="00364DA4">
              <w:t>an1</w:t>
            </w:r>
          </w:p>
        </w:tc>
        <w:tc>
          <w:tcPr>
            <w:tcW w:w="818" w:type="dxa"/>
            <w:vAlign w:val="center"/>
          </w:tcPr>
          <w:p w:rsidR="008512C6" w:rsidRPr="00364DA4" w:rsidRDefault="008512C6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559" w:type="dxa"/>
            <w:gridSpan w:val="2"/>
            <w:vAlign w:val="center"/>
          </w:tcPr>
          <w:p w:rsidR="008512C6" w:rsidRPr="00364DA4" w:rsidRDefault="008512C6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65" w:type="dxa"/>
            <w:vAlign w:val="center"/>
          </w:tcPr>
          <w:p w:rsidR="008512C6" w:rsidRPr="00364DA4" w:rsidRDefault="008512C6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8512C6" w:rsidRPr="00364DA4" w:rsidRDefault="008512C6" w:rsidP="00C42643">
            <w:pPr>
              <w:spacing w:line="300" w:lineRule="exact"/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8512C6" w:rsidRPr="00364DA4" w:rsidRDefault="008512C6" w:rsidP="00C42643">
            <w:pPr>
              <w:spacing w:line="300" w:lineRule="exact"/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8512C6" w:rsidRPr="00364DA4" w:rsidRDefault="008512C6" w:rsidP="00C42643">
            <w:pPr>
              <w:spacing w:line="300" w:lineRule="exact"/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8512C6" w:rsidRPr="00364DA4" w:rsidRDefault="008512C6" w:rsidP="00C42643">
            <w:pPr>
              <w:spacing w:line="300" w:lineRule="exact"/>
            </w:pPr>
          </w:p>
        </w:tc>
        <w:tc>
          <w:tcPr>
            <w:tcW w:w="3163" w:type="dxa"/>
            <w:vAlign w:val="center"/>
          </w:tcPr>
          <w:p w:rsidR="000B5A6A" w:rsidRPr="00364DA4" w:rsidRDefault="000B5A6A" w:rsidP="000B5A6A">
            <w:pPr>
              <w:spacing w:line="300" w:lineRule="exact"/>
            </w:pPr>
            <w:r w:rsidRPr="00364DA4">
              <w:rPr>
                <w:rFonts w:hint="eastAsia"/>
              </w:rPr>
              <w:t>代碼：</w:t>
            </w:r>
          </w:p>
          <w:p w:rsidR="000B5A6A" w:rsidRPr="00364DA4" w:rsidRDefault="000B5A6A" w:rsidP="000B5A6A">
            <w:pPr>
              <w:spacing w:line="300" w:lineRule="exact"/>
            </w:pPr>
            <w:r w:rsidRPr="00364DA4">
              <w:t>1</w:t>
            </w:r>
            <w:r w:rsidR="00717D3A" w:rsidRPr="00364DA4">
              <w:rPr>
                <w:rFonts w:hint="eastAsia"/>
              </w:rPr>
              <w:t>：</w:t>
            </w:r>
            <w:r w:rsidRPr="00364DA4">
              <w:rPr>
                <w:rFonts w:hint="eastAsia"/>
              </w:rPr>
              <w:t>進口</w:t>
            </w:r>
          </w:p>
          <w:p w:rsidR="000B5A6A" w:rsidRPr="00364DA4" w:rsidRDefault="000B5A6A" w:rsidP="000B5A6A">
            <w:pPr>
              <w:spacing w:line="300" w:lineRule="exact"/>
            </w:pPr>
            <w:r w:rsidRPr="00364DA4">
              <w:t>2</w:t>
            </w:r>
            <w:r w:rsidRPr="00364DA4">
              <w:rPr>
                <w:rFonts w:hint="eastAsia"/>
              </w:rPr>
              <w:t>：出口</w:t>
            </w:r>
          </w:p>
          <w:p w:rsidR="008512C6" w:rsidRPr="00364DA4" w:rsidRDefault="000B5A6A" w:rsidP="000B5A6A">
            <w:pPr>
              <w:spacing w:line="300" w:lineRule="exact"/>
              <w:rPr>
                <w:rFonts w:hint="eastAsia"/>
              </w:rPr>
            </w:pPr>
            <w:r w:rsidRPr="00364DA4">
              <w:t>3</w:t>
            </w:r>
            <w:r w:rsidRPr="00364DA4">
              <w:rPr>
                <w:rFonts w:hint="eastAsia"/>
              </w:rPr>
              <w:t>：轉口</w:t>
            </w: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</w:p>
        </w:tc>
        <w:tc>
          <w:tcPr>
            <w:tcW w:w="630" w:type="dxa"/>
            <w:vAlign w:val="center"/>
          </w:tcPr>
          <w:p w:rsidR="009109C7" w:rsidRPr="00364DA4" w:rsidRDefault="009109C7" w:rsidP="00C65DE1">
            <w:pPr>
              <w:numPr>
                <w:ilvl w:val="0"/>
                <w:numId w:val="36"/>
              </w:numPr>
              <w:spacing w:line="300" w:lineRule="exact"/>
              <w:jc w:val="both"/>
            </w:pPr>
          </w:p>
        </w:tc>
        <w:tc>
          <w:tcPr>
            <w:tcW w:w="557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</w:p>
        </w:tc>
        <w:tc>
          <w:tcPr>
            <w:tcW w:w="1769" w:type="dxa"/>
            <w:gridSpan w:val="2"/>
            <w:vAlign w:val="center"/>
          </w:tcPr>
          <w:p w:rsidR="009109C7" w:rsidRPr="00364DA4" w:rsidRDefault="009109C7" w:rsidP="00821EE4">
            <w:pPr>
              <w:spacing w:line="300" w:lineRule="exact"/>
            </w:pPr>
            <w:r w:rsidRPr="00364DA4">
              <w:rPr>
                <w:rFonts w:hint="eastAsia"/>
              </w:rPr>
              <w:t>艙單號碼</w:t>
            </w:r>
          </w:p>
        </w:tc>
        <w:tc>
          <w:tcPr>
            <w:tcW w:w="2757" w:type="dxa"/>
            <w:gridSpan w:val="3"/>
            <w:vAlign w:val="center"/>
          </w:tcPr>
          <w:p w:rsidR="009109C7" w:rsidRPr="00364DA4" w:rsidRDefault="009109C7" w:rsidP="00B1452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Manifest serial No.</w:t>
            </w:r>
          </w:p>
        </w:tc>
        <w:tc>
          <w:tcPr>
            <w:tcW w:w="975" w:type="dxa"/>
            <w:vAlign w:val="center"/>
          </w:tcPr>
          <w:p w:rsidR="009109C7" w:rsidRPr="00364DA4" w:rsidRDefault="009109C7" w:rsidP="00B14527">
            <w:pPr>
              <w:spacing w:line="300" w:lineRule="exact"/>
              <w:jc w:val="both"/>
              <w:rPr>
                <w:rFonts w:hint="eastAsia"/>
              </w:rPr>
            </w:pPr>
            <w:r w:rsidRPr="00364DA4">
              <w:rPr>
                <w:rFonts w:hint="eastAsia"/>
              </w:rPr>
              <w:t>a</w:t>
            </w:r>
            <w:r w:rsidRPr="00364DA4">
              <w:t>n</w:t>
            </w:r>
            <w:r w:rsidRPr="00364DA4">
              <w:rPr>
                <w:rFonts w:hint="eastAsia"/>
              </w:rPr>
              <w:t>4</w:t>
            </w:r>
          </w:p>
        </w:tc>
        <w:tc>
          <w:tcPr>
            <w:tcW w:w="818" w:type="dxa"/>
            <w:vAlign w:val="center"/>
          </w:tcPr>
          <w:p w:rsidR="009109C7" w:rsidRPr="00364DA4" w:rsidRDefault="009109C7" w:rsidP="00B14527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9109C7" w:rsidRPr="00364DA4" w:rsidRDefault="009109C7" w:rsidP="00B14527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65" w:type="dxa"/>
            <w:vAlign w:val="center"/>
          </w:tcPr>
          <w:p w:rsidR="009109C7" w:rsidRPr="00364DA4" w:rsidRDefault="009109C7" w:rsidP="00B14527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t>-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9109C7" w:rsidRPr="00364DA4" w:rsidRDefault="009109C7" w:rsidP="00C42643">
            <w:pPr>
              <w:spacing w:line="300" w:lineRule="exact"/>
            </w:pPr>
          </w:p>
        </w:tc>
        <w:tc>
          <w:tcPr>
            <w:tcW w:w="3163" w:type="dxa"/>
            <w:vAlign w:val="center"/>
          </w:tcPr>
          <w:p w:rsidR="009109C7" w:rsidRPr="00364DA4" w:rsidRDefault="009109C7" w:rsidP="000B5A6A">
            <w:pPr>
              <w:spacing w:line="300" w:lineRule="exact"/>
              <w:rPr>
                <w:rFonts w:hint="eastAsia"/>
              </w:rPr>
            </w:pP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</w:p>
        </w:tc>
        <w:tc>
          <w:tcPr>
            <w:tcW w:w="630" w:type="dxa"/>
            <w:vAlign w:val="center"/>
          </w:tcPr>
          <w:p w:rsidR="009109C7" w:rsidRPr="00364DA4" w:rsidRDefault="009109C7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557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</w:p>
        </w:tc>
        <w:tc>
          <w:tcPr>
            <w:tcW w:w="1769" w:type="dxa"/>
            <w:gridSpan w:val="2"/>
            <w:vAlign w:val="center"/>
          </w:tcPr>
          <w:p w:rsidR="009109C7" w:rsidRPr="00364DA4" w:rsidRDefault="009109C7" w:rsidP="00821EE4">
            <w:pPr>
              <w:spacing w:line="300" w:lineRule="exact"/>
            </w:pPr>
            <w:bookmarkStart w:id="2" w:name="進口日期"/>
            <w:r w:rsidRPr="00364DA4">
              <w:t>進口日期</w:t>
            </w:r>
            <w:bookmarkEnd w:id="2"/>
          </w:p>
        </w:tc>
        <w:tc>
          <w:tcPr>
            <w:tcW w:w="2757" w:type="dxa"/>
            <w:gridSpan w:val="3"/>
            <w:vAlign w:val="center"/>
          </w:tcPr>
          <w:p w:rsidR="009109C7" w:rsidRPr="00364DA4" w:rsidRDefault="009109C7" w:rsidP="004A7884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Date of importation</w:t>
            </w:r>
          </w:p>
        </w:tc>
        <w:tc>
          <w:tcPr>
            <w:tcW w:w="975" w:type="dxa"/>
            <w:vAlign w:val="center"/>
          </w:tcPr>
          <w:p w:rsidR="009109C7" w:rsidRPr="00364DA4" w:rsidRDefault="009109C7" w:rsidP="004A7884">
            <w:pPr>
              <w:spacing w:line="300" w:lineRule="exact"/>
              <w:jc w:val="both"/>
            </w:pPr>
            <w:r w:rsidRPr="00364DA4">
              <w:t>an8</w:t>
            </w:r>
          </w:p>
        </w:tc>
        <w:tc>
          <w:tcPr>
            <w:tcW w:w="818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9109C7" w:rsidRPr="00364DA4" w:rsidRDefault="009109C7" w:rsidP="00C42643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665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9109C7" w:rsidRPr="00364DA4" w:rsidRDefault="009109C7" w:rsidP="00C42643">
            <w:pPr>
              <w:spacing w:line="300" w:lineRule="exact"/>
            </w:pPr>
          </w:p>
        </w:tc>
        <w:tc>
          <w:tcPr>
            <w:tcW w:w="3163" w:type="dxa"/>
            <w:vAlign w:val="center"/>
          </w:tcPr>
          <w:p w:rsidR="009109C7" w:rsidRPr="00364DA4" w:rsidRDefault="009109C7" w:rsidP="00E279E5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年</w:t>
            </w:r>
            <w:r w:rsidRPr="00364DA4">
              <w:rPr>
                <w:rFonts w:hint="eastAsia"/>
              </w:rPr>
              <w:t>(</w:t>
            </w:r>
            <w:r w:rsidRPr="00364DA4">
              <w:rPr>
                <w:rFonts w:hint="eastAsia"/>
              </w:rPr>
              <w:t>西元</w:t>
            </w:r>
            <w:r w:rsidRPr="00364DA4">
              <w:rPr>
                <w:rFonts w:hint="eastAsia"/>
              </w:rPr>
              <w:t>) - 4</w:t>
            </w:r>
            <w:r w:rsidRPr="00364DA4">
              <w:rPr>
                <w:rFonts w:hint="eastAsia"/>
              </w:rPr>
              <w:t>碼</w:t>
            </w:r>
          </w:p>
          <w:p w:rsidR="009109C7" w:rsidRPr="00364DA4" w:rsidRDefault="009109C7" w:rsidP="00E279E5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月</w:t>
            </w:r>
            <w:r w:rsidRPr="00364DA4">
              <w:rPr>
                <w:rFonts w:hint="eastAsia"/>
              </w:rPr>
              <w:t xml:space="preserve"> - 2</w:t>
            </w:r>
            <w:r w:rsidRPr="00364DA4">
              <w:rPr>
                <w:rFonts w:hint="eastAsia"/>
              </w:rPr>
              <w:t>碼</w:t>
            </w:r>
          </w:p>
          <w:p w:rsidR="009109C7" w:rsidRPr="00364DA4" w:rsidRDefault="009109C7" w:rsidP="00E279E5">
            <w:pPr>
              <w:spacing w:line="300" w:lineRule="exact"/>
            </w:pPr>
            <w:r w:rsidRPr="00364DA4">
              <w:rPr>
                <w:rFonts w:hint="eastAsia"/>
              </w:rPr>
              <w:t>日</w:t>
            </w:r>
            <w:r w:rsidRPr="00364DA4">
              <w:rPr>
                <w:rFonts w:hint="eastAsia"/>
              </w:rPr>
              <w:t xml:space="preserve"> - 2</w:t>
            </w:r>
            <w:r w:rsidRPr="00364DA4">
              <w:rPr>
                <w:rFonts w:hint="eastAsia"/>
              </w:rPr>
              <w:t>碼</w:t>
            </w: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</w:p>
        </w:tc>
        <w:tc>
          <w:tcPr>
            <w:tcW w:w="630" w:type="dxa"/>
            <w:vAlign w:val="center"/>
          </w:tcPr>
          <w:p w:rsidR="009109C7" w:rsidRPr="00364DA4" w:rsidRDefault="009109C7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557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</w:p>
        </w:tc>
        <w:tc>
          <w:tcPr>
            <w:tcW w:w="1769" w:type="dxa"/>
            <w:gridSpan w:val="2"/>
            <w:vAlign w:val="center"/>
          </w:tcPr>
          <w:p w:rsidR="009109C7" w:rsidRPr="00364DA4" w:rsidRDefault="009109C7" w:rsidP="00821EE4">
            <w:pPr>
              <w:spacing w:line="300" w:lineRule="exact"/>
              <w:rPr>
                <w:rFonts w:hint="eastAsia"/>
              </w:rPr>
            </w:pPr>
            <w:r w:rsidRPr="00364DA4">
              <w:t>船舶航次</w:t>
            </w:r>
            <w:r w:rsidRPr="00364DA4">
              <w:rPr>
                <w:rFonts w:hint="eastAsia"/>
              </w:rPr>
              <w:t>（</w:t>
            </w:r>
            <w:r w:rsidRPr="00364DA4">
              <w:t>海</w:t>
            </w:r>
            <w:r w:rsidRPr="00364DA4">
              <w:rPr>
                <w:rFonts w:hint="eastAsia"/>
              </w:rPr>
              <w:t>）</w:t>
            </w:r>
            <w:r w:rsidRPr="00364DA4">
              <w:t>/</w:t>
            </w:r>
            <w:r w:rsidRPr="00364DA4">
              <w:t>航機班次</w:t>
            </w:r>
            <w:r w:rsidRPr="00364DA4">
              <w:rPr>
                <w:rFonts w:hint="eastAsia"/>
              </w:rPr>
              <w:t>（</w:t>
            </w:r>
            <w:r w:rsidRPr="00364DA4">
              <w:t>空</w:t>
            </w:r>
            <w:r w:rsidRPr="00364DA4">
              <w:rPr>
                <w:rFonts w:hint="eastAsia"/>
              </w:rPr>
              <w:t>）</w:t>
            </w:r>
          </w:p>
        </w:tc>
        <w:tc>
          <w:tcPr>
            <w:tcW w:w="2757" w:type="dxa"/>
            <w:gridSpan w:val="3"/>
            <w:vAlign w:val="center"/>
          </w:tcPr>
          <w:p w:rsidR="009109C7" w:rsidRPr="00364DA4" w:rsidRDefault="009109C7" w:rsidP="004A7884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Voyage No./Flight No.</w:t>
            </w:r>
          </w:p>
        </w:tc>
        <w:tc>
          <w:tcPr>
            <w:tcW w:w="975" w:type="dxa"/>
            <w:vAlign w:val="center"/>
          </w:tcPr>
          <w:p w:rsidR="009109C7" w:rsidRPr="00364DA4" w:rsidRDefault="009109C7" w:rsidP="004A7884">
            <w:pPr>
              <w:spacing w:line="300" w:lineRule="exact"/>
              <w:jc w:val="both"/>
            </w:pPr>
            <w:proofErr w:type="gramStart"/>
            <w:r w:rsidRPr="00364DA4">
              <w:t>an</w:t>
            </w:r>
            <w:proofErr w:type="gramEnd"/>
            <w:r w:rsidRPr="00364DA4">
              <w:t>..12</w:t>
            </w:r>
          </w:p>
        </w:tc>
        <w:tc>
          <w:tcPr>
            <w:tcW w:w="818" w:type="dxa"/>
            <w:vAlign w:val="center"/>
          </w:tcPr>
          <w:p w:rsidR="009109C7" w:rsidRPr="00364DA4" w:rsidRDefault="009109C7" w:rsidP="004A7884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9109C7" w:rsidRPr="00364DA4" w:rsidRDefault="009109C7" w:rsidP="004A7884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665" w:type="dxa"/>
            <w:vAlign w:val="center"/>
          </w:tcPr>
          <w:p w:rsidR="009109C7" w:rsidRPr="00364DA4" w:rsidRDefault="009109C7" w:rsidP="004A7884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9109C7" w:rsidRPr="00364DA4" w:rsidRDefault="009109C7" w:rsidP="00C42643">
            <w:pPr>
              <w:spacing w:line="300" w:lineRule="exact"/>
            </w:pPr>
          </w:p>
        </w:tc>
        <w:tc>
          <w:tcPr>
            <w:tcW w:w="3163" w:type="dxa"/>
            <w:vAlign w:val="center"/>
          </w:tcPr>
          <w:p w:rsidR="009109C7" w:rsidRPr="00364DA4" w:rsidRDefault="009109C7" w:rsidP="00DA20AD">
            <w:pPr>
              <w:widowControl/>
              <w:spacing w:line="300" w:lineRule="exact"/>
              <w:rPr>
                <w:kern w:val="0"/>
              </w:rPr>
            </w:pP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</w:p>
        </w:tc>
        <w:tc>
          <w:tcPr>
            <w:tcW w:w="630" w:type="dxa"/>
            <w:vAlign w:val="center"/>
          </w:tcPr>
          <w:p w:rsidR="009109C7" w:rsidRPr="00364DA4" w:rsidRDefault="009109C7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557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</w:p>
        </w:tc>
        <w:tc>
          <w:tcPr>
            <w:tcW w:w="1769" w:type="dxa"/>
            <w:gridSpan w:val="2"/>
            <w:vAlign w:val="center"/>
          </w:tcPr>
          <w:p w:rsidR="009109C7" w:rsidRPr="00364DA4" w:rsidRDefault="009109C7" w:rsidP="00821EE4">
            <w:pPr>
              <w:spacing w:line="300" w:lineRule="exact"/>
            </w:pPr>
            <w:r w:rsidRPr="00364DA4">
              <w:rPr>
                <w:rFonts w:hint="eastAsia"/>
              </w:rPr>
              <w:t>海關通關號碼</w:t>
            </w:r>
          </w:p>
        </w:tc>
        <w:tc>
          <w:tcPr>
            <w:tcW w:w="2757" w:type="dxa"/>
            <w:gridSpan w:val="3"/>
            <w:vAlign w:val="center"/>
          </w:tcPr>
          <w:p w:rsidR="009109C7" w:rsidRPr="00364DA4" w:rsidRDefault="009109C7" w:rsidP="00B1452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Vessel registration No.</w:t>
            </w:r>
          </w:p>
        </w:tc>
        <w:tc>
          <w:tcPr>
            <w:tcW w:w="975" w:type="dxa"/>
            <w:vAlign w:val="center"/>
          </w:tcPr>
          <w:p w:rsidR="009109C7" w:rsidRPr="00364DA4" w:rsidRDefault="009109C7" w:rsidP="00B14527">
            <w:pPr>
              <w:spacing w:line="300" w:lineRule="exact"/>
              <w:rPr>
                <w:rFonts w:hint="eastAsia"/>
              </w:rPr>
            </w:pPr>
            <w:r w:rsidRPr="00364DA4">
              <w:t>an</w:t>
            </w:r>
            <w:r w:rsidRPr="00364DA4">
              <w:rPr>
                <w:rFonts w:hint="eastAsia"/>
              </w:rPr>
              <w:t>6</w:t>
            </w:r>
          </w:p>
        </w:tc>
        <w:tc>
          <w:tcPr>
            <w:tcW w:w="818" w:type="dxa"/>
            <w:vAlign w:val="center"/>
          </w:tcPr>
          <w:p w:rsidR="009109C7" w:rsidRPr="00364DA4" w:rsidRDefault="009109C7" w:rsidP="00B14527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9109C7" w:rsidRPr="00364DA4" w:rsidRDefault="009109C7" w:rsidP="00B14527">
            <w:pPr>
              <w:spacing w:line="300" w:lineRule="exact"/>
              <w:jc w:val="center"/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665" w:type="dxa"/>
            <w:vAlign w:val="center"/>
          </w:tcPr>
          <w:p w:rsidR="009109C7" w:rsidRPr="00364DA4" w:rsidRDefault="009109C7" w:rsidP="00B14527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t>-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9109C7" w:rsidRPr="00364DA4" w:rsidRDefault="009109C7" w:rsidP="00C42643">
            <w:pPr>
              <w:spacing w:line="300" w:lineRule="exact"/>
            </w:pPr>
          </w:p>
        </w:tc>
        <w:tc>
          <w:tcPr>
            <w:tcW w:w="3163" w:type="dxa"/>
            <w:vAlign w:val="center"/>
          </w:tcPr>
          <w:p w:rsidR="009109C7" w:rsidRPr="00364DA4" w:rsidRDefault="009109C7" w:rsidP="00DA20AD">
            <w:pPr>
              <w:widowControl/>
              <w:spacing w:line="300" w:lineRule="exact"/>
              <w:rPr>
                <w:kern w:val="0"/>
              </w:rPr>
            </w:pP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</w:p>
        </w:tc>
        <w:tc>
          <w:tcPr>
            <w:tcW w:w="630" w:type="dxa"/>
            <w:vAlign w:val="center"/>
          </w:tcPr>
          <w:p w:rsidR="009109C7" w:rsidRPr="00364DA4" w:rsidRDefault="009109C7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557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</w:p>
        </w:tc>
        <w:tc>
          <w:tcPr>
            <w:tcW w:w="1769" w:type="dxa"/>
            <w:gridSpan w:val="2"/>
            <w:vAlign w:val="center"/>
          </w:tcPr>
          <w:p w:rsidR="009109C7" w:rsidRPr="00364DA4" w:rsidRDefault="009109C7" w:rsidP="00821EE4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裝貨單號</w:t>
            </w:r>
            <w:r w:rsidR="00C44234" w:rsidRPr="00364DA4">
              <w:rPr>
                <w:rFonts w:hint="eastAsia"/>
              </w:rPr>
              <w:t>碼</w:t>
            </w:r>
          </w:p>
        </w:tc>
        <w:tc>
          <w:tcPr>
            <w:tcW w:w="2757" w:type="dxa"/>
            <w:gridSpan w:val="3"/>
            <w:vAlign w:val="center"/>
          </w:tcPr>
          <w:p w:rsidR="009109C7" w:rsidRPr="00364DA4" w:rsidRDefault="009109C7" w:rsidP="00B1452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 xml:space="preserve">Shipping order No. </w:t>
            </w:r>
          </w:p>
        </w:tc>
        <w:tc>
          <w:tcPr>
            <w:tcW w:w="975" w:type="dxa"/>
            <w:vAlign w:val="center"/>
          </w:tcPr>
          <w:p w:rsidR="009109C7" w:rsidRPr="00364DA4" w:rsidRDefault="009109C7" w:rsidP="00B14527">
            <w:pPr>
              <w:spacing w:line="300" w:lineRule="exact"/>
              <w:jc w:val="both"/>
            </w:pPr>
            <w:r w:rsidRPr="00364DA4">
              <w:t>an4</w:t>
            </w:r>
          </w:p>
        </w:tc>
        <w:tc>
          <w:tcPr>
            <w:tcW w:w="818" w:type="dxa"/>
            <w:vAlign w:val="center"/>
          </w:tcPr>
          <w:p w:rsidR="009109C7" w:rsidRPr="00364DA4" w:rsidRDefault="009109C7" w:rsidP="00B14527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9109C7" w:rsidRPr="00364DA4" w:rsidRDefault="009109C7" w:rsidP="00B14527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65" w:type="dxa"/>
            <w:vAlign w:val="center"/>
          </w:tcPr>
          <w:p w:rsidR="009109C7" w:rsidRPr="00364DA4" w:rsidRDefault="009109C7" w:rsidP="00B14527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t>-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9109C7" w:rsidRPr="00364DA4" w:rsidRDefault="009109C7" w:rsidP="00C42643">
            <w:pPr>
              <w:spacing w:line="300" w:lineRule="exact"/>
            </w:pPr>
          </w:p>
        </w:tc>
        <w:tc>
          <w:tcPr>
            <w:tcW w:w="3163" w:type="dxa"/>
            <w:vAlign w:val="center"/>
          </w:tcPr>
          <w:p w:rsidR="009109C7" w:rsidRPr="00364DA4" w:rsidRDefault="009109C7" w:rsidP="00DA20AD">
            <w:pPr>
              <w:widowControl/>
              <w:spacing w:line="300" w:lineRule="exact"/>
              <w:rPr>
                <w:kern w:val="0"/>
              </w:rPr>
            </w:pP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</w:p>
        </w:tc>
        <w:tc>
          <w:tcPr>
            <w:tcW w:w="630" w:type="dxa"/>
            <w:vAlign w:val="center"/>
          </w:tcPr>
          <w:p w:rsidR="009109C7" w:rsidRPr="00364DA4" w:rsidRDefault="009109C7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557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1769" w:type="dxa"/>
            <w:gridSpan w:val="2"/>
            <w:vAlign w:val="center"/>
          </w:tcPr>
          <w:p w:rsidR="009109C7" w:rsidRPr="00364DA4" w:rsidRDefault="009109C7" w:rsidP="00821EE4">
            <w:pPr>
              <w:spacing w:line="300" w:lineRule="exact"/>
              <w:rPr>
                <w:rFonts w:hint="eastAsia"/>
              </w:rPr>
            </w:pPr>
            <w:r w:rsidRPr="00364DA4">
              <w:t>報關業</w:t>
            </w:r>
            <w:r w:rsidRPr="00364DA4">
              <w:rPr>
                <w:rFonts w:hint="eastAsia"/>
              </w:rPr>
              <w:t>者</w:t>
            </w:r>
          </w:p>
        </w:tc>
        <w:tc>
          <w:tcPr>
            <w:tcW w:w="2757" w:type="dxa"/>
            <w:gridSpan w:val="3"/>
            <w:vAlign w:val="center"/>
          </w:tcPr>
          <w:p w:rsidR="009109C7" w:rsidRPr="00364DA4" w:rsidRDefault="009109C7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Customs broker</w:t>
            </w:r>
          </w:p>
        </w:tc>
        <w:tc>
          <w:tcPr>
            <w:tcW w:w="975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818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9109C7" w:rsidRPr="00364DA4" w:rsidRDefault="009109C7" w:rsidP="00C42643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665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9109C7" w:rsidRPr="00364DA4" w:rsidRDefault="009109C7" w:rsidP="00C42643">
            <w:pPr>
              <w:spacing w:line="300" w:lineRule="exact"/>
            </w:pPr>
          </w:p>
        </w:tc>
        <w:tc>
          <w:tcPr>
            <w:tcW w:w="3163" w:type="dxa"/>
            <w:vAlign w:val="center"/>
          </w:tcPr>
          <w:p w:rsidR="009109C7" w:rsidRPr="00364DA4" w:rsidRDefault="009109C7" w:rsidP="00BF5938">
            <w:pPr>
              <w:spacing w:line="300" w:lineRule="exact"/>
            </w:pP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</w:p>
        </w:tc>
        <w:tc>
          <w:tcPr>
            <w:tcW w:w="630" w:type="dxa"/>
            <w:vAlign w:val="center"/>
          </w:tcPr>
          <w:p w:rsidR="009109C7" w:rsidRPr="00364DA4" w:rsidRDefault="009109C7" w:rsidP="00C65DE1">
            <w:pPr>
              <w:spacing w:line="300" w:lineRule="exact"/>
              <w:ind w:left="480"/>
              <w:jc w:val="both"/>
            </w:pPr>
          </w:p>
        </w:tc>
        <w:tc>
          <w:tcPr>
            <w:tcW w:w="557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  <w:r w:rsidRPr="00364DA4">
              <w:t>E1</w:t>
            </w:r>
          </w:p>
        </w:tc>
        <w:tc>
          <w:tcPr>
            <w:tcW w:w="1769" w:type="dxa"/>
            <w:gridSpan w:val="2"/>
            <w:vAlign w:val="center"/>
          </w:tcPr>
          <w:p w:rsidR="009109C7" w:rsidRPr="00364DA4" w:rsidRDefault="009109C7" w:rsidP="00821EE4">
            <w:pPr>
              <w:spacing w:line="300" w:lineRule="exact"/>
            </w:pPr>
            <w:r w:rsidRPr="00364DA4">
              <w:t>報關</w:t>
            </w:r>
            <w:proofErr w:type="gramStart"/>
            <w:r w:rsidRPr="00364DA4">
              <w:t>業者箱號</w:t>
            </w:r>
            <w:proofErr w:type="gramEnd"/>
          </w:p>
        </w:tc>
        <w:tc>
          <w:tcPr>
            <w:tcW w:w="2757" w:type="dxa"/>
            <w:gridSpan w:val="3"/>
            <w:vAlign w:val="center"/>
          </w:tcPr>
          <w:p w:rsidR="009109C7" w:rsidRPr="00364DA4" w:rsidRDefault="009109C7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Customs broker box No.</w:t>
            </w:r>
          </w:p>
        </w:tc>
        <w:tc>
          <w:tcPr>
            <w:tcW w:w="975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  <w:r w:rsidRPr="00364DA4">
              <w:t>an3</w:t>
            </w:r>
          </w:p>
        </w:tc>
        <w:tc>
          <w:tcPr>
            <w:tcW w:w="818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559" w:type="dxa"/>
            <w:gridSpan w:val="2"/>
            <w:vAlign w:val="center"/>
          </w:tcPr>
          <w:p w:rsidR="009109C7" w:rsidRPr="00364DA4" w:rsidRDefault="009109C7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65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9109C7" w:rsidRPr="00364DA4" w:rsidRDefault="009109C7" w:rsidP="00C42643">
            <w:pPr>
              <w:spacing w:line="300" w:lineRule="exact"/>
            </w:pPr>
          </w:p>
        </w:tc>
        <w:tc>
          <w:tcPr>
            <w:tcW w:w="3163" w:type="dxa"/>
            <w:vAlign w:val="center"/>
          </w:tcPr>
          <w:p w:rsidR="009109C7" w:rsidRPr="00364DA4" w:rsidRDefault="009109C7" w:rsidP="00BF5938">
            <w:pPr>
              <w:spacing w:line="300" w:lineRule="exact"/>
            </w:pP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</w:p>
        </w:tc>
        <w:tc>
          <w:tcPr>
            <w:tcW w:w="630" w:type="dxa"/>
            <w:vAlign w:val="center"/>
          </w:tcPr>
          <w:p w:rsidR="009109C7" w:rsidRPr="00364DA4" w:rsidRDefault="009109C7" w:rsidP="00C65DE1">
            <w:pPr>
              <w:spacing w:line="300" w:lineRule="exact"/>
              <w:ind w:left="480"/>
              <w:jc w:val="both"/>
            </w:pPr>
          </w:p>
        </w:tc>
        <w:tc>
          <w:tcPr>
            <w:tcW w:w="557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  <w:r w:rsidRPr="00364DA4">
              <w:t>E2</w:t>
            </w:r>
          </w:p>
        </w:tc>
        <w:tc>
          <w:tcPr>
            <w:tcW w:w="1769" w:type="dxa"/>
            <w:gridSpan w:val="2"/>
            <w:vAlign w:val="center"/>
          </w:tcPr>
          <w:p w:rsidR="009109C7" w:rsidRPr="00364DA4" w:rsidRDefault="009109C7" w:rsidP="00821EE4">
            <w:pPr>
              <w:spacing w:line="300" w:lineRule="exact"/>
            </w:pPr>
            <w:r w:rsidRPr="00364DA4">
              <w:t>報關業者</w:t>
            </w:r>
            <w:proofErr w:type="gramStart"/>
            <w:r w:rsidRPr="00364DA4">
              <w:t>箱號附碼</w:t>
            </w:r>
            <w:proofErr w:type="gramEnd"/>
          </w:p>
        </w:tc>
        <w:tc>
          <w:tcPr>
            <w:tcW w:w="2757" w:type="dxa"/>
            <w:gridSpan w:val="3"/>
            <w:vAlign w:val="center"/>
          </w:tcPr>
          <w:p w:rsidR="009109C7" w:rsidRPr="00364DA4" w:rsidRDefault="009109C7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Customs broker sub-box No.</w:t>
            </w:r>
          </w:p>
        </w:tc>
        <w:tc>
          <w:tcPr>
            <w:tcW w:w="975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  <w:r w:rsidRPr="00364DA4">
              <w:t>an1</w:t>
            </w:r>
          </w:p>
        </w:tc>
        <w:tc>
          <w:tcPr>
            <w:tcW w:w="818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M</w:t>
            </w:r>
          </w:p>
        </w:tc>
        <w:tc>
          <w:tcPr>
            <w:tcW w:w="559" w:type="dxa"/>
            <w:gridSpan w:val="2"/>
            <w:vAlign w:val="center"/>
          </w:tcPr>
          <w:p w:rsidR="009109C7" w:rsidRPr="00364DA4" w:rsidRDefault="009109C7" w:rsidP="00C42643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M</w:t>
            </w:r>
          </w:p>
        </w:tc>
        <w:tc>
          <w:tcPr>
            <w:tcW w:w="665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M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9109C7" w:rsidRPr="00364DA4" w:rsidRDefault="009109C7" w:rsidP="00C42643">
            <w:pPr>
              <w:spacing w:line="300" w:lineRule="exact"/>
            </w:pPr>
          </w:p>
        </w:tc>
        <w:tc>
          <w:tcPr>
            <w:tcW w:w="3163" w:type="dxa"/>
            <w:vAlign w:val="center"/>
          </w:tcPr>
          <w:p w:rsidR="009109C7" w:rsidRPr="00364DA4" w:rsidRDefault="009109C7" w:rsidP="00BF5938">
            <w:pPr>
              <w:spacing w:line="300" w:lineRule="exact"/>
            </w:pPr>
          </w:p>
        </w:tc>
      </w:tr>
      <w:tr w:rsidR="00C65DE1" w:rsidRPr="00364DA4">
        <w:trPr>
          <w:cantSplit/>
          <w:trHeight w:val="1170"/>
        </w:trPr>
        <w:tc>
          <w:tcPr>
            <w:tcW w:w="559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</w:p>
        </w:tc>
        <w:tc>
          <w:tcPr>
            <w:tcW w:w="630" w:type="dxa"/>
            <w:vAlign w:val="center"/>
          </w:tcPr>
          <w:p w:rsidR="009109C7" w:rsidRPr="00364DA4" w:rsidRDefault="009109C7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557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1769" w:type="dxa"/>
            <w:gridSpan w:val="2"/>
            <w:vAlign w:val="center"/>
          </w:tcPr>
          <w:p w:rsidR="009109C7" w:rsidRPr="00364DA4" w:rsidRDefault="009109C7" w:rsidP="00821EE4">
            <w:pPr>
              <w:spacing w:line="300" w:lineRule="exact"/>
            </w:pPr>
            <w:r w:rsidRPr="00364DA4">
              <w:t>運輸業者</w:t>
            </w:r>
            <w:r w:rsidRPr="00364DA4">
              <w:t>/</w:t>
            </w:r>
            <w:r w:rsidRPr="00364DA4">
              <w:t>代理行代碼</w:t>
            </w:r>
          </w:p>
        </w:tc>
        <w:tc>
          <w:tcPr>
            <w:tcW w:w="2757" w:type="dxa"/>
            <w:gridSpan w:val="3"/>
            <w:vAlign w:val="center"/>
          </w:tcPr>
          <w:p w:rsidR="009109C7" w:rsidRPr="00364DA4" w:rsidRDefault="009109C7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Carrier/agency identification, coded</w:t>
            </w:r>
          </w:p>
        </w:tc>
        <w:tc>
          <w:tcPr>
            <w:tcW w:w="975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both"/>
            </w:pPr>
            <w:proofErr w:type="gramStart"/>
            <w:r w:rsidRPr="00364DA4">
              <w:t>an</w:t>
            </w:r>
            <w:proofErr w:type="gramEnd"/>
            <w:r w:rsidRPr="00364DA4">
              <w:t>..14</w:t>
            </w:r>
          </w:p>
        </w:tc>
        <w:tc>
          <w:tcPr>
            <w:tcW w:w="818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9109C7" w:rsidRPr="00364DA4" w:rsidRDefault="009109C7" w:rsidP="00C42643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65" w:type="dxa"/>
            <w:vAlign w:val="center"/>
          </w:tcPr>
          <w:p w:rsidR="009109C7" w:rsidRPr="00364DA4" w:rsidRDefault="009109C7" w:rsidP="00C42643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9109C7" w:rsidRPr="00364DA4" w:rsidRDefault="009109C7" w:rsidP="00C42643">
            <w:pPr>
              <w:spacing w:line="300" w:lineRule="exact"/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9109C7" w:rsidRPr="00364DA4" w:rsidRDefault="009109C7" w:rsidP="00C42643">
            <w:pPr>
              <w:spacing w:line="300" w:lineRule="exact"/>
            </w:pPr>
          </w:p>
        </w:tc>
        <w:tc>
          <w:tcPr>
            <w:tcW w:w="3163" w:type="dxa"/>
            <w:vAlign w:val="center"/>
          </w:tcPr>
          <w:p w:rsidR="009109C7" w:rsidRPr="00364DA4" w:rsidRDefault="009109C7" w:rsidP="00BF5938">
            <w:pPr>
              <w:spacing w:line="300" w:lineRule="exact"/>
              <w:rPr>
                <w:rFonts w:hint="eastAsia"/>
              </w:rPr>
            </w:pPr>
            <w:r w:rsidRPr="00364DA4">
              <w:t>參照</w:t>
            </w:r>
            <w:proofErr w:type="gramStart"/>
            <w:r w:rsidRPr="00364DA4">
              <w:t>關港貿</w:t>
            </w:r>
            <w:proofErr w:type="gramEnd"/>
            <w:r w:rsidRPr="00364DA4">
              <w:t>作業代碼</w:t>
            </w:r>
            <w:r w:rsidRPr="00364DA4">
              <w:t>--028_</w:t>
            </w:r>
            <w:r w:rsidRPr="00364DA4">
              <w:t>航空公司、</w:t>
            </w:r>
            <w:r w:rsidRPr="00364DA4">
              <w:t>029_</w:t>
            </w:r>
            <w:r w:rsidRPr="00364DA4">
              <w:t>船舶運送業、</w:t>
            </w:r>
            <w:r w:rsidRPr="00364DA4">
              <w:t>030_</w:t>
            </w:r>
            <w:r w:rsidRPr="00364DA4">
              <w:t>船務代理業</w:t>
            </w:r>
          </w:p>
        </w:tc>
      </w:tr>
      <w:tr w:rsidR="00C65DE1" w:rsidRPr="00364DA4">
        <w:trPr>
          <w:cantSplit/>
          <w:trHeight w:val="1170"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557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1769" w:type="dxa"/>
            <w:gridSpan w:val="2"/>
            <w:vAlign w:val="center"/>
          </w:tcPr>
          <w:p w:rsidR="00C65DE1" w:rsidRPr="00E12022" w:rsidRDefault="00C65DE1" w:rsidP="00AE36E5">
            <w:pPr>
              <w:spacing w:line="300" w:lineRule="exact"/>
              <w:jc w:val="both"/>
              <w:rPr>
                <w:rFonts w:ascii="標楷體" w:hAnsi="標楷體" w:hint="eastAsia"/>
                <w:bCs/>
              </w:rPr>
            </w:pPr>
            <w:r w:rsidRPr="00E12022">
              <w:rPr>
                <w:rFonts w:ascii="標楷體" w:hAnsi="標楷體"/>
                <w:bCs/>
              </w:rPr>
              <w:t>承攬運送業者代碼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E12022" w:rsidRDefault="00C65DE1" w:rsidP="00AE36E5">
            <w:pPr>
              <w:spacing w:line="300" w:lineRule="exact"/>
              <w:rPr>
                <w:rFonts w:hint="eastAsia"/>
                <w:sz w:val="21"/>
                <w:szCs w:val="21"/>
              </w:rPr>
            </w:pPr>
            <w:proofErr w:type="spellStart"/>
            <w:r w:rsidRPr="00E12022">
              <w:rPr>
                <w:sz w:val="21"/>
                <w:szCs w:val="21"/>
              </w:rPr>
              <w:t>Deconsolidator</w:t>
            </w:r>
            <w:proofErr w:type="spellEnd"/>
            <w:r w:rsidRPr="00E12022">
              <w:rPr>
                <w:sz w:val="21"/>
                <w:szCs w:val="21"/>
              </w:rPr>
              <w:t>, coded</w:t>
            </w:r>
          </w:p>
        </w:tc>
        <w:tc>
          <w:tcPr>
            <w:tcW w:w="975" w:type="dxa"/>
            <w:vAlign w:val="center"/>
          </w:tcPr>
          <w:p w:rsidR="00C65DE1" w:rsidRPr="00E12022" w:rsidRDefault="00C65DE1" w:rsidP="00AE36E5">
            <w:pPr>
              <w:spacing w:line="300" w:lineRule="exact"/>
              <w:rPr>
                <w:bCs/>
              </w:rPr>
            </w:pPr>
            <w:proofErr w:type="gramStart"/>
            <w:r w:rsidRPr="00E12022">
              <w:rPr>
                <w:bCs/>
              </w:rPr>
              <w:t>an</w:t>
            </w:r>
            <w:proofErr w:type="gramEnd"/>
            <w:r w:rsidRPr="00E12022">
              <w:rPr>
                <w:bCs/>
              </w:rPr>
              <w:t>..14</w:t>
            </w:r>
          </w:p>
        </w:tc>
        <w:tc>
          <w:tcPr>
            <w:tcW w:w="818" w:type="dxa"/>
            <w:vAlign w:val="center"/>
          </w:tcPr>
          <w:p w:rsidR="00C65DE1" w:rsidRPr="00E12022" w:rsidRDefault="00C65DE1" w:rsidP="00AE36E5">
            <w:pPr>
              <w:spacing w:line="0" w:lineRule="atLeast"/>
              <w:jc w:val="center"/>
            </w:pPr>
            <w:r w:rsidRPr="00E12022">
              <w:rPr>
                <w:rFonts w:hint="eastAsia"/>
              </w:rPr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C65DE1" w:rsidRPr="00E12022" w:rsidRDefault="00C65DE1" w:rsidP="00AE36E5">
            <w:pPr>
              <w:spacing w:line="0" w:lineRule="atLeast"/>
              <w:jc w:val="center"/>
            </w:pPr>
            <w:r w:rsidRPr="00E12022">
              <w:rPr>
                <w:rFonts w:hint="eastAsia"/>
              </w:rPr>
              <w:t>C</w:t>
            </w:r>
          </w:p>
        </w:tc>
        <w:tc>
          <w:tcPr>
            <w:tcW w:w="665" w:type="dxa"/>
            <w:vAlign w:val="center"/>
          </w:tcPr>
          <w:p w:rsidR="00C65DE1" w:rsidRPr="00E12022" w:rsidRDefault="00C65DE1" w:rsidP="00AE36E5">
            <w:pPr>
              <w:spacing w:line="0" w:lineRule="atLeast"/>
              <w:jc w:val="center"/>
            </w:pPr>
            <w:r w:rsidRPr="00E12022">
              <w:rPr>
                <w:rFonts w:hint="eastAsia"/>
              </w:rPr>
              <w:t>C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3163" w:type="dxa"/>
            <w:vAlign w:val="center"/>
          </w:tcPr>
          <w:p w:rsidR="00C65DE1" w:rsidRPr="00364DA4" w:rsidRDefault="00C65DE1" w:rsidP="00BF5938">
            <w:pPr>
              <w:spacing w:line="300" w:lineRule="exact"/>
            </w:pP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557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821EE4">
            <w:pPr>
              <w:spacing w:line="300" w:lineRule="exact"/>
            </w:pPr>
            <w:r w:rsidRPr="00364DA4">
              <w:t>通知日期與時間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Date and time of notification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 w:rsidRPr="00364DA4">
              <w:t>an14</w:t>
            </w:r>
          </w:p>
        </w:tc>
        <w:tc>
          <w:tcPr>
            <w:tcW w:w="818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3163" w:type="dxa"/>
            <w:vAlign w:val="center"/>
          </w:tcPr>
          <w:p w:rsidR="00C65DE1" w:rsidRPr="00364DA4" w:rsidRDefault="00C65DE1" w:rsidP="00E279E5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年</w:t>
            </w:r>
            <w:r w:rsidRPr="00364DA4">
              <w:rPr>
                <w:rFonts w:hint="eastAsia"/>
              </w:rPr>
              <w:t>(</w:t>
            </w:r>
            <w:r w:rsidRPr="00364DA4">
              <w:rPr>
                <w:rFonts w:hint="eastAsia"/>
              </w:rPr>
              <w:t>西元</w:t>
            </w:r>
            <w:r w:rsidRPr="00364DA4">
              <w:rPr>
                <w:rFonts w:hint="eastAsia"/>
              </w:rPr>
              <w:t>) - 4</w:t>
            </w:r>
            <w:r w:rsidRPr="00364DA4">
              <w:rPr>
                <w:rFonts w:hint="eastAsia"/>
              </w:rPr>
              <w:t>碼</w:t>
            </w:r>
          </w:p>
          <w:p w:rsidR="00C65DE1" w:rsidRPr="00364DA4" w:rsidRDefault="00C65DE1" w:rsidP="00E279E5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月</w:t>
            </w:r>
            <w:r w:rsidRPr="00364DA4">
              <w:rPr>
                <w:rFonts w:hint="eastAsia"/>
              </w:rPr>
              <w:t xml:space="preserve"> - 2</w:t>
            </w:r>
            <w:r w:rsidRPr="00364DA4">
              <w:rPr>
                <w:rFonts w:hint="eastAsia"/>
              </w:rPr>
              <w:t>碼</w:t>
            </w:r>
          </w:p>
          <w:p w:rsidR="00C65DE1" w:rsidRPr="00364DA4" w:rsidRDefault="00C65DE1" w:rsidP="00E279E5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日</w:t>
            </w:r>
            <w:r w:rsidRPr="00364DA4">
              <w:rPr>
                <w:rFonts w:hint="eastAsia"/>
              </w:rPr>
              <w:t xml:space="preserve"> - 2</w:t>
            </w:r>
            <w:r w:rsidRPr="00364DA4">
              <w:rPr>
                <w:rFonts w:hint="eastAsia"/>
              </w:rPr>
              <w:t>碼</w:t>
            </w:r>
          </w:p>
          <w:p w:rsidR="00C65DE1" w:rsidRPr="00364DA4" w:rsidRDefault="00C65DE1" w:rsidP="00E279E5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時</w:t>
            </w:r>
            <w:r w:rsidRPr="00364DA4">
              <w:rPr>
                <w:rFonts w:hint="eastAsia"/>
              </w:rPr>
              <w:t>(24</w:t>
            </w:r>
            <w:r w:rsidRPr="00364DA4">
              <w:rPr>
                <w:rFonts w:hint="eastAsia"/>
              </w:rPr>
              <w:t>小時制</w:t>
            </w:r>
            <w:r w:rsidRPr="00364DA4">
              <w:rPr>
                <w:rFonts w:hint="eastAsia"/>
              </w:rPr>
              <w:t>) - 2</w:t>
            </w:r>
            <w:r w:rsidRPr="00364DA4">
              <w:rPr>
                <w:rFonts w:hint="eastAsia"/>
              </w:rPr>
              <w:t>碼</w:t>
            </w:r>
          </w:p>
          <w:p w:rsidR="00C65DE1" w:rsidRPr="00364DA4" w:rsidRDefault="00C65DE1" w:rsidP="00E279E5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分</w:t>
            </w:r>
            <w:r w:rsidRPr="00364DA4">
              <w:rPr>
                <w:rFonts w:hint="eastAsia"/>
              </w:rPr>
              <w:t xml:space="preserve"> - 2</w:t>
            </w:r>
            <w:r w:rsidRPr="00364DA4">
              <w:rPr>
                <w:rFonts w:hint="eastAsia"/>
              </w:rPr>
              <w:t>碼</w:t>
            </w:r>
          </w:p>
          <w:p w:rsidR="00C65DE1" w:rsidRPr="00364DA4" w:rsidRDefault="00C65DE1" w:rsidP="00E279E5">
            <w:pPr>
              <w:widowControl/>
              <w:spacing w:line="300" w:lineRule="exact"/>
            </w:pPr>
            <w:r w:rsidRPr="00364DA4">
              <w:rPr>
                <w:rFonts w:hint="eastAsia"/>
              </w:rPr>
              <w:t>秒</w:t>
            </w:r>
            <w:r w:rsidRPr="00364DA4">
              <w:rPr>
                <w:rFonts w:hint="eastAsia"/>
              </w:rPr>
              <w:t xml:space="preserve"> - 2</w:t>
            </w:r>
            <w:r w:rsidRPr="00364DA4">
              <w:rPr>
                <w:rFonts w:hint="eastAsia"/>
              </w:rPr>
              <w:t>碼</w:t>
            </w: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557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821EE4">
            <w:pPr>
              <w:spacing w:line="300" w:lineRule="exact"/>
            </w:pPr>
            <w:r w:rsidRPr="00364DA4">
              <w:t>補辦期限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Deadline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 w:rsidRPr="00364DA4">
              <w:t>an8</w:t>
            </w:r>
          </w:p>
        </w:tc>
        <w:tc>
          <w:tcPr>
            <w:tcW w:w="818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3163" w:type="dxa"/>
            <w:vAlign w:val="center"/>
          </w:tcPr>
          <w:p w:rsidR="00C65DE1" w:rsidRPr="00364DA4" w:rsidRDefault="00C65DE1" w:rsidP="00E279E5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年</w:t>
            </w:r>
            <w:r w:rsidRPr="00364DA4">
              <w:rPr>
                <w:rFonts w:hint="eastAsia"/>
              </w:rPr>
              <w:t>(</w:t>
            </w:r>
            <w:r w:rsidRPr="00364DA4">
              <w:rPr>
                <w:rFonts w:hint="eastAsia"/>
              </w:rPr>
              <w:t>西元</w:t>
            </w:r>
            <w:r w:rsidRPr="00364DA4">
              <w:rPr>
                <w:rFonts w:hint="eastAsia"/>
              </w:rPr>
              <w:t>) - 4</w:t>
            </w:r>
            <w:r w:rsidRPr="00364DA4">
              <w:rPr>
                <w:rFonts w:hint="eastAsia"/>
              </w:rPr>
              <w:t>碼</w:t>
            </w:r>
          </w:p>
          <w:p w:rsidR="00C65DE1" w:rsidRPr="00364DA4" w:rsidRDefault="00C65DE1" w:rsidP="00E279E5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月</w:t>
            </w:r>
            <w:r w:rsidRPr="00364DA4">
              <w:rPr>
                <w:rFonts w:hint="eastAsia"/>
              </w:rPr>
              <w:t xml:space="preserve"> - 2</w:t>
            </w:r>
            <w:r w:rsidRPr="00364DA4">
              <w:rPr>
                <w:rFonts w:hint="eastAsia"/>
              </w:rPr>
              <w:t>碼</w:t>
            </w:r>
          </w:p>
          <w:p w:rsidR="00C65DE1" w:rsidRPr="00364DA4" w:rsidRDefault="00C65DE1" w:rsidP="00E279E5">
            <w:pPr>
              <w:spacing w:line="300" w:lineRule="exact"/>
            </w:pPr>
            <w:r w:rsidRPr="00364DA4">
              <w:rPr>
                <w:rFonts w:hint="eastAsia"/>
              </w:rPr>
              <w:t>日</w:t>
            </w:r>
            <w:r w:rsidRPr="00364DA4">
              <w:rPr>
                <w:rFonts w:hint="eastAsia"/>
              </w:rPr>
              <w:t xml:space="preserve"> - 2</w:t>
            </w:r>
            <w:r w:rsidRPr="00364DA4">
              <w:rPr>
                <w:rFonts w:hint="eastAsia"/>
              </w:rPr>
              <w:t>碼</w:t>
            </w: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557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821EE4">
            <w:pPr>
              <w:spacing w:line="300" w:lineRule="exact"/>
            </w:pPr>
            <w:r w:rsidRPr="00364DA4">
              <w:t>報單號碼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Goods declaration number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 w:rsidRPr="00364DA4">
              <w:t>an14</w:t>
            </w:r>
          </w:p>
        </w:tc>
        <w:tc>
          <w:tcPr>
            <w:tcW w:w="818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3163" w:type="dxa"/>
            <w:vAlign w:val="center"/>
          </w:tcPr>
          <w:p w:rsidR="00C65DE1" w:rsidRPr="00364DA4" w:rsidRDefault="00C65DE1" w:rsidP="00BF5938">
            <w:pPr>
              <w:spacing w:line="300" w:lineRule="exact"/>
            </w:pP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numPr>
                <w:ilvl w:val="0"/>
                <w:numId w:val="36"/>
              </w:numPr>
              <w:spacing w:line="300" w:lineRule="exact"/>
              <w:jc w:val="both"/>
            </w:pPr>
          </w:p>
        </w:tc>
        <w:tc>
          <w:tcPr>
            <w:tcW w:w="557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0650F7">
            <w:pPr>
              <w:spacing w:line="300" w:lineRule="exact"/>
            </w:pPr>
            <w:r w:rsidRPr="00364DA4">
              <w:rPr>
                <w:rFonts w:hAnsi="標楷體"/>
              </w:rPr>
              <w:t>報單類別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0650F7">
            <w:pPr>
              <w:spacing w:line="300" w:lineRule="exact"/>
              <w:jc w:val="both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Type of goods declaration, coded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0650F7">
            <w:pPr>
              <w:spacing w:line="300" w:lineRule="exact"/>
            </w:pPr>
            <w:r w:rsidRPr="00364DA4">
              <w:t>an2</w:t>
            </w:r>
          </w:p>
        </w:tc>
        <w:tc>
          <w:tcPr>
            <w:tcW w:w="818" w:type="dxa"/>
            <w:vAlign w:val="center"/>
          </w:tcPr>
          <w:p w:rsidR="00C65DE1" w:rsidRPr="00364DA4" w:rsidRDefault="00C65DE1" w:rsidP="003D4017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3D4017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3D4017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C65DE1" w:rsidRPr="00364DA4" w:rsidRDefault="00C65DE1" w:rsidP="000650F7">
            <w:pPr>
              <w:spacing w:line="300" w:lineRule="exact"/>
              <w:jc w:val="both"/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0650F7">
            <w:pPr>
              <w:spacing w:line="300" w:lineRule="exact"/>
              <w:jc w:val="both"/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0650F7">
            <w:pPr>
              <w:spacing w:line="300" w:lineRule="exact"/>
              <w:jc w:val="both"/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C65DE1" w:rsidRPr="00364DA4" w:rsidRDefault="00C65DE1" w:rsidP="000650F7">
            <w:pPr>
              <w:spacing w:line="300" w:lineRule="exact"/>
              <w:jc w:val="both"/>
            </w:pPr>
          </w:p>
        </w:tc>
        <w:tc>
          <w:tcPr>
            <w:tcW w:w="3163" w:type="dxa"/>
            <w:vAlign w:val="center"/>
          </w:tcPr>
          <w:p w:rsidR="00C65DE1" w:rsidRPr="00364DA4" w:rsidRDefault="00C65DE1" w:rsidP="000650F7">
            <w:pPr>
              <w:spacing w:line="300" w:lineRule="exact"/>
              <w:rPr>
                <w:rFonts w:hAnsi="標楷體" w:hint="eastAsia"/>
              </w:rPr>
            </w:pPr>
            <w:r w:rsidRPr="00364DA4">
              <w:rPr>
                <w:rFonts w:hint="eastAsia"/>
              </w:rPr>
              <w:t>快遞貨物簡易申報代碼</w:t>
            </w:r>
            <w:r w:rsidRPr="00364DA4">
              <w:rPr>
                <w:rFonts w:ascii="標楷體" w:hAnsi="標楷體" w:hint="eastAsia"/>
              </w:rPr>
              <w:t>：</w:t>
            </w:r>
          </w:p>
          <w:p w:rsidR="00C65DE1" w:rsidRPr="00364DA4" w:rsidRDefault="00C65DE1" w:rsidP="000650F7">
            <w:pPr>
              <w:spacing w:line="0" w:lineRule="atLeast"/>
            </w:pPr>
            <w:r w:rsidRPr="00364DA4">
              <w:t>X1</w:t>
            </w:r>
            <w:r w:rsidRPr="00364DA4">
              <w:t>：進口快遞文件</w:t>
            </w:r>
          </w:p>
          <w:p w:rsidR="00C65DE1" w:rsidRPr="00364DA4" w:rsidRDefault="00C65DE1" w:rsidP="000650F7">
            <w:pPr>
              <w:spacing w:line="0" w:lineRule="atLeast"/>
            </w:pPr>
            <w:r w:rsidRPr="00364DA4">
              <w:t>X2</w:t>
            </w:r>
            <w:r w:rsidRPr="00364DA4">
              <w:t>：進口低價免稅快遞貨物</w:t>
            </w:r>
          </w:p>
          <w:p w:rsidR="00C65DE1" w:rsidRPr="00364DA4" w:rsidRDefault="00C65DE1" w:rsidP="000650F7">
            <w:pPr>
              <w:spacing w:line="0" w:lineRule="atLeast"/>
              <w:rPr>
                <w:rFonts w:hint="eastAsia"/>
              </w:rPr>
            </w:pPr>
            <w:r w:rsidRPr="00364DA4">
              <w:t>X3</w:t>
            </w:r>
            <w:r w:rsidRPr="00364DA4">
              <w:t>：進口低價應稅快遞貨物</w:t>
            </w:r>
          </w:p>
          <w:p w:rsidR="00C65DE1" w:rsidRPr="00364DA4" w:rsidRDefault="00C65DE1" w:rsidP="00AA39F8">
            <w:pPr>
              <w:spacing w:line="0" w:lineRule="atLeast"/>
              <w:rPr>
                <w:rFonts w:hint="eastAsia"/>
              </w:rPr>
            </w:pPr>
            <w:r w:rsidRPr="00364DA4">
              <w:t>X6</w:t>
            </w:r>
            <w:r w:rsidRPr="00364DA4">
              <w:t>：出口快遞文件</w:t>
            </w:r>
          </w:p>
          <w:p w:rsidR="00C65DE1" w:rsidRPr="00364DA4" w:rsidRDefault="00C65DE1" w:rsidP="00351C05">
            <w:pPr>
              <w:spacing w:line="0" w:lineRule="atLeast"/>
              <w:rPr>
                <w:rFonts w:hint="eastAsia"/>
              </w:rPr>
            </w:pPr>
            <w:r w:rsidRPr="00364DA4">
              <w:t>X7</w:t>
            </w:r>
            <w:r w:rsidRPr="00364DA4">
              <w:t>：</w:t>
            </w:r>
            <w:r w:rsidRPr="00364DA4">
              <w:t>出口低價快遞貨物</w:t>
            </w:r>
          </w:p>
          <w:p w:rsidR="00C65DE1" w:rsidRPr="00364DA4" w:rsidRDefault="00C65DE1" w:rsidP="00351C05">
            <w:pPr>
              <w:spacing w:line="0" w:lineRule="atLeast"/>
              <w:rPr>
                <w:rFonts w:hint="eastAsia"/>
              </w:rPr>
            </w:pPr>
            <w:r w:rsidRPr="00364DA4">
              <w:rPr>
                <w:rFonts w:hint="eastAsia"/>
              </w:rPr>
              <w:t>其他請</w:t>
            </w:r>
            <w:r w:rsidRPr="00364DA4">
              <w:t>參照</w:t>
            </w:r>
            <w:proofErr w:type="gramStart"/>
            <w:r w:rsidRPr="00364DA4">
              <w:t>關港貿</w:t>
            </w:r>
            <w:proofErr w:type="gramEnd"/>
            <w:r w:rsidRPr="00364DA4">
              <w:t>作業代碼</w:t>
            </w:r>
            <w:r w:rsidRPr="00364DA4">
              <w:t>--0</w:t>
            </w:r>
            <w:r w:rsidRPr="00364DA4">
              <w:rPr>
                <w:rFonts w:hint="eastAsia"/>
              </w:rPr>
              <w:t>0</w:t>
            </w:r>
            <w:r w:rsidRPr="00364DA4">
              <w:t>2_</w:t>
            </w:r>
            <w:r w:rsidRPr="00364DA4">
              <w:t>報單類別</w:t>
            </w: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557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821EE4">
            <w:pPr>
              <w:spacing w:line="300" w:lineRule="exact"/>
            </w:pPr>
            <w:r w:rsidRPr="00364DA4">
              <w:t>通關方式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Mode of Customs clearance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  <w:rPr>
                <w:rFonts w:hint="eastAsia"/>
              </w:rPr>
            </w:pPr>
            <w:proofErr w:type="gramStart"/>
            <w:r w:rsidRPr="00364DA4">
              <w:t>an</w:t>
            </w:r>
            <w:proofErr w:type="gramEnd"/>
            <w:r w:rsidRPr="00364DA4">
              <w:rPr>
                <w:rFonts w:hint="eastAsia"/>
              </w:rPr>
              <w:t>..3</w:t>
            </w:r>
          </w:p>
        </w:tc>
        <w:tc>
          <w:tcPr>
            <w:tcW w:w="818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3163" w:type="dxa"/>
            <w:vAlign w:val="center"/>
          </w:tcPr>
          <w:p w:rsidR="00C65DE1" w:rsidRPr="00364DA4" w:rsidRDefault="00C65DE1" w:rsidP="00BF5938">
            <w:pPr>
              <w:spacing w:line="300" w:lineRule="exact"/>
            </w:pPr>
            <w:r w:rsidRPr="00364DA4">
              <w:t>參照</w:t>
            </w:r>
            <w:proofErr w:type="gramStart"/>
            <w:r w:rsidRPr="00364DA4">
              <w:t>關港貿</w:t>
            </w:r>
            <w:proofErr w:type="gramEnd"/>
            <w:r w:rsidRPr="00364DA4">
              <w:t>作業代碼</w:t>
            </w:r>
            <w:r w:rsidRPr="00364DA4">
              <w:t>--</w:t>
            </w:r>
            <w:r w:rsidRPr="00364DA4">
              <w:rPr>
                <w:rFonts w:hint="eastAsia"/>
              </w:rPr>
              <w:t>0</w:t>
            </w:r>
            <w:r w:rsidRPr="00364DA4">
              <w:t>09_</w:t>
            </w:r>
            <w:r w:rsidRPr="00364DA4">
              <w:t>通關方式</w:t>
            </w: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557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821EE4">
            <w:pPr>
              <w:spacing w:line="300" w:lineRule="exact"/>
            </w:pPr>
            <w:r w:rsidRPr="00364DA4">
              <w:t>受理單位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rFonts w:hint="eastAsia"/>
                <w:sz w:val="21"/>
                <w:szCs w:val="21"/>
              </w:rPr>
              <w:t>O</w:t>
            </w:r>
            <w:r w:rsidRPr="00364DA4">
              <w:rPr>
                <w:sz w:val="21"/>
                <w:szCs w:val="21"/>
              </w:rPr>
              <w:t>ffice of declaration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proofErr w:type="gramStart"/>
            <w:r w:rsidRPr="00364DA4">
              <w:t>an</w:t>
            </w:r>
            <w:proofErr w:type="gramEnd"/>
            <w:r w:rsidRPr="00364DA4">
              <w:t>..17</w:t>
            </w:r>
          </w:p>
        </w:tc>
        <w:tc>
          <w:tcPr>
            <w:tcW w:w="818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3163" w:type="dxa"/>
            <w:vAlign w:val="center"/>
          </w:tcPr>
          <w:p w:rsidR="00C65DE1" w:rsidRPr="00364DA4" w:rsidRDefault="00C65DE1" w:rsidP="00BF5938">
            <w:pPr>
              <w:spacing w:line="300" w:lineRule="exact"/>
            </w:pPr>
            <w:r w:rsidRPr="00364DA4">
              <w:t>參照</w:t>
            </w:r>
            <w:proofErr w:type="gramStart"/>
            <w:r w:rsidRPr="00364DA4">
              <w:t>關港貿</w:t>
            </w:r>
            <w:proofErr w:type="gramEnd"/>
            <w:r w:rsidRPr="00364DA4">
              <w:t>作業代碼</w:t>
            </w:r>
            <w:r w:rsidRPr="00364DA4">
              <w:t>--</w:t>
            </w:r>
            <w:r w:rsidRPr="00364DA4">
              <w:rPr>
                <w:rFonts w:hint="eastAsia"/>
              </w:rPr>
              <w:t>0</w:t>
            </w:r>
            <w:r w:rsidRPr="00364DA4">
              <w:t>48_</w:t>
            </w:r>
            <w:r w:rsidRPr="00364DA4">
              <w:t>受理單位</w:t>
            </w: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numPr>
                <w:ilvl w:val="0"/>
                <w:numId w:val="36"/>
              </w:numPr>
              <w:spacing w:line="300" w:lineRule="exact"/>
              <w:rPr>
                <w:rFonts w:hint="eastAsia"/>
              </w:rPr>
            </w:pPr>
          </w:p>
        </w:tc>
        <w:tc>
          <w:tcPr>
            <w:tcW w:w="557" w:type="dxa"/>
            <w:vAlign w:val="center"/>
          </w:tcPr>
          <w:p w:rsidR="00C65DE1" w:rsidRPr="00364DA4" w:rsidRDefault="00C65DE1" w:rsidP="004207C5">
            <w:pPr>
              <w:spacing w:line="300" w:lineRule="exact"/>
              <w:rPr>
                <w:rFonts w:hAnsi="標楷體" w:hint="eastAsia"/>
              </w:rPr>
            </w:pP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821EE4">
            <w:pPr>
              <w:spacing w:line="300" w:lineRule="exact"/>
            </w:pPr>
            <w:r w:rsidRPr="00364DA4">
              <w:rPr>
                <w:rFonts w:hAnsi="標楷體"/>
              </w:rPr>
              <w:t>提單號碼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4207C5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Bill of lading number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4207C5">
            <w:pPr>
              <w:spacing w:line="300" w:lineRule="exact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818" w:type="dxa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C65DE1" w:rsidRPr="00364DA4" w:rsidRDefault="00C65DE1" w:rsidP="004207C5">
            <w:pPr>
              <w:spacing w:line="300" w:lineRule="exact"/>
              <w:rPr>
                <w:sz w:val="21"/>
                <w:szCs w:val="21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65DE1" w:rsidRPr="00364DA4" w:rsidRDefault="00C65DE1" w:rsidP="004207C5">
            <w:pPr>
              <w:spacing w:line="300" w:lineRule="exact"/>
              <w:rPr>
                <w:sz w:val="21"/>
                <w:szCs w:val="21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3163" w:type="dxa"/>
            <w:vAlign w:val="center"/>
          </w:tcPr>
          <w:p w:rsidR="00C65DE1" w:rsidRPr="00364DA4" w:rsidRDefault="00C65DE1" w:rsidP="00BF5938">
            <w:pPr>
              <w:spacing w:line="300" w:lineRule="exact"/>
            </w:pP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spacing w:line="300" w:lineRule="exact"/>
              <w:ind w:left="480"/>
              <w:jc w:val="both"/>
            </w:pPr>
          </w:p>
        </w:tc>
        <w:tc>
          <w:tcPr>
            <w:tcW w:w="557" w:type="dxa"/>
            <w:vAlign w:val="center"/>
          </w:tcPr>
          <w:p w:rsidR="00C65DE1" w:rsidRPr="00364DA4" w:rsidRDefault="00C65DE1" w:rsidP="008C0C91">
            <w:pPr>
              <w:spacing w:line="300" w:lineRule="exact"/>
              <w:jc w:val="both"/>
              <w:rPr>
                <w:rFonts w:hint="eastAsia"/>
              </w:rPr>
            </w:pPr>
            <w:r w:rsidRPr="00364DA4">
              <w:rPr>
                <w:rFonts w:hint="eastAsia"/>
              </w:rPr>
              <w:t>E1</w:t>
            </w: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821EE4">
            <w:pPr>
              <w:spacing w:line="300" w:lineRule="exact"/>
            </w:pPr>
            <w:r w:rsidRPr="00364DA4">
              <w:t>主提單號碼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Master delivery order number/Bill of lading number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proofErr w:type="gramStart"/>
            <w:r w:rsidRPr="00364DA4">
              <w:t>an</w:t>
            </w:r>
            <w:proofErr w:type="gramEnd"/>
            <w:r w:rsidRPr="00364DA4">
              <w:t>..35</w:t>
            </w:r>
          </w:p>
        </w:tc>
        <w:tc>
          <w:tcPr>
            <w:tcW w:w="818" w:type="dxa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rPr>
                <w:rFonts w:hint="eastAsia"/>
              </w:rPr>
              <w:t>M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rPr>
                <w:rFonts w:hint="eastAsia"/>
              </w:rPr>
              <w:t>M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rPr>
                <w:rFonts w:hint="eastAsia"/>
              </w:rPr>
              <w:t>M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3163" w:type="dxa"/>
            <w:vAlign w:val="center"/>
          </w:tcPr>
          <w:p w:rsidR="00C65DE1" w:rsidRPr="00364DA4" w:rsidRDefault="00C65DE1" w:rsidP="00BF5938">
            <w:pPr>
              <w:spacing w:line="300" w:lineRule="exact"/>
            </w:pP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spacing w:line="300" w:lineRule="exact"/>
              <w:ind w:left="480"/>
              <w:jc w:val="both"/>
            </w:pPr>
          </w:p>
        </w:tc>
        <w:tc>
          <w:tcPr>
            <w:tcW w:w="557" w:type="dxa"/>
            <w:vAlign w:val="center"/>
          </w:tcPr>
          <w:p w:rsidR="00C65DE1" w:rsidRPr="00364DA4" w:rsidRDefault="00C65DE1" w:rsidP="008C0C91">
            <w:pPr>
              <w:spacing w:line="300" w:lineRule="exact"/>
              <w:jc w:val="both"/>
              <w:rPr>
                <w:rFonts w:hint="eastAsia"/>
              </w:rPr>
            </w:pPr>
            <w:r w:rsidRPr="00364DA4">
              <w:rPr>
                <w:rFonts w:hint="eastAsia"/>
              </w:rPr>
              <w:t>E2</w:t>
            </w: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821EE4">
            <w:pPr>
              <w:spacing w:line="300" w:lineRule="exact"/>
            </w:pPr>
            <w:r w:rsidRPr="00364DA4">
              <w:t>分提單號碼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House delivery order number/Bill of lading number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proofErr w:type="gramStart"/>
            <w:r w:rsidRPr="00364DA4">
              <w:t>an</w:t>
            </w:r>
            <w:proofErr w:type="gramEnd"/>
            <w:r w:rsidRPr="00364DA4">
              <w:t>..35</w:t>
            </w:r>
          </w:p>
        </w:tc>
        <w:tc>
          <w:tcPr>
            <w:tcW w:w="818" w:type="dxa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3163" w:type="dxa"/>
            <w:vAlign w:val="center"/>
          </w:tcPr>
          <w:p w:rsidR="00C65DE1" w:rsidRPr="00364DA4" w:rsidRDefault="00C65DE1" w:rsidP="00BF5938">
            <w:pPr>
              <w:spacing w:line="300" w:lineRule="exact"/>
            </w:pP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557" w:type="dxa"/>
            <w:vAlign w:val="center"/>
          </w:tcPr>
          <w:p w:rsidR="00C65DE1" w:rsidRPr="00364DA4" w:rsidRDefault="00C65DE1" w:rsidP="004207C5">
            <w:pPr>
              <w:spacing w:line="300" w:lineRule="exact"/>
              <w:jc w:val="both"/>
            </w:pPr>
            <w:r w:rsidRPr="00364DA4">
              <w:rPr>
                <w:rFonts w:hAnsi="標楷體"/>
              </w:rPr>
              <w:t xml:space="preserve">　</w:t>
            </w: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821EE4">
            <w:pPr>
              <w:spacing w:line="300" w:lineRule="exact"/>
            </w:pPr>
            <w:r w:rsidRPr="00364DA4">
              <w:rPr>
                <w:rFonts w:hAnsi="標楷體"/>
              </w:rPr>
              <w:t>託運單號碼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4207C5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Booking number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4207C5">
            <w:pPr>
              <w:spacing w:line="30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818" w:type="dxa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3163" w:type="dxa"/>
            <w:vAlign w:val="center"/>
          </w:tcPr>
          <w:p w:rsidR="00C65DE1" w:rsidRPr="00364DA4" w:rsidRDefault="00C65DE1" w:rsidP="00BF5938">
            <w:pPr>
              <w:spacing w:line="300" w:lineRule="exact"/>
            </w:pP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spacing w:line="300" w:lineRule="exact"/>
              <w:ind w:left="480"/>
              <w:jc w:val="both"/>
            </w:pPr>
          </w:p>
        </w:tc>
        <w:tc>
          <w:tcPr>
            <w:tcW w:w="557" w:type="dxa"/>
            <w:vAlign w:val="center"/>
          </w:tcPr>
          <w:p w:rsidR="00C65DE1" w:rsidRPr="00364DA4" w:rsidRDefault="00C65DE1" w:rsidP="004207C5">
            <w:pPr>
              <w:spacing w:line="300" w:lineRule="exact"/>
              <w:jc w:val="both"/>
              <w:rPr>
                <w:rFonts w:hint="eastAsia"/>
              </w:rPr>
            </w:pPr>
            <w:r w:rsidRPr="00364DA4">
              <w:rPr>
                <w:rFonts w:hint="eastAsia"/>
              </w:rPr>
              <w:t>E1</w:t>
            </w: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821EE4">
            <w:pPr>
              <w:spacing w:line="300" w:lineRule="exact"/>
            </w:pPr>
            <w:r w:rsidRPr="00364DA4">
              <w:t>託運</w:t>
            </w:r>
            <w:proofErr w:type="gramStart"/>
            <w:r w:rsidRPr="00364DA4">
              <w:t>單主號</w:t>
            </w:r>
            <w:proofErr w:type="gramEnd"/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Master air waybill/Bill of lading number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proofErr w:type="gramStart"/>
            <w:r w:rsidRPr="00364DA4">
              <w:t>an</w:t>
            </w:r>
            <w:proofErr w:type="gramEnd"/>
            <w:r w:rsidRPr="00364DA4">
              <w:t>..35</w:t>
            </w:r>
          </w:p>
        </w:tc>
        <w:tc>
          <w:tcPr>
            <w:tcW w:w="818" w:type="dxa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rPr>
                <w:rFonts w:hint="eastAsia"/>
              </w:rPr>
              <w:t>M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rPr>
                <w:rFonts w:hint="eastAsia"/>
              </w:rPr>
              <w:t>M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rPr>
                <w:rFonts w:hint="eastAsia"/>
              </w:rPr>
              <w:t>M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3163" w:type="dxa"/>
            <w:vAlign w:val="center"/>
          </w:tcPr>
          <w:p w:rsidR="00C65DE1" w:rsidRPr="00364DA4" w:rsidRDefault="00C65DE1" w:rsidP="00BF5938">
            <w:pPr>
              <w:spacing w:line="300" w:lineRule="exact"/>
            </w:pP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spacing w:line="300" w:lineRule="exact"/>
              <w:ind w:left="480"/>
              <w:jc w:val="both"/>
            </w:pPr>
          </w:p>
        </w:tc>
        <w:tc>
          <w:tcPr>
            <w:tcW w:w="557" w:type="dxa"/>
            <w:vAlign w:val="center"/>
          </w:tcPr>
          <w:p w:rsidR="00C65DE1" w:rsidRPr="00364DA4" w:rsidRDefault="00C65DE1" w:rsidP="004207C5">
            <w:pPr>
              <w:spacing w:line="300" w:lineRule="exact"/>
              <w:jc w:val="both"/>
              <w:rPr>
                <w:rFonts w:hint="eastAsia"/>
              </w:rPr>
            </w:pPr>
            <w:r w:rsidRPr="00364DA4">
              <w:rPr>
                <w:rFonts w:hint="eastAsia"/>
              </w:rPr>
              <w:t>E2</w:t>
            </w: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821EE4">
            <w:pPr>
              <w:spacing w:line="300" w:lineRule="exact"/>
            </w:pPr>
            <w:r w:rsidRPr="00364DA4">
              <w:t>託運單分號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House air waybill number/Bill of lading number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proofErr w:type="gramStart"/>
            <w:r w:rsidRPr="00364DA4">
              <w:t>an</w:t>
            </w:r>
            <w:proofErr w:type="gramEnd"/>
            <w:r w:rsidRPr="00364DA4">
              <w:t>..35</w:t>
            </w:r>
          </w:p>
        </w:tc>
        <w:tc>
          <w:tcPr>
            <w:tcW w:w="818" w:type="dxa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  <w:jc w:val="right"/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  <w:jc w:val="right"/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3163" w:type="dxa"/>
            <w:vAlign w:val="center"/>
          </w:tcPr>
          <w:p w:rsidR="00C65DE1" w:rsidRPr="00364DA4" w:rsidRDefault="00C65DE1" w:rsidP="00BF5938">
            <w:pPr>
              <w:spacing w:line="300" w:lineRule="exact"/>
            </w:pP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557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821EE4">
            <w:pPr>
              <w:spacing w:line="300" w:lineRule="exact"/>
            </w:pPr>
            <w:r w:rsidRPr="00364DA4">
              <w:t>總件數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4207C5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Total number of packages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</w:p>
        </w:tc>
        <w:tc>
          <w:tcPr>
            <w:tcW w:w="818" w:type="dxa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  <w:jc w:val="right"/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  <w:jc w:val="right"/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3163" w:type="dxa"/>
            <w:vAlign w:val="center"/>
          </w:tcPr>
          <w:p w:rsidR="00C65DE1" w:rsidRPr="00364DA4" w:rsidRDefault="00C65DE1" w:rsidP="00BF5938">
            <w:pPr>
              <w:spacing w:line="300" w:lineRule="exact"/>
            </w:pPr>
          </w:p>
        </w:tc>
      </w:tr>
      <w:tr w:rsidR="00C65DE1" w:rsidRPr="00364DA4" w:rsidTr="00275B94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spacing w:line="300" w:lineRule="exact"/>
              <w:ind w:left="480"/>
              <w:jc w:val="both"/>
            </w:pPr>
          </w:p>
        </w:tc>
        <w:tc>
          <w:tcPr>
            <w:tcW w:w="557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 w:rsidRPr="00364DA4">
              <w:rPr>
                <w:rFonts w:hint="eastAsia"/>
              </w:rPr>
              <w:t>E1</w:t>
            </w: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821EE4">
            <w:pPr>
              <w:spacing w:line="300" w:lineRule="exact"/>
            </w:pPr>
            <w:r w:rsidRPr="00364DA4">
              <w:t>總件數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Total number of packages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proofErr w:type="gramStart"/>
            <w:r w:rsidRPr="00364DA4">
              <w:t>n</w:t>
            </w:r>
            <w:proofErr w:type="gramEnd"/>
            <w:r w:rsidRPr="00364DA4">
              <w:t>..8</w:t>
            </w:r>
          </w:p>
        </w:tc>
        <w:tc>
          <w:tcPr>
            <w:tcW w:w="818" w:type="dxa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0240E2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4A7884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  <w:jc w:val="right"/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  <w:jc w:val="right"/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3163" w:type="dxa"/>
            <w:vAlign w:val="center"/>
          </w:tcPr>
          <w:p w:rsidR="00C65DE1" w:rsidRPr="00364DA4" w:rsidRDefault="00C65DE1" w:rsidP="00BF5938">
            <w:pPr>
              <w:spacing w:line="300" w:lineRule="exact"/>
            </w:pPr>
          </w:p>
        </w:tc>
      </w:tr>
      <w:tr w:rsidR="00C65DE1" w:rsidRPr="00364DA4" w:rsidTr="00275B94">
        <w:trPr>
          <w:cantSplit/>
          <w:trHeight w:val="421"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spacing w:line="300" w:lineRule="exact"/>
              <w:ind w:left="480"/>
              <w:jc w:val="both"/>
              <w:rPr>
                <w:rFonts w:hint="eastAsia"/>
              </w:rPr>
            </w:pPr>
          </w:p>
        </w:tc>
        <w:tc>
          <w:tcPr>
            <w:tcW w:w="557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 w:rsidRPr="00364DA4">
              <w:rPr>
                <w:rFonts w:hint="eastAsia"/>
              </w:rPr>
              <w:t>E2</w:t>
            </w: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821EE4">
            <w:pPr>
              <w:spacing w:line="300" w:lineRule="exact"/>
            </w:pPr>
            <w:r w:rsidRPr="00364DA4">
              <w:t>件數單位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Package unit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  <w:rPr>
                <w:rFonts w:hint="eastAsia"/>
              </w:rPr>
            </w:pPr>
            <w:proofErr w:type="gramStart"/>
            <w:r w:rsidRPr="00364DA4">
              <w:t>an</w:t>
            </w:r>
            <w:proofErr w:type="gramEnd"/>
            <w:r w:rsidRPr="00364DA4">
              <w:t>..</w:t>
            </w:r>
            <w:r w:rsidRPr="00364DA4">
              <w:rPr>
                <w:rFonts w:hint="eastAsia"/>
              </w:rPr>
              <w:t>3</w:t>
            </w:r>
          </w:p>
        </w:tc>
        <w:tc>
          <w:tcPr>
            <w:tcW w:w="818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4A7884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  <w:jc w:val="right"/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  <w:jc w:val="right"/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3163" w:type="dxa"/>
            <w:vAlign w:val="center"/>
          </w:tcPr>
          <w:p w:rsidR="00C65DE1" w:rsidRPr="00364DA4" w:rsidRDefault="00C65DE1" w:rsidP="00BF5938">
            <w:pPr>
              <w:spacing w:line="300" w:lineRule="exact"/>
            </w:pPr>
            <w:r w:rsidRPr="00364DA4">
              <w:t>參照</w:t>
            </w:r>
            <w:proofErr w:type="gramStart"/>
            <w:r w:rsidRPr="00364DA4">
              <w:t>關港貿</w:t>
            </w:r>
            <w:proofErr w:type="gramEnd"/>
            <w:r w:rsidRPr="00364DA4">
              <w:t>作業代碼</w:t>
            </w:r>
            <w:r w:rsidRPr="00364DA4">
              <w:t>--</w:t>
            </w:r>
            <w:r w:rsidRPr="00364DA4">
              <w:rPr>
                <w:rFonts w:hint="eastAsia"/>
              </w:rPr>
              <w:t>0</w:t>
            </w:r>
            <w:r w:rsidRPr="00364DA4">
              <w:t>06_</w:t>
            </w:r>
            <w:r w:rsidRPr="00364DA4">
              <w:t>計量單位</w:t>
            </w:r>
          </w:p>
        </w:tc>
      </w:tr>
      <w:tr w:rsidR="00C65DE1" w:rsidRPr="00364DA4" w:rsidTr="00275B94">
        <w:trPr>
          <w:cantSplit/>
          <w:trHeight w:val="421"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557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264F33">
            <w:pPr>
              <w:spacing w:line="300" w:lineRule="exact"/>
            </w:pPr>
            <w:proofErr w:type="gramStart"/>
            <w:r w:rsidRPr="00364DA4">
              <w:rPr>
                <w:rFonts w:hAnsi="標楷體"/>
              </w:rPr>
              <w:t>併</w:t>
            </w:r>
            <w:proofErr w:type="gramEnd"/>
            <w:r w:rsidRPr="00364DA4">
              <w:rPr>
                <w:rFonts w:hAnsi="標楷體"/>
              </w:rPr>
              <w:t>袋號碼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264F33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Consolidated bag No.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264F33">
            <w:pPr>
              <w:spacing w:line="300" w:lineRule="exact"/>
              <w:jc w:val="both"/>
            </w:pPr>
            <w:proofErr w:type="gramStart"/>
            <w:r w:rsidRPr="00364DA4">
              <w:t>an</w:t>
            </w:r>
            <w:proofErr w:type="gramEnd"/>
            <w:r w:rsidRPr="00364DA4">
              <w:t>..16</w:t>
            </w:r>
          </w:p>
        </w:tc>
        <w:tc>
          <w:tcPr>
            <w:tcW w:w="818" w:type="dxa"/>
            <w:vAlign w:val="center"/>
          </w:tcPr>
          <w:p w:rsidR="00C65DE1" w:rsidRPr="00364DA4" w:rsidRDefault="00C65DE1" w:rsidP="00264F33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C65DE1" w:rsidRPr="005F0B46" w:rsidRDefault="00C65DE1" w:rsidP="00264F33">
            <w:pPr>
              <w:spacing w:line="300" w:lineRule="exact"/>
              <w:jc w:val="center"/>
              <w:rPr>
                <w:highlight w:val="yellow"/>
              </w:rPr>
            </w:pPr>
            <w:r w:rsidRPr="005F0B46">
              <w:rPr>
                <w:rFonts w:hint="eastAsia"/>
                <w:highlight w:val="yellow"/>
              </w:rPr>
              <w:t>C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264F33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  <w:jc w:val="right"/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  <w:jc w:val="right"/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3163" w:type="dxa"/>
            <w:vAlign w:val="center"/>
          </w:tcPr>
          <w:p w:rsidR="00C65DE1" w:rsidRPr="00364DA4" w:rsidRDefault="00C65DE1" w:rsidP="00BF5938">
            <w:pPr>
              <w:spacing w:line="300" w:lineRule="exact"/>
            </w:pPr>
          </w:p>
        </w:tc>
      </w:tr>
      <w:tr w:rsidR="00C65DE1" w:rsidRPr="00364DA4" w:rsidTr="00275B94">
        <w:trPr>
          <w:cantSplit/>
          <w:trHeight w:val="421"/>
        </w:trPr>
        <w:tc>
          <w:tcPr>
            <w:tcW w:w="559" w:type="dxa"/>
            <w:vAlign w:val="center"/>
          </w:tcPr>
          <w:p w:rsidR="00C65DE1" w:rsidRPr="00364DA4" w:rsidRDefault="00C65DE1" w:rsidP="00B154A3">
            <w:pPr>
              <w:spacing w:line="300" w:lineRule="exact"/>
              <w:jc w:val="both"/>
            </w:pP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557" w:type="dxa"/>
            <w:vAlign w:val="center"/>
          </w:tcPr>
          <w:p w:rsidR="00C65DE1" w:rsidRPr="00364DA4" w:rsidRDefault="00C65DE1" w:rsidP="00B154A3">
            <w:p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B154A3">
            <w:pPr>
              <w:spacing w:line="300" w:lineRule="exact"/>
            </w:pPr>
            <w:proofErr w:type="gramStart"/>
            <w:r w:rsidRPr="00364DA4">
              <w:t>併袋筆</w:t>
            </w:r>
            <w:proofErr w:type="gramEnd"/>
            <w:r w:rsidRPr="00364DA4">
              <w:t>數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B154A3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Total number of house air waybill or house delivery order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B154A3">
            <w:pPr>
              <w:spacing w:line="300" w:lineRule="exact"/>
              <w:jc w:val="both"/>
            </w:pPr>
            <w:proofErr w:type="gramStart"/>
            <w:r w:rsidRPr="00364DA4">
              <w:t>n</w:t>
            </w:r>
            <w:proofErr w:type="gramEnd"/>
            <w:r w:rsidRPr="00364DA4">
              <w:rPr>
                <w:rFonts w:hint="eastAsia"/>
              </w:rPr>
              <w:t>..4</w:t>
            </w:r>
          </w:p>
        </w:tc>
        <w:tc>
          <w:tcPr>
            <w:tcW w:w="818" w:type="dxa"/>
            <w:vAlign w:val="center"/>
          </w:tcPr>
          <w:p w:rsidR="00C65DE1" w:rsidRPr="00364DA4" w:rsidRDefault="00C65DE1" w:rsidP="00B154A3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C65DE1" w:rsidRPr="005F0B46" w:rsidRDefault="00C65DE1" w:rsidP="00B154A3">
            <w:pPr>
              <w:spacing w:line="300" w:lineRule="exact"/>
              <w:jc w:val="center"/>
              <w:rPr>
                <w:highlight w:val="yellow"/>
              </w:rPr>
            </w:pPr>
            <w:r w:rsidRPr="005F0B46">
              <w:rPr>
                <w:rFonts w:hint="eastAsia"/>
                <w:highlight w:val="yellow"/>
              </w:rPr>
              <w:t>C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B154A3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C65DE1" w:rsidRPr="00364DA4" w:rsidRDefault="00C65DE1" w:rsidP="00B154A3">
            <w:pPr>
              <w:spacing w:line="300" w:lineRule="exact"/>
              <w:jc w:val="right"/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B154A3">
            <w:pPr>
              <w:spacing w:line="300" w:lineRule="exact"/>
              <w:jc w:val="right"/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B154A3">
            <w:pPr>
              <w:spacing w:line="300" w:lineRule="exact"/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</w:tcBorders>
          </w:tcPr>
          <w:p w:rsidR="00C65DE1" w:rsidRPr="00364DA4" w:rsidRDefault="00C65DE1" w:rsidP="00B154A3">
            <w:pPr>
              <w:spacing w:line="300" w:lineRule="exact"/>
            </w:pPr>
          </w:p>
        </w:tc>
        <w:tc>
          <w:tcPr>
            <w:tcW w:w="3163" w:type="dxa"/>
            <w:vAlign w:val="center"/>
          </w:tcPr>
          <w:p w:rsidR="00C65DE1" w:rsidRPr="00364DA4" w:rsidRDefault="00C65DE1" w:rsidP="00B154A3">
            <w:pPr>
              <w:spacing w:line="300" w:lineRule="exact"/>
            </w:pPr>
          </w:p>
        </w:tc>
      </w:tr>
      <w:tr w:rsidR="00C65DE1" w:rsidRPr="00364DA4" w:rsidTr="00232216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  <w:rPr>
                <w:rFonts w:hint="eastAsia"/>
              </w:rPr>
            </w:pPr>
            <w:r w:rsidRPr="00364DA4">
              <w:rPr>
                <w:rFonts w:hint="eastAsia"/>
              </w:rPr>
              <w:t>S2</w:t>
            </w: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spacing w:line="300" w:lineRule="exact"/>
              <w:ind w:left="480"/>
              <w:jc w:val="both"/>
              <w:rPr>
                <w:rFonts w:hint="eastAsia"/>
              </w:rPr>
            </w:pPr>
          </w:p>
        </w:tc>
        <w:tc>
          <w:tcPr>
            <w:tcW w:w="557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821EE4">
            <w:pPr>
              <w:spacing w:line="300" w:lineRule="exact"/>
            </w:pPr>
            <w:r w:rsidRPr="00364DA4">
              <w:rPr>
                <w:rFonts w:hint="eastAsia"/>
              </w:rPr>
              <w:t>明細資料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Detail section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818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647" w:type="dxa"/>
            <w:gridSpan w:val="2"/>
            <w:tcBorders>
              <w:top w:val="single" w:sz="4" w:space="0" w:color="000000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  <w:jc w:val="right"/>
            </w:pPr>
          </w:p>
        </w:tc>
        <w:tc>
          <w:tcPr>
            <w:tcW w:w="681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  <w:jc w:val="right"/>
            </w:pPr>
          </w:p>
        </w:tc>
        <w:tc>
          <w:tcPr>
            <w:tcW w:w="69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:rsidR="00C65DE1" w:rsidRPr="00364DA4" w:rsidRDefault="00C65DE1" w:rsidP="00C42643">
            <w:pPr>
              <w:spacing w:line="300" w:lineRule="exact"/>
              <w:jc w:val="right"/>
              <w:rPr>
                <w:rFonts w:hint="eastAsia"/>
              </w:rPr>
            </w:pPr>
            <w:r w:rsidRPr="00364DA4">
              <w:rPr>
                <w:rFonts w:hint="eastAsia"/>
              </w:rPr>
              <w:t>99</w:t>
            </w:r>
          </w:p>
        </w:tc>
        <w:tc>
          <w:tcPr>
            <w:tcW w:w="409" w:type="dxa"/>
            <w:tcBorders>
              <w:top w:val="nil"/>
              <w:left w:val="single" w:sz="4" w:space="0" w:color="000000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3163" w:type="dxa"/>
            <w:vAlign w:val="center"/>
          </w:tcPr>
          <w:p w:rsidR="00C65DE1" w:rsidRPr="00364DA4" w:rsidRDefault="00C65DE1" w:rsidP="00BF5938">
            <w:pPr>
              <w:spacing w:line="300" w:lineRule="exact"/>
            </w:pPr>
          </w:p>
        </w:tc>
      </w:tr>
      <w:tr w:rsidR="00C65DE1" w:rsidRPr="00364DA4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557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821EE4">
            <w:pPr>
              <w:spacing w:line="300" w:lineRule="exact"/>
            </w:pPr>
            <w:r w:rsidRPr="00364DA4">
              <w:t>項次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Goods item number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  <w:rPr>
                <w:rFonts w:hint="eastAsia"/>
              </w:rPr>
            </w:pPr>
            <w:proofErr w:type="gramStart"/>
            <w:r w:rsidRPr="00364DA4">
              <w:t>n</w:t>
            </w:r>
            <w:proofErr w:type="gramEnd"/>
            <w:r w:rsidRPr="00364DA4">
              <w:t>..</w:t>
            </w:r>
            <w:r w:rsidRPr="00364DA4">
              <w:rPr>
                <w:rFonts w:hint="eastAsia"/>
              </w:rPr>
              <w:t>4</w:t>
            </w:r>
          </w:p>
        </w:tc>
        <w:tc>
          <w:tcPr>
            <w:tcW w:w="818" w:type="dxa"/>
            <w:vAlign w:val="center"/>
          </w:tcPr>
          <w:p w:rsidR="00C65DE1" w:rsidRPr="00364DA4" w:rsidRDefault="00C65DE1" w:rsidP="003066DE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3066DE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3066DE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647" w:type="dxa"/>
            <w:gridSpan w:val="2"/>
            <w:tcBorders>
              <w:top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  <w:jc w:val="right"/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  <w:jc w:val="right"/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409" w:type="dxa"/>
            <w:tcBorders>
              <w:top w:val="nil"/>
              <w:left w:val="single" w:sz="4" w:space="0" w:color="000000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3163" w:type="dxa"/>
            <w:vAlign w:val="center"/>
          </w:tcPr>
          <w:p w:rsidR="00C65DE1" w:rsidRPr="00364DA4" w:rsidRDefault="00C65DE1" w:rsidP="00BF5938">
            <w:pPr>
              <w:spacing w:line="300" w:lineRule="exact"/>
              <w:rPr>
                <w:rFonts w:hint="eastAsia"/>
              </w:rPr>
            </w:pPr>
          </w:p>
        </w:tc>
      </w:tr>
      <w:tr w:rsidR="00C65DE1" w:rsidRPr="00364DA4" w:rsidTr="003066DE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557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821EE4">
            <w:pPr>
              <w:spacing w:line="300" w:lineRule="exact"/>
            </w:pPr>
            <w:r w:rsidRPr="00364DA4">
              <w:t>應補辦事項代碼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rFonts w:hint="eastAsia"/>
                <w:sz w:val="21"/>
                <w:szCs w:val="21"/>
              </w:rPr>
              <w:t>R</w:t>
            </w:r>
            <w:r w:rsidRPr="00364DA4">
              <w:rPr>
                <w:sz w:val="21"/>
                <w:szCs w:val="21"/>
              </w:rPr>
              <w:t>equired formalities,</w:t>
            </w:r>
            <w:r w:rsidRPr="00364DA4">
              <w:rPr>
                <w:rFonts w:hint="eastAsia"/>
                <w:sz w:val="21"/>
                <w:szCs w:val="21"/>
              </w:rPr>
              <w:t xml:space="preserve"> </w:t>
            </w:r>
            <w:r w:rsidRPr="00364DA4">
              <w:rPr>
                <w:sz w:val="21"/>
                <w:szCs w:val="21"/>
              </w:rPr>
              <w:t>coded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 w:rsidRPr="00364DA4">
              <w:t>an3</w:t>
            </w:r>
          </w:p>
        </w:tc>
        <w:tc>
          <w:tcPr>
            <w:tcW w:w="818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647" w:type="dxa"/>
            <w:gridSpan w:val="2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:rsidR="00C65DE1" w:rsidRPr="00364DA4" w:rsidRDefault="00C65DE1" w:rsidP="00C42643">
            <w:pPr>
              <w:spacing w:line="300" w:lineRule="exact"/>
              <w:jc w:val="right"/>
              <w:rPr>
                <w:rFonts w:hint="eastAsia"/>
              </w:rPr>
            </w:pPr>
            <w:r w:rsidRPr="00364DA4">
              <w:rPr>
                <w:rFonts w:hint="eastAsia"/>
              </w:rPr>
              <w:t>9</w:t>
            </w:r>
          </w:p>
        </w:tc>
        <w:tc>
          <w:tcPr>
            <w:tcW w:w="681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  <w:jc w:val="right"/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409" w:type="dxa"/>
            <w:tcBorders>
              <w:top w:val="nil"/>
              <w:left w:val="single" w:sz="4" w:space="0" w:color="000000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3163" w:type="dxa"/>
            <w:vAlign w:val="center"/>
          </w:tcPr>
          <w:p w:rsidR="00C65DE1" w:rsidRPr="00364DA4" w:rsidRDefault="00C65DE1" w:rsidP="00BF5938">
            <w:pPr>
              <w:spacing w:line="300" w:lineRule="exact"/>
            </w:pPr>
            <w:r w:rsidRPr="00364DA4">
              <w:t>參照</w:t>
            </w:r>
            <w:proofErr w:type="gramStart"/>
            <w:r w:rsidRPr="00364DA4">
              <w:t>關港貿</w:t>
            </w:r>
            <w:proofErr w:type="gramEnd"/>
            <w:r w:rsidRPr="00364DA4">
              <w:t>作業代碼</w:t>
            </w:r>
            <w:r w:rsidRPr="00364DA4">
              <w:t>--</w:t>
            </w:r>
            <w:r w:rsidRPr="00364DA4">
              <w:rPr>
                <w:rFonts w:hint="eastAsia"/>
              </w:rPr>
              <w:t>0</w:t>
            </w:r>
            <w:r w:rsidRPr="00364DA4">
              <w:t>17_</w:t>
            </w:r>
            <w:r w:rsidRPr="00364DA4">
              <w:t>應補辦事項</w:t>
            </w:r>
          </w:p>
        </w:tc>
      </w:tr>
      <w:tr w:rsidR="00C65DE1" w:rsidRPr="00364DA4" w:rsidTr="003066DE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557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3066DE">
            <w:pPr>
              <w:spacing w:line="300" w:lineRule="exact"/>
            </w:pPr>
            <w:bookmarkStart w:id="3" w:name="檢附影像文件名稱"/>
            <w:r w:rsidRPr="00364DA4">
              <w:rPr>
                <w:rFonts w:hint="eastAsia"/>
              </w:rPr>
              <w:t>檢附影像文件名稱</w:t>
            </w:r>
            <w:bookmarkEnd w:id="3"/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3066DE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Image file name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3066DE">
            <w:pPr>
              <w:spacing w:line="300" w:lineRule="exact"/>
              <w:jc w:val="both"/>
            </w:pPr>
            <w:proofErr w:type="gramStart"/>
            <w:r w:rsidRPr="00364DA4">
              <w:t>an</w:t>
            </w:r>
            <w:proofErr w:type="gramEnd"/>
            <w:r w:rsidRPr="00364DA4">
              <w:t>..200</w:t>
            </w:r>
          </w:p>
        </w:tc>
        <w:tc>
          <w:tcPr>
            <w:tcW w:w="818" w:type="dxa"/>
            <w:vAlign w:val="center"/>
          </w:tcPr>
          <w:p w:rsidR="00C65DE1" w:rsidRPr="00364DA4" w:rsidRDefault="00C65DE1" w:rsidP="003066DE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3066DE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3066DE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647" w:type="dxa"/>
            <w:gridSpan w:val="2"/>
            <w:vMerge/>
            <w:tcBorders>
              <w:bottom w:val="single" w:sz="4" w:space="0" w:color="000000"/>
              <w:right w:val="single" w:sz="4" w:space="0" w:color="000000"/>
            </w:tcBorders>
          </w:tcPr>
          <w:p w:rsidR="00C65DE1" w:rsidRPr="00364DA4" w:rsidRDefault="00C65DE1" w:rsidP="00C42643">
            <w:pPr>
              <w:spacing w:line="300" w:lineRule="exact"/>
              <w:jc w:val="right"/>
              <w:rPr>
                <w:rFonts w:hint="eastAsia"/>
              </w:rPr>
            </w:pPr>
          </w:p>
        </w:tc>
        <w:tc>
          <w:tcPr>
            <w:tcW w:w="681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C65DE1" w:rsidRPr="00364DA4" w:rsidRDefault="00C65DE1" w:rsidP="00C42643">
            <w:pPr>
              <w:spacing w:line="300" w:lineRule="exact"/>
              <w:jc w:val="right"/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409" w:type="dxa"/>
            <w:tcBorders>
              <w:top w:val="nil"/>
              <w:left w:val="single" w:sz="4" w:space="0" w:color="000000"/>
              <w:bottom w:val="nil"/>
            </w:tcBorders>
          </w:tcPr>
          <w:p w:rsidR="00C65DE1" w:rsidRPr="00364DA4" w:rsidRDefault="00C65DE1" w:rsidP="00C42643">
            <w:pPr>
              <w:spacing w:line="300" w:lineRule="exact"/>
            </w:pPr>
          </w:p>
        </w:tc>
        <w:tc>
          <w:tcPr>
            <w:tcW w:w="3163" w:type="dxa"/>
            <w:vAlign w:val="center"/>
          </w:tcPr>
          <w:p w:rsidR="00C65DE1" w:rsidRPr="00364DA4" w:rsidRDefault="00C65DE1" w:rsidP="00BF5938">
            <w:pPr>
              <w:spacing w:line="300" w:lineRule="exact"/>
            </w:pPr>
          </w:p>
        </w:tc>
      </w:tr>
      <w:tr w:rsidR="00C65DE1" w:rsidRPr="0060045D">
        <w:trPr>
          <w:cantSplit/>
        </w:trPr>
        <w:tc>
          <w:tcPr>
            <w:tcW w:w="559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</w:p>
        </w:tc>
        <w:tc>
          <w:tcPr>
            <w:tcW w:w="630" w:type="dxa"/>
            <w:vAlign w:val="center"/>
          </w:tcPr>
          <w:p w:rsidR="00C65DE1" w:rsidRPr="00364DA4" w:rsidRDefault="00C65DE1" w:rsidP="00C65DE1">
            <w:pPr>
              <w:numPr>
                <w:ilvl w:val="0"/>
                <w:numId w:val="36"/>
              </w:num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557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  <w:rPr>
                <w:rFonts w:hint="eastAsia"/>
              </w:rPr>
            </w:pPr>
          </w:p>
        </w:tc>
        <w:tc>
          <w:tcPr>
            <w:tcW w:w="1769" w:type="dxa"/>
            <w:gridSpan w:val="2"/>
            <w:vAlign w:val="center"/>
          </w:tcPr>
          <w:p w:rsidR="00C65DE1" w:rsidRPr="00364DA4" w:rsidRDefault="00C65DE1" w:rsidP="00821EE4">
            <w:pPr>
              <w:spacing w:line="300" w:lineRule="exact"/>
            </w:pPr>
            <w:r w:rsidRPr="00364DA4">
              <w:t>輸出入規定</w:t>
            </w:r>
          </w:p>
        </w:tc>
        <w:tc>
          <w:tcPr>
            <w:tcW w:w="2757" w:type="dxa"/>
            <w:gridSpan w:val="3"/>
            <w:vAlign w:val="center"/>
          </w:tcPr>
          <w:p w:rsidR="00C65DE1" w:rsidRPr="00364DA4" w:rsidRDefault="00C65DE1" w:rsidP="00C11747">
            <w:pPr>
              <w:spacing w:line="300" w:lineRule="exact"/>
              <w:rPr>
                <w:sz w:val="21"/>
                <w:szCs w:val="21"/>
              </w:rPr>
            </w:pPr>
            <w:r w:rsidRPr="00364DA4">
              <w:rPr>
                <w:sz w:val="21"/>
                <w:szCs w:val="21"/>
              </w:rPr>
              <w:t>Code of import &amp; export regulation</w:t>
            </w:r>
          </w:p>
        </w:tc>
        <w:tc>
          <w:tcPr>
            <w:tcW w:w="975" w:type="dxa"/>
            <w:vAlign w:val="center"/>
          </w:tcPr>
          <w:p w:rsidR="00C65DE1" w:rsidRPr="00364DA4" w:rsidRDefault="00C65DE1" w:rsidP="00C42643">
            <w:pPr>
              <w:spacing w:line="300" w:lineRule="exact"/>
              <w:jc w:val="both"/>
            </w:pPr>
            <w:r w:rsidRPr="00364DA4">
              <w:t>an3</w:t>
            </w:r>
          </w:p>
        </w:tc>
        <w:tc>
          <w:tcPr>
            <w:tcW w:w="818" w:type="dxa"/>
            <w:vAlign w:val="center"/>
          </w:tcPr>
          <w:p w:rsidR="00C65DE1" w:rsidRPr="00364DA4" w:rsidRDefault="00C65DE1" w:rsidP="004A7884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559" w:type="dxa"/>
            <w:gridSpan w:val="2"/>
            <w:vAlign w:val="center"/>
          </w:tcPr>
          <w:p w:rsidR="00C65DE1" w:rsidRPr="00364DA4" w:rsidRDefault="00C65DE1" w:rsidP="004A7884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665" w:type="dxa"/>
            <w:vAlign w:val="center"/>
          </w:tcPr>
          <w:p w:rsidR="00C65DE1" w:rsidRPr="00364DA4" w:rsidRDefault="00C65DE1" w:rsidP="004A7884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647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 w:rsidR="00C65DE1" w:rsidRPr="0060045D" w:rsidRDefault="00C65DE1" w:rsidP="00C42643">
            <w:pPr>
              <w:spacing w:line="300" w:lineRule="exact"/>
              <w:jc w:val="right"/>
              <w:rPr>
                <w:rFonts w:hint="eastAsia"/>
              </w:rPr>
            </w:pPr>
            <w:r w:rsidRPr="00364DA4">
              <w:rPr>
                <w:rFonts w:hint="eastAsia"/>
              </w:rPr>
              <w:t>9</w:t>
            </w:r>
          </w:p>
        </w:tc>
        <w:tc>
          <w:tcPr>
            <w:tcW w:w="681" w:type="dxa"/>
            <w:tcBorders>
              <w:top w:val="nil"/>
              <w:left w:val="single" w:sz="4" w:space="0" w:color="000000"/>
              <w:right w:val="nil"/>
            </w:tcBorders>
          </w:tcPr>
          <w:p w:rsidR="00C65DE1" w:rsidRPr="0060045D" w:rsidRDefault="00C65DE1" w:rsidP="00C42643">
            <w:pPr>
              <w:spacing w:line="300" w:lineRule="exact"/>
              <w:jc w:val="right"/>
            </w:pPr>
          </w:p>
        </w:tc>
        <w:tc>
          <w:tcPr>
            <w:tcW w:w="696" w:type="dxa"/>
            <w:tcBorders>
              <w:top w:val="nil"/>
              <w:left w:val="nil"/>
              <w:right w:val="single" w:sz="4" w:space="0" w:color="000000"/>
            </w:tcBorders>
          </w:tcPr>
          <w:p w:rsidR="00C65DE1" w:rsidRPr="0060045D" w:rsidRDefault="00C65DE1" w:rsidP="00C42643">
            <w:pPr>
              <w:spacing w:line="300" w:lineRule="exact"/>
            </w:pPr>
          </w:p>
        </w:tc>
        <w:tc>
          <w:tcPr>
            <w:tcW w:w="409" w:type="dxa"/>
            <w:tcBorders>
              <w:top w:val="nil"/>
              <w:left w:val="single" w:sz="4" w:space="0" w:color="000000"/>
            </w:tcBorders>
          </w:tcPr>
          <w:p w:rsidR="00C65DE1" w:rsidRPr="0060045D" w:rsidRDefault="00C65DE1" w:rsidP="00C42643">
            <w:pPr>
              <w:spacing w:line="300" w:lineRule="exact"/>
            </w:pPr>
          </w:p>
        </w:tc>
        <w:tc>
          <w:tcPr>
            <w:tcW w:w="3163" w:type="dxa"/>
            <w:vAlign w:val="center"/>
          </w:tcPr>
          <w:p w:rsidR="00C65DE1" w:rsidRPr="0060045D" w:rsidRDefault="00C65DE1" w:rsidP="00BF5938">
            <w:pPr>
              <w:spacing w:line="300" w:lineRule="exact"/>
              <w:rPr>
                <w:rFonts w:hint="eastAsia"/>
              </w:rPr>
            </w:pPr>
          </w:p>
        </w:tc>
      </w:tr>
    </w:tbl>
    <w:p w:rsidR="00D85D06" w:rsidRPr="0060045D" w:rsidRDefault="00E36967" w:rsidP="00642EF5">
      <w:pPr>
        <w:rPr>
          <w:rFonts w:hAnsi="標楷體" w:hint="eastAsia"/>
        </w:rPr>
      </w:pPr>
      <w:proofErr w:type="gramStart"/>
      <w:r w:rsidRPr="0060045D">
        <w:rPr>
          <w:rFonts w:hAnsi="標楷體" w:hint="eastAsia"/>
          <w:sz w:val="20"/>
          <w:szCs w:val="20"/>
        </w:rPr>
        <w:t>﹝</w:t>
      </w:r>
      <w:proofErr w:type="gramEnd"/>
      <w:r w:rsidRPr="0060045D">
        <w:rPr>
          <w:rFonts w:hAnsi="標楷體" w:hint="eastAsia"/>
          <w:sz w:val="20"/>
          <w:szCs w:val="20"/>
        </w:rPr>
        <w:t>說明</w:t>
      </w:r>
      <w:proofErr w:type="gramStart"/>
      <w:r w:rsidRPr="0060045D">
        <w:rPr>
          <w:rFonts w:hAnsi="標楷體" w:hint="eastAsia"/>
          <w:sz w:val="20"/>
          <w:szCs w:val="20"/>
        </w:rPr>
        <w:t>﹞</w:t>
      </w:r>
      <w:proofErr w:type="gramEnd"/>
      <w:r w:rsidRPr="0060045D">
        <w:rPr>
          <w:rFonts w:hAnsi="標楷體"/>
          <w:sz w:val="20"/>
          <w:szCs w:val="20"/>
        </w:rPr>
        <w:t>a2</w:t>
      </w:r>
      <w:r w:rsidRPr="0060045D">
        <w:rPr>
          <w:rFonts w:hAnsi="標楷體" w:hint="eastAsia"/>
          <w:sz w:val="20"/>
          <w:szCs w:val="20"/>
        </w:rPr>
        <w:t>：固定文字</w:t>
      </w:r>
      <w:r w:rsidRPr="0060045D">
        <w:rPr>
          <w:rFonts w:hAnsi="標楷體"/>
          <w:sz w:val="20"/>
          <w:szCs w:val="20"/>
        </w:rPr>
        <w:t xml:space="preserve"> n3</w:t>
      </w:r>
      <w:r w:rsidRPr="0060045D">
        <w:rPr>
          <w:rFonts w:hAnsi="標楷體" w:hint="eastAsia"/>
          <w:sz w:val="20"/>
          <w:szCs w:val="20"/>
        </w:rPr>
        <w:t>：固定數字</w:t>
      </w:r>
      <w:r w:rsidRPr="0060045D">
        <w:rPr>
          <w:rFonts w:hAnsi="標楷體"/>
          <w:sz w:val="20"/>
          <w:szCs w:val="20"/>
        </w:rPr>
        <w:t xml:space="preserve"> n..3</w:t>
      </w:r>
      <w:r w:rsidRPr="0060045D">
        <w:rPr>
          <w:rFonts w:hAnsi="標楷體" w:hint="eastAsia"/>
          <w:sz w:val="20"/>
          <w:szCs w:val="20"/>
        </w:rPr>
        <w:t>：變動數字</w:t>
      </w:r>
      <w:r w:rsidRPr="0060045D">
        <w:rPr>
          <w:rFonts w:hAnsi="標楷體"/>
          <w:sz w:val="20"/>
          <w:szCs w:val="20"/>
        </w:rPr>
        <w:t xml:space="preserve"> </w:t>
      </w:r>
      <w:r w:rsidRPr="0060045D">
        <w:rPr>
          <w:sz w:val="20"/>
          <w:szCs w:val="20"/>
        </w:rPr>
        <w:t>an3</w:t>
      </w:r>
      <w:r w:rsidRPr="0060045D">
        <w:rPr>
          <w:rFonts w:hAnsi="標楷體" w:hint="eastAsia"/>
          <w:sz w:val="20"/>
          <w:szCs w:val="20"/>
        </w:rPr>
        <w:t>：固定文數字</w:t>
      </w:r>
      <w:r w:rsidRPr="0060045D">
        <w:rPr>
          <w:rFonts w:hAnsi="標楷體"/>
          <w:sz w:val="20"/>
          <w:szCs w:val="20"/>
        </w:rPr>
        <w:t xml:space="preserve"> </w:t>
      </w:r>
      <w:r w:rsidRPr="0060045D">
        <w:rPr>
          <w:sz w:val="20"/>
          <w:szCs w:val="20"/>
        </w:rPr>
        <w:t>an..3</w:t>
      </w:r>
      <w:r w:rsidRPr="0060045D">
        <w:rPr>
          <w:rFonts w:hAnsi="標楷體" w:hint="eastAsia"/>
          <w:sz w:val="20"/>
          <w:szCs w:val="20"/>
        </w:rPr>
        <w:t>：變動文數字</w:t>
      </w:r>
      <w:r w:rsidRPr="0060045D">
        <w:rPr>
          <w:sz w:val="20"/>
          <w:szCs w:val="20"/>
        </w:rPr>
        <w:t xml:space="preserve"> M</w:t>
      </w:r>
      <w:r w:rsidRPr="0060045D">
        <w:rPr>
          <w:rFonts w:hAnsi="標楷體" w:hint="eastAsia"/>
          <w:sz w:val="20"/>
          <w:szCs w:val="20"/>
        </w:rPr>
        <w:t>：必要型</w:t>
      </w:r>
      <w:r w:rsidRPr="0060045D">
        <w:rPr>
          <w:rFonts w:hAnsi="標楷體"/>
          <w:sz w:val="20"/>
          <w:szCs w:val="20"/>
        </w:rPr>
        <w:t>(Mandatory)</w:t>
      </w:r>
      <w:r w:rsidRPr="0060045D">
        <w:rPr>
          <w:rFonts w:hAnsi="標楷體" w:hint="eastAsia"/>
          <w:sz w:val="20"/>
          <w:szCs w:val="20"/>
        </w:rPr>
        <w:t xml:space="preserve"> </w:t>
      </w:r>
      <w:r w:rsidRPr="0060045D">
        <w:rPr>
          <w:sz w:val="20"/>
          <w:szCs w:val="20"/>
        </w:rPr>
        <w:t xml:space="preserve"> C</w:t>
      </w:r>
      <w:r w:rsidRPr="0060045D">
        <w:rPr>
          <w:rFonts w:hAnsi="標楷體" w:hint="eastAsia"/>
          <w:sz w:val="20"/>
          <w:szCs w:val="20"/>
        </w:rPr>
        <w:t>：條件型</w:t>
      </w:r>
      <w:r w:rsidRPr="0060045D">
        <w:rPr>
          <w:rFonts w:hAnsi="標楷體"/>
          <w:sz w:val="20"/>
          <w:szCs w:val="20"/>
        </w:rPr>
        <w:t>(Conditional)</w:t>
      </w:r>
      <w:r w:rsidRPr="0060045D">
        <w:rPr>
          <w:rFonts w:hAnsi="標楷體" w:hint="eastAsia"/>
          <w:sz w:val="20"/>
          <w:szCs w:val="20"/>
        </w:rPr>
        <w:t xml:space="preserve">  </w:t>
      </w:r>
      <w:proofErr w:type="gramStart"/>
      <w:r w:rsidRPr="0060045D">
        <w:rPr>
          <w:rFonts w:hAnsi="標楷體" w:hint="eastAsia"/>
          <w:sz w:val="20"/>
          <w:szCs w:val="20"/>
        </w:rPr>
        <w:t>—</w:t>
      </w:r>
      <w:proofErr w:type="gramEnd"/>
      <w:r w:rsidRPr="0060045D">
        <w:rPr>
          <w:rFonts w:hAnsi="標楷體" w:hint="eastAsia"/>
          <w:sz w:val="20"/>
          <w:szCs w:val="20"/>
        </w:rPr>
        <w:t>：無需要</w:t>
      </w:r>
    </w:p>
    <w:sectPr w:rsidR="00D85D06" w:rsidRPr="0060045D" w:rsidSect="00DD52D6">
      <w:headerReference w:type="default" r:id="rId8"/>
      <w:pgSz w:w="16838" w:h="11906" w:orient="landscape" w:code="9"/>
      <w:pgMar w:top="1418" w:right="1418" w:bottom="1418" w:left="1418" w:header="851" w:footer="725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2E48" w:rsidRDefault="00E82E48">
      <w:r>
        <w:separator/>
      </w:r>
    </w:p>
    <w:p w:rsidR="00E82E48" w:rsidRDefault="00E82E48"/>
    <w:p w:rsidR="00E82E48" w:rsidRDefault="00E82E48"/>
    <w:p w:rsidR="00E82E48" w:rsidRDefault="00E82E48"/>
    <w:p w:rsidR="00E82E48" w:rsidRDefault="00E82E48"/>
    <w:p w:rsidR="00E82E48" w:rsidRDefault="00E82E48"/>
  </w:endnote>
  <w:endnote w:type="continuationSeparator" w:id="0">
    <w:p w:rsidR="00E82E48" w:rsidRDefault="00E82E48">
      <w:r>
        <w:continuationSeparator/>
      </w:r>
    </w:p>
    <w:p w:rsidR="00E82E48" w:rsidRDefault="00E82E48"/>
    <w:p w:rsidR="00E82E48" w:rsidRDefault="00E82E48"/>
    <w:p w:rsidR="00E82E48" w:rsidRDefault="00E82E48"/>
    <w:p w:rsidR="00E82E48" w:rsidRDefault="00E82E48"/>
    <w:p w:rsidR="00E82E48" w:rsidRDefault="00E82E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2E48" w:rsidRDefault="00E82E48">
      <w:r>
        <w:separator/>
      </w:r>
    </w:p>
    <w:p w:rsidR="00E82E48" w:rsidRDefault="00E82E48"/>
    <w:p w:rsidR="00E82E48" w:rsidRDefault="00E82E48"/>
    <w:p w:rsidR="00E82E48" w:rsidRDefault="00E82E48"/>
    <w:p w:rsidR="00E82E48" w:rsidRDefault="00E82E48"/>
    <w:p w:rsidR="00E82E48" w:rsidRDefault="00E82E48"/>
  </w:footnote>
  <w:footnote w:type="continuationSeparator" w:id="0">
    <w:p w:rsidR="00E82E48" w:rsidRDefault="00E82E48">
      <w:r>
        <w:continuationSeparator/>
      </w:r>
    </w:p>
    <w:p w:rsidR="00E82E48" w:rsidRDefault="00E82E48"/>
    <w:p w:rsidR="00E82E48" w:rsidRDefault="00E82E48"/>
    <w:p w:rsidR="00E82E48" w:rsidRDefault="00E82E48"/>
    <w:p w:rsidR="00E82E48" w:rsidRDefault="00E82E48"/>
    <w:p w:rsidR="00E82E48" w:rsidRDefault="00E82E4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2897" w:rsidRPr="00A92F52" w:rsidRDefault="00872897" w:rsidP="00BA1D6F">
    <w:pPr>
      <w:pBdr>
        <w:bottom w:val="thinThickSmallGap" w:sz="24" w:space="1" w:color="auto"/>
      </w:pBdr>
      <w:spacing w:line="340" w:lineRule="exact"/>
      <w:rPr>
        <w:rFonts w:ascii="標楷體" w:hAnsi="標楷體" w:hint="eastAsia"/>
        <w:noProof/>
      </w:rPr>
    </w:pPr>
    <w:r w:rsidRPr="00A92F52">
      <w:rPr>
        <w:rFonts w:ascii="標楷體" w:hAnsi="標楷體" w:hint="eastAsia"/>
        <w:noProof/>
      </w:rPr>
      <w:t>財政部關</w:t>
    </w:r>
    <w:r w:rsidR="00025946">
      <w:rPr>
        <w:rFonts w:ascii="標楷體" w:hAnsi="標楷體" w:hint="eastAsia"/>
        <w:noProof/>
      </w:rPr>
      <w:t>務署</w:t>
    </w:r>
  </w:p>
  <w:p w:rsidR="00872897" w:rsidRPr="00C36C57" w:rsidRDefault="00D33861" w:rsidP="00BA1D6F">
    <w:pPr>
      <w:pBdr>
        <w:bottom w:val="thinThickSmallGap" w:sz="24" w:space="1" w:color="auto"/>
      </w:pBdr>
      <w:tabs>
        <w:tab w:val="right" w:pos="14002"/>
      </w:tabs>
      <w:spacing w:line="320" w:lineRule="exact"/>
      <w:rPr>
        <w:rFonts w:hint="eastAsia"/>
        <w:noProof/>
      </w:rPr>
    </w:pPr>
    <w:r>
      <w:rPr>
        <w:rFonts w:hint="eastAsia"/>
        <w:noProof/>
      </w:rPr>
      <w:t>關港貿</w:t>
    </w:r>
    <w:r w:rsidRPr="00C37D7A">
      <w:rPr>
        <w:noProof/>
      </w:rPr>
      <w:t>XML</w:t>
    </w:r>
    <w:r>
      <w:rPr>
        <w:rFonts w:hint="eastAsia"/>
        <w:noProof/>
      </w:rPr>
      <w:t>訊息建置指引（通關）</w:t>
    </w:r>
    <w:r w:rsidR="00872897">
      <w:rPr>
        <w:rFonts w:hint="eastAsia"/>
        <w:noProof/>
      </w:rPr>
      <w:tab/>
    </w:r>
    <w:r w:rsidR="00872897" w:rsidRPr="00BA1D6F">
      <w:t>應補辦事項通知</w:t>
    </w:r>
    <w:r w:rsidR="00872897">
      <w:rPr>
        <w:rFonts w:hint="eastAsia"/>
        <w:noProof/>
      </w:rPr>
      <w:t>（</w:t>
    </w:r>
    <w:r w:rsidR="00872897">
      <w:rPr>
        <w:rFonts w:hint="eastAsia"/>
        <w:noProof/>
      </w:rPr>
      <w:t>N5107</w:t>
    </w:r>
    <w:r w:rsidR="00872897">
      <w:rPr>
        <w:rFonts w:hint="eastAsia"/>
        <w:noProof/>
      </w:rPr>
      <w:t>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018CB86E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538EEABE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AED4905A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38F45934"/>
    <w:lvl w:ilvl="0">
      <w:start w:val="1"/>
      <w:numFmt w:val="decimal"/>
      <w:pStyle w:val="2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CDAE14C4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A6CCB38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0A8CDFC8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DA765CF8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A7CE9EA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079EAA2C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157038A"/>
    <w:multiLevelType w:val="multilevel"/>
    <w:tmpl w:val="04090023"/>
    <w:styleLink w:val="a1"/>
    <w:lvl w:ilvl="0">
      <w:start w:val="1"/>
      <w:numFmt w:val="ideographTraditional"/>
      <w:suff w:val="nothing"/>
      <w:lvlText w:val="%1、"/>
      <w:lvlJc w:val="left"/>
      <w:pPr>
        <w:tabs>
          <w:tab w:val="num" w:pos="425"/>
        </w:tabs>
        <w:ind w:left="425" w:hanging="425"/>
      </w:pPr>
    </w:lvl>
    <w:lvl w:ilvl="1">
      <w:start w:val="1"/>
      <w:numFmt w:val="ideographZodiac"/>
      <w:suff w:val="nothing"/>
      <w:lvlText w:val="%2、"/>
      <w:lvlJc w:val="left"/>
      <w:pPr>
        <w:tabs>
          <w:tab w:val="num" w:pos="992"/>
        </w:tabs>
        <w:ind w:left="992" w:hanging="567"/>
      </w:pPr>
    </w:lvl>
    <w:lvl w:ilvl="2">
      <w:start w:val="1"/>
      <w:numFmt w:val="ideographLegalTraditional"/>
      <w:suff w:val="nothing"/>
      <w:lvlText w:val="%3、"/>
      <w:lvlJc w:val="left"/>
      <w:pPr>
        <w:tabs>
          <w:tab w:val="num" w:pos="1418"/>
        </w:tabs>
        <w:ind w:left="1418" w:hanging="567"/>
      </w:pPr>
    </w:lvl>
    <w:lvl w:ilvl="3">
      <w:start w:val="1"/>
      <w:numFmt w:val="taiwaneseCountingThousand"/>
      <w:suff w:val="nothing"/>
      <w:lvlText w:val="%4、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11" w15:restartNumberingAfterBreak="0">
    <w:nsid w:val="01CB1B65"/>
    <w:multiLevelType w:val="hybridMultilevel"/>
    <w:tmpl w:val="5C4240A4"/>
    <w:lvl w:ilvl="0" w:tplc="043A4DDC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35591BB8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C21121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16CAFA87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A89D395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E441BCC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161688E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7CBBD489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F378340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2" w15:restartNumberingAfterBreak="0">
    <w:nsid w:val="0AEB2CBF"/>
    <w:multiLevelType w:val="hybridMultilevel"/>
    <w:tmpl w:val="778FA12B"/>
    <w:lvl w:ilvl="0" w:tplc="19EE8191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4B6C33CB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9B7A682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2BD29974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427DE881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631AFF6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B161C35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0433543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41A70B73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3" w15:restartNumberingAfterBreak="0">
    <w:nsid w:val="0B015AC6"/>
    <w:multiLevelType w:val="hybridMultilevel"/>
    <w:tmpl w:val="8DCC363E"/>
    <w:lvl w:ilvl="0" w:tplc="E1CA7E38">
      <w:start w:val="1"/>
      <w:numFmt w:val="decimal"/>
      <w:lvlText w:val="G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0D8B28A4"/>
    <w:multiLevelType w:val="hybridMultilevel"/>
    <w:tmpl w:val="26DCD308"/>
    <w:lvl w:ilvl="0" w:tplc="7D9B2982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1CFF014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0F855E0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10B0656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19078E7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39B605D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8CE3DC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51E3687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69738F84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5" w15:restartNumberingAfterBreak="0">
    <w:nsid w:val="0F1848F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6" w15:restartNumberingAfterBreak="0">
    <w:nsid w:val="0F8636E3"/>
    <w:multiLevelType w:val="hybridMultilevel"/>
    <w:tmpl w:val="15D1B468"/>
    <w:lvl w:ilvl="0" w:tplc="35BF3AB2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1B40078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3E045CC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6C113E05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593015F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4C4EF90A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606873FB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6B25D26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14769E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7" w15:restartNumberingAfterBreak="0">
    <w:nsid w:val="0FF13A8B"/>
    <w:multiLevelType w:val="hybridMultilevel"/>
    <w:tmpl w:val="33FD1891"/>
    <w:lvl w:ilvl="0" w:tplc="2821CAEF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7198CF0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7704C839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61C9A5CC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562F5032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18B4C263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6AA5BDBD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1049AB9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7EDF6E7E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8" w15:restartNumberingAfterBreak="0">
    <w:nsid w:val="323A750D"/>
    <w:multiLevelType w:val="hybridMultilevel"/>
    <w:tmpl w:val="5DA017BE"/>
    <w:lvl w:ilvl="0" w:tplc="2E8FCC07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FD00D1D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809458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27CBE2AF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A07274C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BBCB3FC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31F43B7A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19C057B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63157E7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9" w15:restartNumberingAfterBreak="0">
    <w:nsid w:val="37936908"/>
    <w:multiLevelType w:val="hybridMultilevel"/>
    <w:tmpl w:val="23FAFA03"/>
    <w:lvl w:ilvl="0" w:tplc="0533A3EE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F8EC45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9B1CB6C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7DFDDC2B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035999A5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9C255C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EB4B503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608FCB65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7DC8A3C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0" w15:restartNumberingAfterBreak="0">
    <w:nsid w:val="382A439F"/>
    <w:multiLevelType w:val="hybridMultilevel"/>
    <w:tmpl w:val="10CD0157"/>
    <w:lvl w:ilvl="0" w:tplc="094BAD17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35B89FA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11C5FD60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591D8BD5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412FFB26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84ACE62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A5819E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29262DD7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F09B60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1" w15:restartNumberingAfterBreak="0">
    <w:nsid w:val="44C864EA"/>
    <w:multiLevelType w:val="hybridMultilevel"/>
    <w:tmpl w:val="3A396B22"/>
    <w:lvl w:ilvl="0" w:tplc="212260A4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0159352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4A289A5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8B318A6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3A46FCF2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02E3D5F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505A6301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6DBB420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18721709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2" w15:restartNumberingAfterBreak="0">
    <w:nsid w:val="47E7EB99"/>
    <w:multiLevelType w:val="hybridMultilevel"/>
    <w:tmpl w:val="1E020C98"/>
    <w:lvl w:ilvl="0" w:tplc="3BFF028B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794C801F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6D474B1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4957477A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5478BAE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16BD0DAC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505CC1D3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648EE6E7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7600512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3" w15:restartNumberingAfterBreak="0">
    <w:nsid w:val="49A321E5"/>
    <w:multiLevelType w:val="hybridMultilevel"/>
    <w:tmpl w:val="3597C90D"/>
    <w:lvl w:ilvl="0" w:tplc="4EE1A98D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4C5EB47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1D2E0F2A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A5F0800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68C2A85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16D6C599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1CC4FF6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948C7EC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8DA6755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4" w15:restartNumberingAfterBreak="0">
    <w:nsid w:val="51B5F628"/>
    <w:multiLevelType w:val="hybridMultilevel"/>
    <w:tmpl w:val="33C4452A"/>
    <w:lvl w:ilvl="0" w:tplc="21D209A7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D0E21BC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06FA606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1BFB68B5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EBAA29E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7BEA44EF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74ECDF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922552B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60531183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5" w15:restartNumberingAfterBreak="0">
    <w:nsid w:val="5A9A0961"/>
    <w:multiLevelType w:val="hybridMultilevel"/>
    <w:tmpl w:val="790160D7"/>
    <w:lvl w:ilvl="0" w:tplc="28D1E465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43DC3B94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B40CD71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751C9736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06F4FCCE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5FFF6B8A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938B627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27265B33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31718F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6" w15:restartNumberingAfterBreak="0">
    <w:nsid w:val="5AE68593"/>
    <w:multiLevelType w:val="hybridMultilevel"/>
    <w:tmpl w:val="65399B79"/>
    <w:lvl w:ilvl="0" w:tplc="67D4B072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0B37085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43BED350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44999A5B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FC1D9C4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4EA2232D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745338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4E059000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D9377F1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7" w15:restartNumberingAfterBreak="0">
    <w:nsid w:val="5BBF1455"/>
    <w:multiLevelType w:val="hybridMultilevel"/>
    <w:tmpl w:val="4EE5B42E"/>
    <w:lvl w:ilvl="0" w:tplc="5221CC10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77ED3587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DD50ED4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32131C62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7D94C92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6CC1AEE2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CDFBC97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5BC5B9C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228A3A0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8" w15:restartNumberingAfterBreak="0">
    <w:nsid w:val="5C310FE7"/>
    <w:multiLevelType w:val="hybridMultilevel"/>
    <w:tmpl w:val="248B9A3F"/>
    <w:lvl w:ilvl="0" w:tplc="7A8E4B0C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3AA43793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4474023F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7E3246D1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664E097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C73C965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3166793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62B5B3D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B7CD091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9" w15:restartNumberingAfterBreak="0">
    <w:nsid w:val="625FF4FD"/>
    <w:multiLevelType w:val="hybridMultilevel"/>
    <w:tmpl w:val="5C072129"/>
    <w:lvl w:ilvl="0" w:tplc="2574DCA1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191F2A0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76B4991F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56D32063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8DDD36A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F515AB8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6E3E0FCD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529DDE0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7FBB405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0" w15:restartNumberingAfterBreak="0">
    <w:nsid w:val="6C5DE0E0"/>
    <w:multiLevelType w:val="hybridMultilevel"/>
    <w:tmpl w:val="29CBA9FF"/>
    <w:lvl w:ilvl="0" w:tplc="7EBB439F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F38FF31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9003EC8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EA3064C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7C77EBF8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753230E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7C17E378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08CFE480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433E1D4B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1" w15:restartNumberingAfterBreak="0">
    <w:nsid w:val="6D301D53"/>
    <w:multiLevelType w:val="hybridMultilevel"/>
    <w:tmpl w:val="1C16FB40"/>
    <w:lvl w:ilvl="0" w:tplc="0409000F">
      <w:start w:val="1"/>
      <w:numFmt w:val="decimal"/>
      <w:lvlText w:val="%1."/>
      <w:lvlJc w:val="left"/>
      <w:pPr>
        <w:tabs>
          <w:tab w:val="num" w:pos="1980"/>
        </w:tabs>
        <w:ind w:left="19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60"/>
        </w:tabs>
        <w:ind w:left="24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900"/>
        </w:tabs>
        <w:ind w:left="39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340"/>
        </w:tabs>
        <w:ind w:left="53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820"/>
        </w:tabs>
        <w:ind w:left="5820" w:hanging="480"/>
      </w:pPr>
    </w:lvl>
  </w:abstractNum>
  <w:abstractNum w:abstractNumId="32" w15:restartNumberingAfterBreak="0">
    <w:nsid w:val="6F285BB7"/>
    <w:multiLevelType w:val="hybridMultilevel"/>
    <w:tmpl w:val="3B1844A5"/>
    <w:lvl w:ilvl="0" w:tplc="7CC327FF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0AAE0C3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63ABA897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4951B98D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9AE2BE8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2D2225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0951C5F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571DC60C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AF9DA99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3" w15:restartNumberingAfterBreak="0">
    <w:nsid w:val="788E3A0B"/>
    <w:multiLevelType w:val="multilevel"/>
    <w:tmpl w:val="0409001D"/>
    <w:styleLink w:val="1ai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34" w15:restartNumberingAfterBreak="0">
    <w:nsid w:val="7AA0551A"/>
    <w:multiLevelType w:val="hybridMultilevel"/>
    <w:tmpl w:val="50B73C37"/>
    <w:lvl w:ilvl="0" w:tplc="2319FED8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D146EA6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0EECEBA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5D407763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C68CDCA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B2AC53D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3A226C2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10D057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38638DBE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5" w15:restartNumberingAfterBreak="0">
    <w:nsid w:val="7AF4DE08"/>
    <w:multiLevelType w:val="hybridMultilevel"/>
    <w:tmpl w:val="0A92BA88"/>
    <w:lvl w:ilvl="0" w:tplc="1717B393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01E9638B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D6A5FD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C2B3A9D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2F1751D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76216462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03784638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297102E3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44E7DFD1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6" w15:restartNumberingAfterBreak="0">
    <w:nsid w:val="7E85642B"/>
    <w:multiLevelType w:val="hybridMultilevel"/>
    <w:tmpl w:val="3E379E19"/>
    <w:lvl w:ilvl="0" w:tplc="2C35C59E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64364DF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E90ECC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1BD280A4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AA38A09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2C2FD5EF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2F35AD1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9E053E3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709B80C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5"/>
  </w:num>
  <w:num w:numId="12">
    <w:abstractNumId w:val="33"/>
  </w:num>
  <w:num w:numId="13">
    <w:abstractNumId w:val="10"/>
  </w:num>
  <w:num w:numId="14">
    <w:abstractNumId w:val="20"/>
  </w:num>
  <w:num w:numId="15">
    <w:abstractNumId w:val="27"/>
  </w:num>
  <w:num w:numId="16">
    <w:abstractNumId w:val="36"/>
  </w:num>
  <w:num w:numId="17">
    <w:abstractNumId w:val="34"/>
  </w:num>
  <w:num w:numId="18">
    <w:abstractNumId w:val="18"/>
  </w:num>
  <w:num w:numId="19">
    <w:abstractNumId w:val="35"/>
  </w:num>
  <w:num w:numId="20">
    <w:abstractNumId w:val="24"/>
  </w:num>
  <w:num w:numId="21">
    <w:abstractNumId w:val="22"/>
  </w:num>
  <w:num w:numId="22">
    <w:abstractNumId w:val="23"/>
  </w:num>
  <w:num w:numId="23">
    <w:abstractNumId w:val="19"/>
  </w:num>
  <w:num w:numId="24">
    <w:abstractNumId w:val="32"/>
  </w:num>
  <w:num w:numId="25">
    <w:abstractNumId w:val="21"/>
  </w:num>
  <w:num w:numId="26">
    <w:abstractNumId w:val="16"/>
  </w:num>
  <w:num w:numId="27">
    <w:abstractNumId w:val="11"/>
  </w:num>
  <w:num w:numId="28">
    <w:abstractNumId w:val="12"/>
  </w:num>
  <w:num w:numId="29">
    <w:abstractNumId w:val="31"/>
  </w:num>
  <w:num w:numId="30">
    <w:abstractNumId w:val="14"/>
  </w:num>
  <w:num w:numId="31">
    <w:abstractNumId w:val="26"/>
  </w:num>
  <w:num w:numId="32">
    <w:abstractNumId w:val="17"/>
  </w:num>
  <w:num w:numId="33">
    <w:abstractNumId w:val="25"/>
  </w:num>
  <w:num w:numId="34">
    <w:abstractNumId w:val="30"/>
  </w:num>
  <w:num w:numId="35">
    <w:abstractNumId w:val="28"/>
  </w:num>
  <w:num w:numId="36">
    <w:abstractNumId w:val="13"/>
  </w:num>
  <w:num w:numId="37">
    <w:abstractNumId w:val="29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hideSpellingErrors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FF1"/>
    <w:rsid w:val="000001CD"/>
    <w:rsid w:val="00000402"/>
    <w:rsid w:val="000018CC"/>
    <w:rsid w:val="00002EA8"/>
    <w:rsid w:val="00004399"/>
    <w:rsid w:val="00004E09"/>
    <w:rsid w:val="0000602A"/>
    <w:rsid w:val="000064AB"/>
    <w:rsid w:val="00006A5A"/>
    <w:rsid w:val="00007B5B"/>
    <w:rsid w:val="000107B3"/>
    <w:rsid w:val="000107CD"/>
    <w:rsid w:val="00010897"/>
    <w:rsid w:val="00011195"/>
    <w:rsid w:val="00012954"/>
    <w:rsid w:val="000138C4"/>
    <w:rsid w:val="00013E3F"/>
    <w:rsid w:val="000146EA"/>
    <w:rsid w:val="0001520B"/>
    <w:rsid w:val="00015477"/>
    <w:rsid w:val="000155C1"/>
    <w:rsid w:val="000161B1"/>
    <w:rsid w:val="0001640D"/>
    <w:rsid w:val="000176F4"/>
    <w:rsid w:val="0001773B"/>
    <w:rsid w:val="000204A3"/>
    <w:rsid w:val="00021097"/>
    <w:rsid w:val="0002121B"/>
    <w:rsid w:val="00021F63"/>
    <w:rsid w:val="0002274A"/>
    <w:rsid w:val="00022B8A"/>
    <w:rsid w:val="000230EA"/>
    <w:rsid w:val="0002393B"/>
    <w:rsid w:val="000240E2"/>
    <w:rsid w:val="00024208"/>
    <w:rsid w:val="0002468A"/>
    <w:rsid w:val="00024714"/>
    <w:rsid w:val="000248DD"/>
    <w:rsid w:val="000253E1"/>
    <w:rsid w:val="00025946"/>
    <w:rsid w:val="00026486"/>
    <w:rsid w:val="00026494"/>
    <w:rsid w:val="00026FC0"/>
    <w:rsid w:val="0003020B"/>
    <w:rsid w:val="0003082C"/>
    <w:rsid w:val="0003096F"/>
    <w:rsid w:val="00032E9F"/>
    <w:rsid w:val="00033328"/>
    <w:rsid w:val="00033BC1"/>
    <w:rsid w:val="00033D8E"/>
    <w:rsid w:val="00033E9D"/>
    <w:rsid w:val="00034455"/>
    <w:rsid w:val="00036C1A"/>
    <w:rsid w:val="000371DF"/>
    <w:rsid w:val="000376A0"/>
    <w:rsid w:val="00037820"/>
    <w:rsid w:val="000408AF"/>
    <w:rsid w:val="00040966"/>
    <w:rsid w:val="00040D7C"/>
    <w:rsid w:val="00042023"/>
    <w:rsid w:val="00042223"/>
    <w:rsid w:val="00042C8C"/>
    <w:rsid w:val="000431E0"/>
    <w:rsid w:val="00043389"/>
    <w:rsid w:val="000442BB"/>
    <w:rsid w:val="0004525D"/>
    <w:rsid w:val="00046D86"/>
    <w:rsid w:val="00047923"/>
    <w:rsid w:val="00047A4A"/>
    <w:rsid w:val="00047C0D"/>
    <w:rsid w:val="00050492"/>
    <w:rsid w:val="000511C2"/>
    <w:rsid w:val="00051D25"/>
    <w:rsid w:val="000522EF"/>
    <w:rsid w:val="00052406"/>
    <w:rsid w:val="0005264D"/>
    <w:rsid w:val="00053098"/>
    <w:rsid w:val="00054066"/>
    <w:rsid w:val="00054766"/>
    <w:rsid w:val="000548E0"/>
    <w:rsid w:val="000555AE"/>
    <w:rsid w:val="000577B3"/>
    <w:rsid w:val="00057E8F"/>
    <w:rsid w:val="000601CC"/>
    <w:rsid w:val="00060E8D"/>
    <w:rsid w:val="00061099"/>
    <w:rsid w:val="000610A9"/>
    <w:rsid w:val="00061F63"/>
    <w:rsid w:val="00062756"/>
    <w:rsid w:val="00062DC0"/>
    <w:rsid w:val="00062FE6"/>
    <w:rsid w:val="00063859"/>
    <w:rsid w:val="00063B7A"/>
    <w:rsid w:val="00064ADD"/>
    <w:rsid w:val="000650F7"/>
    <w:rsid w:val="00065C71"/>
    <w:rsid w:val="00066CEF"/>
    <w:rsid w:val="00067341"/>
    <w:rsid w:val="00070429"/>
    <w:rsid w:val="00070B28"/>
    <w:rsid w:val="000712C7"/>
    <w:rsid w:val="00071479"/>
    <w:rsid w:val="00071597"/>
    <w:rsid w:val="00071A0C"/>
    <w:rsid w:val="00072D6E"/>
    <w:rsid w:val="0007376D"/>
    <w:rsid w:val="00073C02"/>
    <w:rsid w:val="00074FFF"/>
    <w:rsid w:val="00081830"/>
    <w:rsid w:val="00082138"/>
    <w:rsid w:val="00082416"/>
    <w:rsid w:val="00082F03"/>
    <w:rsid w:val="00083119"/>
    <w:rsid w:val="000839C8"/>
    <w:rsid w:val="00083B04"/>
    <w:rsid w:val="00084843"/>
    <w:rsid w:val="000858B5"/>
    <w:rsid w:val="00086296"/>
    <w:rsid w:val="00086402"/>
    <w:rsid w:val="00086ABA"/>
    <w:rsid w:val="0009191C"/>
    <w:rsid w:val="00091B27"/>
    <w:rsid w:val="000927BE"/>
    <w:rsid w:val="00092FB0"/>
    <w:rsid w:val="000948D2"/>
    <w:rsid w:val="00095143"/>
    <w:rsid w:val="000952AB"/>
    <w:rsid w:val="000952CF"/>
    <w:rsid w:val="00096400"/>
    <w:rsid w:val="00096413"/>
    <w:rsid w:val="000973C3"/>
    <w:rsid w:val="00097BC2"/>
    <w:rsid w:val="00097C1B"/>
    <w:rsid w:val="000A11B8"/>
    <w:rsid w:val="000A1CD9"/>
    <w:rsid w:val="000A1ED7"/>
    <w:rsid w:val="000A2176"/>
    <w:rsid w:val="000A2650"/>
    <w:rsid w:val="000A421D"/>
    <w:rsid w:val="000A500D"/>
    <w:rsid w:val="000A768A"/>
    <w:rsid w:val="000B1C7B"/>
    <w:rsid w:val="000B1F2A"/>
    <w:rsid w:val="000B43A4"/>
    <w:rsid w:val="000B503A"/>
    <w:rsid w:val="000B5A6A"/>
    <w:rsid w:val="000B5B6A"/>
    <w:rsid w:val="000B5BAB"/>
    <w:rsid w:val="000B6053"/>
    <w:rsid w:val="000B66F7"/>
    <w:rsid w:val="000B6843"/>
    <w:rsid w:val="000B6E2B"/>
    <w:rsid w:val="000B76E2"/>
    <w:rsid w:val="000B79F2"/>
    <w:rsid w:val="000C00A3"/>
    <w:rsid w:val="000C0184"/>
    <w:rsid w:val="000C08AF"/>
    <w:rsid w:val="000C0B16"/>
    <w:rsid w:val="000C226F"/>
    <w:rsid w:val="000C3D7D"/>
    <w:rsid w:val="000C63E1"/>
    <w:rsid w:val="000C648F"/>
    <w:rsid w:val="000C64CB"/>
    <w:rsid w:val="000C6815"/>
    <w:rsid w:val="000C7E2A"/>
    <w:rsid w:val="000D3BE9"/>
    <w:rsid w:val="000D3C2D"/>
    <w:rsid w:val="000D42AC"/>
    <w:rsid w:val="000D4AB4"/>
    <w:rsid w:val="000D4CD0"/>
    <w:rsid w:val="000D7963"/>
    <w:rsid w:val="000E04A6"/>
    <w:rsid w:val="000E09E1"/>
    <w:rsid w:val="000E0B3A"/>
    <w:rsid w:val="000E20FE"/>
    <w:rsid w:val="000E335A"/>
    <w:rsid w:val="000E4FB4"/>
    <w:rsid w:val="000E5465"/>
    <w:rsid w:val="000E65F1"/>
    <w:rsid w:val="000E7EDE"/>
    <w:rsid w:val="000F051F"/>
    <w:rsid w:val="000F05B4"/>
    <w:rsid w:val="000F1834"/>
    <w:rsid w:val="000F2578"/>
    <w:rsid w:val="000F2926"/>
    <w:rsid w:val="000F2C00"/>
    <w:rsid w:val="000F2FF7"/>
    <w:rsid w:val="000F47D2"/>
    <w:rsid w:val="000F4E04"/>
    <w:rsid w:val="000F5123"/>
    <w:rsid w:val="000F5A63"/>
    <w:rsid w:val="000F5D75"/>
    <w:rsid w:val="000F7754"/>
    <w:rsid w:val="001002A5"/>
    <w:rsid w:val="001006BC"/>
    <w:rsid w:val="001010E7"/>
    <w:rsid w:val="00101618"/>
    <w:rsid w:val="00103081"/>
    <w:rsid w:val="001037CF"/>
    <w:rsid w:val="00103A92"/>
    <w:rsid w:val="00103C68"/>
    <w:rsid w:val="00104590"/>
    <w:rsid w:val="00106651"/>
    <w:rsid w:val="001075C0"/>
    <w:rsid w:val="00107D4C"/>
    <w:rsid w:val="001106C5"/>
    <w:rsid w:val="0011073E"/>
    <w:rsid w:val="00110A22"/>
    <w:rsid w:val="001110FB"/>
    <w:rsid w:val="001119FF"/>
    <w:rsid w:val="00113531"/>
    <w:rsid w:val="00113C65"/>
    <w:rsid w:val="001147CC"/>
    <w:rsid w:val="00114EE1"/>
    <w:rsid w:val="00115DA9"/>
    <w:rsid w:val="0011677C"/>
    <w:rsid w:val="0011731B"/>
    <w:rsid w:val="001176BF"/>
    <w:rsid w:val="00117A35"/>
    <w:rsid w:val="00120089"/>
    <w:rsid w:val="001204B9"/>
    <w:rsid w:val="00120A21"/>
    <w:rsid w:val="00120AB2"/>
    <w:rsid w:val="00120C9E"/>
    <w:rsid w:val="00121657"/>
    <w:rsid w:val="00121C99"/>
    <w:rsid w:val="00122C01"/>
    <w:rsid w:val="00123781"/>
    <w:rsid w:val="00123906"/>
    <w:rsid w:val="00123F52"/>
    <w:rsid w:val="001245FE"/>
    <w:rsid w:val="00124634"/>
    <w:rsid w:val="001248A1"/>
    <w:rsid w:val="001250F3"/>
    <w:rsid w:val="001268B9"/>
    <w:rsid w:val="00127528"/>
    <w:rsid w:val="00127C6B"/>
    <w:rsid w:val="0013032E"/>
    <w:rsid w:val="0013089C"/>
    <w:rsid w:val="00130D8D"/>
    <w:rsid w:val="00131F95"/>
    <w:rsid w:val="00132D72"/>
    <w:rsid w:val="00133972"/>
    <w:rsid w:val="0013458B"/>
    <w:rsid w:val="001354F6"/>
    <w:rsid w:val="001359D9"/>
    <w:rsid w:val="00135BBF"/>
    <w:rsid w:val="0013618C"/>
    <w:rsid w:val="00136605"/>
    <w:rsid w:val="00137A3A"/>
    <w:rsid w:val="00140207"/>
    <w:rsid w:val="001415DD"/>
    <w:rsid w:val="0014185A"/>
    <w:rsid w:val="001420DE"/>
    <w:rsid w:val="00142519"/>
    <w:rsid w:val="0014258E"/>
    <w:rsid w:val="00142F9C"/>
    <w:rsid w:val="00143809"/>
    <w:rsid w:val="001456E6"/>
    <w:rsid w:val="00145EAE"/>
    <w:rsid w:val="001461AF"/>
    <w:rsid w:val="0014665A"/>
    <w:rsid w:val="0014771E"/>
    <w:rsid w:val="001478B0"/>
    <w:rsid w:val="00147E58"/>
    <w:rsid w:val="0015024C"/>
    <w:rsid w:val="0015112E"/>
    <w:rsid w:val="00151A4B"/>
    <w:rsid w:val="00151B74"/>
    <w:rsid w:val="00152FB8"/>
    <w:rsid w:val="0015321C"/>
    <w:rsid w:val="00154A09"/>
    <w:rsid w:val="00155776"/>
    <w:rsid w:val="00156B4D"/>
    <w:rsid w:val="00156C18"/>
    <w:rsid w:val="00157F40"/>
    <w:rsid w:val="00160983"/>
    <w:rsid w:val="00161960"/>
    <w:rsid w:val="0016275C"/>
    <w:rsid w:val="00162834"/>
    <w:rsid w:val="001639A2"/>
    <w:rsid w:val="001646B0"/>
    <w:rsid w:val="00164ED8"/>
    <w:rsid w:val="00165201"/>
    <w:rsid w:val="00165A83"/>
    <w:rsid w:val="00166896"/>
    <w:rsid w:val="001671A4"/>
    <w:rsid w:val="001708A8"/>
    <w:rsid w:val="00171D06"/>
    <w:rsid w:val="00172948"/>
    <w:rsid w:val="001738CC"/>
    <w:rsid w:val="00173D6A"/>
    <w:rsid w:val="0017483B"/>
    <w:rsid w:val="00174A15"/>
    <w:rsid w:val="001769BB"/>
    <w:rsid w:val="00180C5C"/>
    <w:rsid w:val="00181986"/>
    <w:rsid w:val="0018236F"/>
    <w:rsid w:val="00182B0E"/>
    <w:rsid w:val="00184766"/>
    <w:rsid w:val="00185BEB"/>
    <w:rsid w:val="00186851"/>
    <w:rsid w:val="00186CE7"/>
    <w:rsid w:val="001873C3"/>
    <w:rsid w:val="001874AD"/>
    <w:rsid w:val="00192956"/>
    <w:rsid w:val="00192E69"/>
    <w:rsid w:val="001939A6"/>
    <w:rsid w:val="00195357"/>
    <w:rsid w:val="00197A4F"/>
    <w:rsid w:val="001A0594"/>
    <w:rsid w:val="001A0BE3"/>
    <w:rsid w:val="001A0BFA"/>
    <w:rsid w:val="001A0D80"/>
    <w:rsid w:val="001A314E"/>
    <w:rsid w:val="001A4053"/>
    <w:rsid w:val="001A405F"/>
    <w:rsid w:val="001A575D"/>
    <w:rsid w:val="001A5F9A"/>
    <w:rsid w:val="001B0F37"/>
    <w:rsid w:val="001B1210"/>
    <w:rsid w:val="001B127B"/>
    <w:rsid w:val="001B18A5"/>
    <w:rsid w:val="001B22D6"/>
    <w:rsid w:val="001B30E4"/>
    <w:rsid w:val="001B31EC"/>
    <w:rsid w:val="001B4B7B"/>
    <w:rsid w:val="001B4EAD"/>
    <w:rsid w:val="001B56A4"/>
    <w:rsid w:val="001B57AE"/>
    <w:rsid w:val="001B59EF"/>
    <w:rsid w:val="001B61BF"/>
    <w:rsid w:val="001B6ABE"/>
    <w:rsid w:val="001C0363"/>
    <w:rsid w:val="001C1EAD"/>
    <w:rsid w:val="001C3B18"/>
    <w:rsid w:val="001C4487"/>
    <w:rsid w:val="001C4897"/>
    <w:rsid w:val="001C54E3"/>
    <w:rsid w:val="001C5ACA"/>
    <w:rsid w:val="001C6C44"/>
    <w:rsid w:val="001D05D5"/>
    <w:rsid w:val="001D0B83"/>
    <w:rsid w:val="001D3474"/>
    <w:rsid w:val="001D380F"/>
    <w:rsid w:val="001D39E5"/>
    <w:rsid w:val="001D3BD4"/>
    <w:rsid w:val="001D3C48"/>
    <w:rsid w:val="001D4232"/>
    <w:rsid w:val="001D569A"/>
    <w:rsid w:val="001D6E87"/>
    <w:rsid w:val="001D743B"/>
    <w:rsid w:val="001E0570"/>
    <w:rsid w:val="001E1852"/>
    <w:rsid w:val="001E1F7F"/>
    <w:rsid w:val="001E21E7"/>
    <w:rsid w:val="001E264B"/>
    <w:rsid w:val="001E291A"/>
    <w:rsid w:val="001E29AF"/>
    <w:rsid w:val="001E2AC7"/>
    <w:rsid w:val="001E2F2C"/>
    <w:rsid w:val="001E3C4F"/>
    <w:rsid w:val="001E3F0A"/>
    <w:rsid w:val="001E4FF7"/>
    <w:rsid w:val="001F1038"/>
    <w:rsid w:val="001F14FF"/>
    <w:rsid w:val="001F19D2"/>
    <w:rsid w:val="001F331B"/>
    <w:rsid w:val="001F3F0A"/>
    <w:rsid w:val="001F64B5"/>
    <w:rsid w:val="002018C5"/>
    <w:rsid w:val="00202865"/>
    <w:rsid w:val="00202B07"/>
    <w:rsid w:val="00202EEB"/>
    <w:rsid w:val="002030A1"/>
    <w:rsid w:val="00203E1E"/>
    <w:rsid w:val="0020550C"/>
    <w:rsid w:val="002057BB"/>
    <w:rsid w:val="00205CDF"/>
    <w:rsid w:val="0020671E"/>
    <w:rsid w:val="00206992"/>
    <w:rsid w:val="00207B83"/>
    <w:rsid w:val="00207F35"/>
    <w:rsid w:val="0021147A"/>
    <w:rsid w:val="00211EE4"/>
    <w:rsid w:val="0021234C"/>
    <w:rsid w:val="002123C3"/>
    <w:rsid w:val="00212B9A"/>
    <w:rsid w:val="00213190"/>
    <w:rsid w:val="0021352A"/>
    <w:rsid w:val="00215406"/>
    <w:rsid w:val="00215BFC"/>
    <w:rsid w:val="00216E76"/>
    <w:rsid w:val="00216EBC"/>
    <w:rsid w:val="00217630"/>
    <w:rsid w:val="0022049F"/>
    <w:rsid w:val="00221C5A"/>
    <w:rsid w:val="0022208D"/>
    <w:rsid w:val="00222DD6"/>
    <w:rsid w:val="00223600"/>
    <w:rsid w:val="00223E2C"/>
    <w:rsid w:val="00224037"/>
    <w:rsid w:val="002256DD"/>
    <w:rsid w:val="00226E0F"/>
    <w:rsid w:val="00230153"/>
    <w:rsid w:val="002302BC"/>
    <w:rsid w:val="00231F17"/>
    <w:rsid w:val="00232216"/>
    <w:rsid w:val="002323CD"/>
    <w:rsid w:val="002331A7"/>
    <w:rsid w:val="002333E7"/>
    <w:rsid w:val="00233AAA"/>
    <w:rsid w:val="0023596F"/>
    <w:rsid w:val="00235A1D"/>
    <w:rsid w:val="00237C34"/>
    <w:rsid w:val="00240059"/>
    <w:rsid w:val="0024022B"/>
    <w:rsid w:val="0024023D"/>
    <w:rsid w:val="002402A4"/>
    <w:rsid w:val="00242077"/>
    <w:rsid w:val="00242827"/>
    <w:rsid w:val="002429DB"/>
    <w:rsid w:val="00243389"/>
    <w:rsid w:val="00243F76"/>
    <w:rsid w:val="00244955"/>
    <w:rsid w:val="002458BA"/>
    <w:rsid w:val="00246360"/>
    <w:rsid w:val="00247E99"/>
    <w:rsid w:val="00247F38"/>
    <w:rsid w:val="00251B90"/>
    <w:rsid w:val="00253B9F"/>
    <w:rsid w:val="00254627"/>
    <w:rsid w:val="00254BCE"/>
    <w:rsid w:val="0025519C"/>
    <w:rsid w:val="00255A08"/>
    <w:rsid w:val="00255A7D"/>
    <w:rsid w:val="002565A4"/>
    <w:rsid w:val="00256705"/>
    <w:rsid w:val="00260948"/>
    <w:rsid w:val="00260EB7"/>
    <w:rsid w:val="00263313"/>
    <w:rsid w:val="00263E96"/>
    <w:rsid w:val="00264F33"/>
    <w:rsid w:val="00266616"/>
    <w:rsid w:val="00266FFE"/>
    <w:rsid w:val="00267237"/>
    <w:rsid w:val="002712F3"/>
    <w:rsid w:val="002717FB"/>
    <w:rsid w:val="002719BD"/>
    <w:rsid w:val="00272057"/>
    <w:rsid w:val="002721BB"/>
    <w:rsid w:val="00273E62"/>
    <w:rsid w:val="00273ECE"/>
    <w:rsid w:val="002741C9"/>
    <w:rsid w:val="00275048"/>
    <w:rsid w:val="002751AF"/>
    <w:rsid w:val="002751E7"/>
    <w:rsid w:val="002759FE"/>
    <w:rsid w:val="00275B94"/>
    <w:rsid w:val="00276ADD"/>
    <w:rsid w:val="002773C2"/>
    <w:rsid w:val="0027794D"/>
    <w:rsid w:val="00277959"/>
    <w:rsid w:val="00280AEF"/>
    <w:rsid w:val="00281DC2"/>
    <w:rsid w:val="002843D3"/>
    <w:rsid w:val="00284972"/>
    <w:rsid w:val="002862B0"/>
    <w:rsid w:val="00286987"/>
    <w:rsid w:val="002900BA"/>
    <w:rsid w:val="002910EE"/>
    <w:rsid w:val="00291ED2"/>
    <w:rsid w:val="00292480"/>
    <w:rsid w:val="00293486"/>
    <w:rsid w:val="00294B8A"/>
    <w:rsid w:val="002953FD"/>
    <w:rsid w:val="002956C4"/>
    <w:rsid w:val="00295C60"/>
    <w:rsid w:val="00295C83"/>
    <w:rsid w:val="00296B46"/>
    <w:rsid w:val="00296B4E"/>
    <w:rsid w:val="00297BDD"/>
    <w:rsid w:val="002A0CA4"/>
    <w:rsid w:val="002A1F29"/>
    <w:rsid w:val="002A2335"/>
    <w:rsid w:val="002A28A1"/>
    <w:rsid w:val="002A30B3"/>
    <w:rsid w:val="002A3B4E"/>
    <w:rsid w:val="002A3EEC"/>
    <w:rsid w:val="002A79BB"/>
    <w:rsid w:val="002B03A3"/>
    <w:rsid w:val="002B19BB"/>
    <w:rsid w:val="002B2AD3"/>
    <w:rsid w:val="002B2C67"/>
    <w:rsid w:val="002B36B3"/>
    <w:rsid w:val="002B4CCF"/>
    <w:rsid w:val="002B4ECC"/>
    <w:rsid w:val="002B53BD"/>
    <w:rsid w:val="002B566B"/>
    <w:rsid w:val="002B56E9"/>
    <w:rsid w:val="002B5759"/>
    <w:rsid w:val="002B6490"/>
    <w:rsid w:val="002B6CBC"/>
    <w:rsid w:val="002B7317"/>
    <w:rsid w:val="002B7474"/>
    <w:rsid w:val="002C0708"/>
    <w:rsid w:val="002C0940"/>
    <w:rsid w:val="002C13D6"/>
    <w:rsid w:val="002C1A90"/>
    <w:rsid w:val="002C2B00"/>
    <w:rsid w:val="002C2D18"/>
    <w:rsid w:val="002C43A4"/>
    <w:rsid w:val="002C7423"/>
    <w:rsid w:val="002C75CC"/>
    <w:rsid w:val="002C7BFF"/>
    <w:rsid w:val="002C7FD9"/>
    <w:rsid w:val="002D0D45"/>
    <w:rsid w:val="002D2ED2"/>
    <w:rsid w:val="002D39FA"/>
    <w:rsid w:val="002D4658"/>
    <w:rsid w:val="002D517A"/>
    <w:rsid w:val="002D6646"/>
    <w:rsid w:val="002D6885"/>
    <w:rsid w:val="002D68F6"/>
    <w:rsid w:val="002D7F13"/>
    <w:rsid w:val="002E00EA"/>
    <w:rsid w:val="002E02B0"/>
    <w:rsid w:val="002E0CAD"/>
    <w:rsid w:val="002E1AC2"/>
    <w:rsid w:val="002E1EE4"/>
    <w:rsid w:val="002E2A1B"/>
    <w:rsid w:val="002E2A80"/>
    <w:rsid w:val="002E39FE"/>
    <w:rsid w:val="002E44D3"/>
    <w:rsid w:val="002E4848"/>
    <w:rsid w:val="002E5823"/>
    <w:rsid w:val="002E6A34"/>
    <w:rsid w:val="002F11B0"/>
    <w:rsid w:val="002F1B30"/>
    <w:rsid w:val="002F323D"/>
    <w:rsid w:val="002F44F1"/>
    <w:rsid w:val="002F4DA8"/>
    <w:rsid w:val="002F4DE8"/>
    <w:rsid w:val="002F5C50"/>
    <w:rsid w:val="002F7065"/>
    <w:rsid w:val="002F7805"/>
    <w:rsid w:val="002F7AFF"/>
    <w:rsid w:val="002F7C86"/>
    <w:rsid w:val="002F7CEF"/>
    <w:rsid w:val="002F7D45"/>
    <w:rsid w:val="002F7D90"/>
    <w:rsid w:val="0030181E"/>
    <w:rsid w:val="00304693"/>
    <w:rsid w:val="0030514D"/>
    <w:rsid w:val="0030604F"/>
    <w:rsid w:val="00306146"/>
    <w:rsid w:val="003066DE"/>
    <w:rsid w:val="00306AA1"/>
    <w:rsid w:val="00306B46"/>
    <w:rsid w:val="003071AA"/>
    <w:rsid w:val="003072F0"/>
    <w:rsid w:val="0030792F"/>
    <w:rsid w:val="00307C72"/>
    <w:rsid w:val="00310AB3"/>
    <w:rsid w:val="003114CB"/>
    <w:rsid w:val="003117A2"/>
    <w:rsid w:val="00311D63"/>
    <w:rsid w:val="00313664"/>
    <w:rsid w:val="00313B0F"/>
    <w:rsid w:val="00313F53"/>
    <w:rsid w:val="00314838"/>
    <w:rsid w:val="00314A27"/>
    <w:rsid w:val="00314A2F"/>
    <w:rsid w:val="00315A37"/>
    <w:rsid w:val="00316066"/>
    <w:rsid w:val="00317279"/>
    <w:rsid w:val="00317869"/>
    <w:rsid w:val="00317D76"/>
    <w:rsid w:val="003204A1"/>
    <w:rsid w:val="00320701"/>
    <w:rsid w:val="00320B8C"/>
    <w:rsid w:val="003214D3"/>
    <w:rsid w:val="003215C7"/>
    <w:rsid w:val="00323220"/>
    <w:rsid w:val="003235BA"/>
    <w:rsid w:val="00325AD6"/>
    <w:rsid w:val="0032635D"/>
    <w:rsid w:val="003263A3"/>
    <w:rsid w:val="00326FE1"/>
    <w:rsid w:val="00331E5A"/>
    <w:rsid w:val="003325C0"/>
    <w:rsid w:val="003329EF"/>
    <w:rsid w:val="00333186"/>
    <w:rsid w:val="003331EE"/>
    <w:rsid w:val="00333A96"/>
    <w:rsid w:val="00334207"/>
    <w:rsid w:val="00334473"/>
    <w:rsid w:val="00334A23"/>
    <w:rsid w:val="00336BEE"/>
    <w:rsid w:val="00336BFE"/>
    <w:rsid w:val="00337200"/>
    <w:rsid w:val="00340B32"/>
    <w:rsid w:val="00342CF5"/>
    <w:rsid w:val="003430E5"/>
    <w:rsid w:val="00343F09"/>
    <w:rsid w:val="003448CD"/>
    <w:rsid w:val="003449A4"/>
    <w:rsid w:val="0034578E"/>
    <w:rsid w:val="003476E4"/>
    <w:rsid w:val="00347E24"/>
    <w:rsid w:val="00350E15"/>
    <w:rsid w:val="00350E1A"/>
    <w:rsid w:val="003510EA"/>
    <w:rsid w:val="003515FA"/>
    <w:rsid w:val="00351C05"/>
    <w:rsid w:val="00351C2F"/>
    <w:rsid w:val="0035342D"/>
    <w:rsid w:val="0035371A"/>
    <w:rsid w:val="00354158"/>
    <w:rsid w:val="00354162"/>
    <w:rsid w:val="00354348"/>
    <w:rsid w:val="00355FC6"/>
    <w:rsid w:val="00356479"/>
    <w:rsid w:val="003566CD"/>
    <w:rsid w:val="00357DE4"/>
    <w:rsid w:val="003609F4"/>
    <w:rsid w:val="00360BB8"/>
    <w:rsid w:val="00360BEA"/>
    <w:rsid w:val="00361354"/>
    <w:rsid w:val="003620DF"/>
    <w:rsid w:val="00362109"/>
    <w:rsid w:val="0036327E"/>
    <w:rsid w:val="003632EB"/>
    <w:rsid w:val="00364552"/>
    <w:rsid w:val="00364AA3"/>
    <w:rsid w:val="00364AD3"/>
    <w:rsid w:val="00364DA4"/>
    <w:rsid w:val="00366ED8"/>
    <w:rsid w:val="0036730A"/>
    <w:rsid w:val="00367ED1"/>
    <w:rsid w:val="00372130"/>
    <w:rsid w:val="003724B3"/>
    <w:rsid w:val="00372A69"/>
    <w:rsid w:val="00372B24"/>
    <w:rsid w:val="0037307D"/>
    <w:rsid w:val="00373985"/>
    <w:rsid w:val="00373F0B"/>
    <w:rsid w:val="00374746"/>
    <w:rsid w:val="00374D6F"/>
    <w:rsid w:val="00376DDC"/>
    <w:rsid w:val="00376E5E"/>
    <w:rsid w:val="00376F5A"/>
    <w:rsid w:val="00377511"/>
    <w:rsid w:val="00377796"/>
    <w:rsid w:val="0038043D"/>
    <w:rsid w:val="00380713"/>
    <w:rsid w:val="00383700"/>
    <w:rsid w:val="0038428E"/>
    <w:rsid w:val="0038493D"/>
    <w:rsid w:val="00384D80"/>
    <w:rsid w:val="00384F8C"/>
    <w:rsid w:val="0038505E"/>
    <w:rsid w:val="00386FEA"/>
    <w:rsid w:val="00387EEF"/>
    <w:rsid w:val="00390854"/>
    <w:rsid w:val="00390CB1"/>
    <w:rsid w:val="003910FB"/>
    <w:rsid w:val="003914D4"/>
    <w:rsid w:val="003922FE"/>
    <w:rsid w:val="0039474C"/>
    <w:rsid w:val="003955D7"/>
    <w:rsid w:val="00397459"/>
    <w:rsid w:val="003978B2"/>
    <w:rsid w:val="003A0259"/>
    <w:rsid w:val="003A09EA"/>
    <w:rsid w:val="003A0E67"/>
    <w:rsid w:val="003A0F11"/>
    <w:rsid w:val="003A12D7"/>
    <w:rsid w:val="003A12EF"/>
    <w:rsid w:val="003A43CF"/>
    <w:rsid w:val="003A5A1D"/>
    <w:rsid w:val="003A7081"/>
    <w:rsid w:val="003B0AC7"/>
    <w:rsid w:val="003B1BC3"/>
    <w:rsid w:val="003B1DAC"/>
    <w:rsid w:val="003B2314"/>
    <w:rsid w:val="003B253C"/>
    <w:rsid w:val="003B2A8B"/>
    <w:rsid w:val="003B2AD8"/>
    <w:rsid w:val="003B2D4E"/>
    <w:rsid w:val="003B367A"/>
    <w:rsid w:val="003B392D"/>
    <w:rsid w:val="003B6597"/>
    <w:rsid w:val="003B6743"/>
    <w:rsid w:val="003B70AB"/>
    <w:rsid w:val="003B7766"/>
    <w:rsid w:val="003C0BA4"/>
    <w:rsid w:val="003C2573"/>
    <w:rsid w:val="003C37D0"/>
    <w:rsid w:val="003C48DB"/>
    <w:rsid w:val="003C4EB0"/>
    <w:rsid w:val="003C5370"/>
    <w:rsid w:val="003C5C3B"/>
    <w:rsid w:val="003C5F1B"/>
    <w:rsid w:val="003C682E"/>
    <w:rsid w:val="003C7AA9"/>
    <w:rsid w:val="003D2D99"/>
    <w:rsid w:val="003D2F1C"/>
    <w:rsid w:val="003D30EA"/>
    <w:rsid w:val="003D3BEE"/>
    <w:rsid w:val="003D4017"/>
    <w:rsid w:val="003D40AB"/>
    <w:rsid w:val="003D516B"/>
    <w:rsid w:val="003D52F1"/>
    <w:rsid w:val="003D6252"/>
    <w:rsid w:val="003D6B4B"/>
    <w:rsid w:val="003D789F"/>
    <w:rsid w:val="003E020E"/>
    <w:rsid w:val="003E09B0"/>
    <w:rsid w:val="003E12F4"/>
    <w:rsid w:val="003E1C5A"/>
    <w:rsid w:val="003E2896"/>
    <w:rsid w:val="003E3F93"/>
    <w:rsid w:val="003E41ED"/>
    <w:rsid w:val="003E4C03"/>
    <w:rsid w:val="003E560C"/>
    <w:rsid w:val="003E5DD6"/>
    <w:rsid w:val="003E6C52"/>
    <w:rsid w:val="003F11CB"/>
    <w:rsid w:val="003F20D0"/>
    <w:rsid w:val="003F3F12"/>
    <w:rsid w:val="003F41D8"/>
    <w:rsid w:val="003F5195"/>
    <w:rsid w:val="003F55C9"/>
    <w:rsid w:val="003F69D8"/>
    <w:rsid w:val="003F7F66"/>
    <w:rsid w:val="0040104B"/>
    <w:rsid w:val="004033AA"/>
    <w:rsid w:val="0040592A"/>
    <w:rsid w:val="00405DCC"/>
    <w:rsid w:val="004071A1"/>
    <w:rsid w:val="00407395"/>
    <w:rsid w:val="00410106"/>
    <w:rsid w:val="004102ED"/>
    <w:rsid w:val="004106DC"/>
    <w:rsid w:val="00410C9A"/>
    <w:rsid w:val="00411D52"/>
    <w:rsid w:val="00413797"/>
    <w:rsid w:val="004150FA"/>
    <w:rsid w:val="0041511F"/>
    <w:rsid w:val="004151C6"/>
    <w:rsid w:val="004158A9"/>
    <w:rsid w:val="00417999"/>
    <w:rsid w:val="004207C5"/>
    <w:rsid w:val="00421FEE"/>
    <w:rsid w:val="00422200"/>
    <w:rsid w:val="00422FEE"/>
    <w:rsid w:val="00423798"/>
    <w:rsid w:val="004242C0"/>
    <w:rsid w:val="00424841"/>
    <w:rsid w:val="0042494E"/>
    <w:rsid w:val="00425C11"/>
    <w:rsid w:val="00425D9C"/>
    <w:rsid w:val="00427281"/>
    <w:rsid w:val="00427475"/>
    <w:rsid w:val="00427A5C"/>
    <w:rsid w:val="00427C6D"/>
    <w:rsid w:val="00432E5A"/>
    <w:rsid w:val="0043359E"/>
    <w:rsid w:val="00433CED"/>
    <w:rsid w:val="00434003"/>
    <w:rsid w:val="00435062"/>
    <w:rsid w:val="00437A5A"/>
    <w:rsid w:val="004403D1"/>
    <w:rsid w:val="00440C75"/>
    <w:rsid w:val="00442113"/>
    <w:rsid w:val="00442ABF"/>
    <w:rsid w:val="00444006"/>
    <w:rsid w:val="00444D16"/>
    <w:rsid w:val="00445875"/>
    <w:rsid w:val="00445888"/>
    <w:rsid w:val="00446E8E"/>
    <w:rsid w:val="00446F7F"/>
    <w:rsid w:val="004472A2"/>
    <w:rsid w:val="00447AD4"/>
    <w:rsid w:val="00450955"/>
    <w:rsid w:val="004514F7"/>
    <w:rsid w:val="00451AF0"/>
    <w:rsid w:val="0045235B"/>
    <w:rsid w:val="004523E9"/>
    <w:rsid w:val="0045266F"/>
    <w:rsid w:val="00452F69"/>
    <w:rsid w:val="00453888"/>
    <w:rsid w:val="00453A9A"/>
    <w:rsid w:val="00454246"/>
    <w:rsid w:val="0045432C"/>
    <w:rsid w:val="00454A0D"/>
    <w:rsid w:val="00454D54"/>
    <w:rsid w:val="0045670C"/>
    <w:rsid w:val="00457C69"/>
    <w:rsid w:val="00461512"/>
    <w:rsid w:val="004615BC"/>
    <w:rsid w:val="00462A55"/>
    <w:rsid w:val="004636BF"/>
    <w:rsid w:val="004636C4"/>
    <w:rsid w:val="00463DFD"/>
    <w:rsid w:val="00464A52"/>
    <w:rsid w:val="004654E3"/>
    <w:rsid w:val="00465F07"/>
    <w:rsid w:val="00467F5C"/>
    <w:rsid w:val="00470355"/>
    <w:rsid w:val="0047219F"/>
    <w:rsid w:val="00472558"/>
    <w:rsid w:val="004729F2"/>
    <w:rsid w:val="00473496"/>
    <w:rsid w:val="00474890"/>
    <w:rsid w:val="004753A8"/>
    <w:rsid w:val="004768CD"/>
    <w:rsid w:val="00477C4F"/>
    <w:rsid w:val="00477E2B"/>
    <w:rsid w:val="00481674"/>
    <w:rsid w:val="00483D02"/>
    <w:rsid w:val="00484A59"/>
    <w:rsid w:val="004853B9"/>
    <w:rsid w:val="00485B0C"/>
    <w:rsid w:val="00486F79"/>
    <w:rsid w:val="00487D33"/>
    <w:rsid w:val="0049033B"/>
    <w:rsid w:val="00490D18"/>
    <w:rsid w:val="0049119C"/>
    <w:rsid w:val="00491BDD"/>
    <w:rsid w:val="00492373"/>
    <w:rsid w:val="004928CF"/>
    <w:rsid w:val="00492E42"/>
    <w:rsid w:val="0049394A"/>
    <w:rsid w:val="00493D9B"/>
    <w:rsid w:val="00493FB7"/>
    <w:rsid w:val="00494FB9"/>
    <w:rsid w:val="004952FB"/>
    <w:rsid w:val="0049556C"/>
    <w:rsid w:val="00496CAA"/>
    <w:rsid w:val="00497096"/>
    <w:rsid w:val="004A06DD"/>
    <w:rsid w:val="004A097E"/>
    <w:rsid w:val="004A1566"/>
    <w:rsid w:val="004A1F73"/>
    <w:rsid w:val="004A2D1A"/>
    <w:rsid w:val="004A3256"/>
    <w:rsid w:val="004A333D"/>
    <w:rsid w:val="004A4308"/>
    <w:rsid w:val="004A5471"/>
    <w:rsid w:val="004A5AEC"/>
    <w:rsid w:val="004A5DA5"/>
    <w:rsid w:val="004A71B9"/>
    <w:rsid w:val="004A7884"/>
    <w:rsid w:val="004B2359"/>
    <w:rsid w:val="004B443A"/>
    <w:rsid w:val="004B4EDE"/>
    <w:rsid w:val="004B5F7C"/>
    <w:rsid w:val="004B7AA3"/>
    <w:rsid w:val="004C024A"/>
    <w:rsid w:val="004C0E1E"/>
    <w:rsid w:val="004C2B2C"/>
    <w:rsid w:val="004C2E26"/>
    <w:rsid w:val="004C60B1"/>
    <w:rsid w:val="004D0302"/>
    <w:rsid w:val="004D0992"/>
    <w:rsid w:val="004D2EAA"/>
    <w:rsid w:val="004D3144"/>
    <w:rsid w:val="004D38A2"/>
    <w:rsid w:val="004D38C0"/>
    <w:rsid w:val="004D4AE6"/>
    <w:rsid w:val="004D578B"/>
    <w:rsid w:val="004D603D"/>
    <w:rsid w:val="004D79F2"/>
    <w:rsid w:val="004E00E4"/>
    <w:rsid w:val="004E1321"/>
    <w:rsid w:val="004E13F0"/>
    <w:rsid w:val="004E14D0"/>
    <w:rsid w:val="004E27CF"/>
    <w:rsid w:val="004E29C9"/>
    <w:rsid w:val="004E2D73"/>
    <w:rsid w:val="004E2DB6"/>
    <w:rsid w:val="004E3F03"/>
    <w:rsid w:val="004E459E"/>
    <w:rsid w:val="004E482E"/>
    <w:rsid w:val="004E4A6D"/>
    <w:rsid w:val="004E5923"/>
    <w:rsid w:val="004E5C53"/>
    <w:rsid w:val="004E639B"/>
    <w:rsid w:val="004E6BCD"/>
    <w:rsid w:val="004E6E0C"/>
    <w:rsid w:val="004E6FD7"/>
    <w:rsid w:val="004E7F65"/>
    <w:rsid w:val="004F007F"/>
    <w:rsid w:val="004F3976"/>
    <w:rsid w:val="004F43A9"/>
    <w:rsid w:val="004F56CB"/>
    <w:rsid w:val="004F5E2D"/>
    <w:rsid w:val="004F6587"/>
    <w:rsid w:val="004F7223"/>
    <w:rsid w:val="004F7644"/>
    <w:rsid w:val="004F7E91"/>
    <w:rsid w:val="00500D47"/>
    <w:rsid w:val="00501D18"/>
    <w:rsid w:val="0050222A"/>
    <w:rsid w:val="00502C9C"/>
    <w:rsid w:val="005044A5"/>
    <w:rsid w:val="005074E0"/>
    <w:rsid w:val="00510977"/>
    <w:rsid w:val="00510A1E"/>
    <w:rsid w:val="005110E7"/>
    <w:rsid w:val="00511198"/>
    <w:rsid w:val="00511681"/>
    <w:rsid w:val="005117FE"/>
    <w:rsid w:val="0051182F"/>
    <w:rsid w:val="005120A1"/>
    <w:rsid w:val="00513DFC"/>
    <w:rsid w:val="00513E7F"/>
    <w:rsid w:val="0051472A"/>
    <w:rsid w:val="00514A29"/>
    <w:rsid w:val="00515C89"/>
    <w:rsid w:val="00515FAF"/>
    <w:rsid w:val="00517D26"/>
    <w:rsid w:val="00520198"/>
    <w:rsid w:val="00521146"/>
    <w:rsid w:val="00521B4C"/>
    <w:rsid w:val="00521D53"/>
    <w:rsid w:val="00521FE6"/>
    <w:rsid w:val="0052223D"/>
    <w:rsid w:val="005225A3"/>
    <w:rsid w:val="005226A4"/>
    <w:rsid w:val="00524CA3"/>
    <w:rsid w:val="00524E50"/>
    <w:rsid w:val="00525284"/>
    <w:rsid w:val="005253FB"/>
    <w:rsid w:val="00526100"/>
    <w:rsid w:val="00526222"/>
    <w:rsid w:val="005266A9"/>
    <w:rsid w:val="00526740"/>
    <w:rsid w:val="005273A5"/>
    <w:rsid w:val="005305F1"/>
    <w:rsid w:val="0053061A"/>
    <w:rsid w:val="00530B18"/>
    <w:rsid w:val="00531977"/>
    <w:rsid w:val="00532B9B"/>
    <w:rsid w:val="005330E5"/>
    <w:rsid w:val="0053317E"/>
    <w:rsid w:val="0053342B"/>
    <w:rsid w:val="00534434"/>
    <w:rsid w:val="0053750F"/>
    <w:rsid w:val="00537B09"/>
    <w:rsid w:val="00540180"/>
    <w:rsid w:val="005406E6"/>
    <w:rsid w:val="0054143A"/>
    <w:rsid w:val="005420DB"/>
    <w:rsid w:val="00542A48"/>
    <w:rsid w:val="005438E1"/>
    <w:rsid w:val="00543B6C"/>
    <w:rsid w:val="005448F8"/>
    <w:rsid w:val="00544F6E"/>
    <w:rsid w:val="00545878"/>
    <w:rsid w:val="00547FAA"/>
    <w:rsid w:val="005528FA"/>
    <w:rsid w:val="00553533"/>
    <w:rsid w:val="00554746"/>
    <w:rsid w:val="0055533C"/>
    <w:rsid w:val="00555C33"/>
    <w:rsid w:val="00556502"/>
    <w:rsid w:val="00556BB7"/>
    <w:rsid w:val="00560D74"/>
    <w:rsid w:val="00560F79"/>
    <w:rsid w:val="00562B11"/>
    <w:rsid w:val="00562C87"/>
    <w:rsid w:val="00562EF7"/>
    <w:rsid w:val="00563BC3"/>
    <w:rsid w:val="005648D0"/>
    <w:rsid w:val="00564A59"/>
    <w:rsid w:val="00564C92"/>
    <w:rsid w:val="00565139"/>
    <w:rsid w:val="005673E8"/>
    <w:rsid w:val="00570331"/>
    <w:rsid w:val="00571029"/>
    <w:rsid w:val="00571C93"/>
    <w:rsid w:val="00572034"/>
    <w:rsid w:val="00573C46"/>
    <w:rsid w:val="0057423D"/>
    <w:rsid w:val="00576D11"/>
    <w:rsid w:val="00577AE7"/>
    <w:rsid w:val="0058037B"/>
    <w:rsid w:val="00583554"/>
    <w:rsid w:val="00584527"/>
    <w:rsid w:val="005853CE"/>
    <w:rsid w:val="005865E5"/>
    <w:rsid w:val="00586E8F"/>
    <w:rsid w:val="00587F07"/>
    <w:rsid w:val="0059020B"/>
    <w:rsid w:val="005913B2"/>
    <w:rsid w:val="00591595"/>
    <w:rsid w:val="005917BF"/>
    <w:rsid w:val="005934B4"/>
    <w:rsid w:val="00593E93"/>
    <w:rsid w:val="00594FFE"/>
    <w:rsid w:val="0059517B"/>
    <w:rsid w:val="005960FA"/>
    <w:rsid w:val="005966CF"/>
    <w:rsid w:val="00597997"/>
    <w:rsid w:val="005A02E1"/>
    <w:rsid w:val="005A0528"/>
    <w:rsid w:val="005A05F1"/>
    <w:rsid w:val="005A0C29"/>
    <w:rsid w:val="005A10E3"/>
    <w:rsid w:val="005A1A68"/>
    <w:rsid w:val="005A21ED"/>
    <w:rsid w:val="005A258D"/>
    <w:rsid w:val="005A2B10"/>
    <w:rsid w:val="005A3687"/>
    <w:rsid w:val="005A46D6"/>
    <w:rsid w:val="005A4A67"/>
    <w:rsid w:val="005A4C74"/>
    <w:rsid w:val="005A6A14"/>
    <w:rsid w:val="005A6FC9"/>
    <w:rsid w:val="005A7111"/>
    <w:rsid w:val="005A78E4"/>
    <w:rsid w:val="005B0B69"/>
    <w:rsid w:val="005B0C05"/>
    <w:rsid w:val="005B0C40"/>
    <w:rsid w:val="005B29C0"/>
    <w:rsid w:val="005B397A"/>
    <w:rsid w:val="005B557F"/>
    <w:rsid w:val="005B574D"/>
    <w:rsid w:val="005B7160"/>
    <w:rsid w:val="005C0FE7"/>
    <w:rsid w:val="005C1354"/>
    <w:rsid w:val="005C26CD"/>
    <w:rsid w:val="005C4206"/>
    <w:rsid w:val="005C5287"/>
    <w:rsid w:val="005C588F"/>
    <w:rsid w:val="005C5B5B"/>
    <w:rsid w:val="005C72EF"/>
    <w:rsid w:val="005C7FB0"/>
    <w:rsid w:val="005D2D59"/>
    <w:rsid w:val="005D5078"/>
    <w:rsid w:val="005D5739"/>
    <w:rsid w:val="005D6088"/>
    <w:rsid w:val="005E0BF8"/>
    <w:rsid w:val="005E184E"/>
    <w:rsid w:val="005E1B11"/>
    <w:rsid w:val="005E4229"/>
    <w:rsid w:val="005E691F"/>
    <w:rsid w:val="005E7F23"/>
    <w:rsid w:val="005F097B"/>
    <w:rsid w:val="005F0B46"/>
    <w:rsid w:val="005F101A"/>
    <w:rsid w:val="005F1429"/>
    <w:rsid w:val="005F1DA6"/>
    <w:rsid w:val="005F1E8E"/>
    <w:rsid w:val="005F21F4"/>
    <w:rsid w:val="005F2231"/>
    <w:rsid w:val="005F4527"/>
    <w:rsid w:val="005F587C"/>
    <w:rsid w:val="005F61FC"/>
    <w:rsid w:val="005F6B9B"/>
    <w:rsid w:val="005F6FC2"/>
    <w:rsid w:val="005F73D1"/>
    <w:rsid w:val="005F7E1D"/>
    <w:rsid w:val="0060045D"/>
    <w:rsid w:val="00600493"/>
    <w:rsid w:val="00600F1A"/>
    <w:rsid w:val="00601186"/>
    <w:rsid w:val="0060135A"/>
    <w:rsid w:val="00601923"/>
    <w:rsid w:val="0060246E"/>
    <w:rsid w:val="00602E44"/>
    <w:rsid w:val="00602F15"/>
    <w:rsid w:val="0060315D"/>
    <w:rsid w:val="006043B1"/>
    <w:rsid w:val="006043CE"/>
    <w:rsid w:val="00607928"/>
    <w:rsid w:val="00607D74"/>
    <w:rsid w:val="006101CB"/>
    <w:rsid w:val="00610BAF"/>
    <w:rsid w:val="00611F2F"/>
    <w:rsid w:val="006131EB"/>
    <w:rsid w:val="0061370A"/>
    <w:rsid w:val="00613879"/>
    <w:rsid w:val="0061449E"/>
    <w:rsid w:val="006157C4"/>
    <w:rsid w:val="006158E8"/>
    <w:rsid w:val="00617165"/>
    <w:rsid w:val="00617B71"/>
    <w:rsid w:val="006213BD"/>
    <w:rsid w:val="006223BA"/>
    <w:rsid w:val="00623045"/>
    <w:rsid w:val="006233F2"/>
    <w:rsid w:val="00623A48"/>
    <w:rsid w:val="00625EB1"/>
    <w:rsid w:val="00626524"/>
    <w:rsid w:val="0062674E"/>
    <w:rsid w:val="00626FCC"/>
    <w:rsid w:val="00627118"/>
    <w:rsid w:val="00627998"/>
    <w:rsid w:val="00627F26"/>
    <w:rsid w:val="00631215"/>
    <w:rsid w:val="006313B7"/>
    <w:rsid w:val="00631C95"/>
    <w:rsid w:val="006338FC"/>
    <w:rsid w:val="00635A90"/>
    <w:rsid w:val="00640A79"/>
    <w:rsid w:val="00641BAE"/>
    <w:rsid w:val="00642959"/>
    <w:rsid w:val="00642EF5"/>
    <w:rsid w:val="006437BF"/>
    <w:rsid w:val="00643996"/>
    <w:rsid w:val="00644451"/>
    <w:rsid w:val="00645235"/>
    <w:rsid w:val="0064622E"/>
    <w:rsid w:val="00650EF8"/>
    <w:rsid w:val="00652EFC"/>
    <w:rsid w:val="0065354B"/>
    <w:rsid w:val="006549D6"/>
    <w:rsid w:val="00655CDE"/>
    <w:rsid w:val="006560E0"/>
    <w:rsid w:val="0065783B"/>
    <w:rsid w:val="0066040B"/>
    <w:rsid w:val="0066636B"/>
    <w:rsid w:val="00666434"/>
    <w:rsid w:val="006667F1"/>
    <w:rsid w:val="0066771C"/>
    <w:rsid w:val="00667A62"/>
    <w:rsid w:val="00667E00"/>
    <w:rsid w:val="00671267"/>
    <w:rsid w:val="00672F5F"/>
    <w:rsid w:val="0067316F"/>
    <w:rsid w:val="0067379C"/>
    <w:rsid w:val="00673D21"/>
    <w:rsid w:val="00674CD8"/>
    <w:rsid w:val="00675669"/>
    <w:rsid w:val="006770F9"/>
    <w:rsid w:val="00677DBA"/>
    <w:rsid w:val="006801EA"/>
    <w:rsid w:val="006803CB"/>
    <w:rsid w:val="0068143D"/>
    <w:rsid w:val="00684675"/>
    <w:rsid w:val="006848C1"/>
    <w:rsid w:val="006848CA"/>
    <w:rsid w:val="0068572F"/>
    <w:rsid w:val="0068589A"/>
    <w:rsid w:val="00685A63"/>
    <w:rsid w:val="00686505"/>
    <w:rsid w:val="0068700F"/>
    <w:rsid w:val="00687C1A"/>
    <w:rsid w:val="00691FA4"/>
    <w:rsid w:val="00692700"/>
    <w:rsid w:val="0069282A"/>
    <w:rsid w:val="00694F6C"/>
    <w:rsid w:val="00695374"/>
    <w:rsid w:val="00695E16"/>
    <w:rsid w:val="006966C7"/>
    <w:rsid w:val="006969EF"/>
    <w:rsid w:val="006A04B0"/>
    <w:rsid w:val="006A125B"/>
    <w:rsid w:val="006A3105"/>
    <w:rsid w:val="006A3264"/>
    <w:rsid w:val="006A3A2E"/>
    <w:rsid w:val="006A5464"/>
    <w:rsid w:val="006A62AA"/>
    <w:rsid w:val="006A66E6"/>
    <w:rsid w:val="006A6CDB"/>
    <w:rsid w:val="006A7143"/>
    <w:rsid w:val="006A7386"/>
    <w:rsid w:val="006A73B3"/>
    <w:rsid w:val="006A7765"/>
    <w:rsid w:val="006A7BE5"/>
    <w:rsid w:val="006B083F"/>
    <w:rsid w:val="006B0FA5"/>
    <w:rsid w:val="006B10A5"/>
    <w:rsid w:val="006B15C2"/>
    <w:rsid w:val="006B2103"/>
    <w:rsid w:val="006B323C"/>
    <w:rsid w:val="006B361A"/>
    <w:rsid w:val="006B3FA1"/>
    <w:rsid w:val="006B4544"/>
    <w:rsid w:val="006B45CB"/>
    <w:rsid w:val="006B5803"/>
    <w:rsid w:val="006B5962"/>
    <w:rsid w:val="006B6641"/>
    <w:rsid w:val="006C0017"/>
    <w:rsid w:val="006C00E0"/>
    <w:rsid w:val="006C0591"/>
    <w:rsid w:val="006C05C4"/>
    <w:rsid w:val="006C2526"/>
    <w:rsid w:val="006C2531"/>
    <w:rsid w:val="006C3C77"/>
    <w:rsid w:val="006C3DC1"/>
    <w:rsid w:val="006C563C"/>
    <w:rsid w:val="006C58D0"/>
    <w:rsid w:val="006C5B8E"/>
    <w:rsid w:val="006D03D6"/>
    <w:rsid w:val="006D19B9"/>
    <w:rsid w:val="006D1D84"/>
    <w:rsid w:val="006D2F99"/>
    <w:rsid w:val="006D339A"/>
    <w:rsid w:val="006D36C3"/>
    <w:rsid w:val="006D3889"/>
    <w:rsid w:val="006D38DA"/>
    <w:rsid w:val="006D4458"/>
    <w:rsid w:val="006D4866"/>
    <w:rsid w:val="006D56C0"/>
    <w:rsid w:val="006D5E7F"/>
    <w:rsid w:val="006D6DBE"/>
    <w:rsid w:val="006D7426"/>
    <w:rsid w:val="006E05B8"/>
    <w:rsid w:val="006E0665"/>
    <w:rsid w:val="006E1E63"/>
    <w:rsid w:val="006E2307"/>
    <w:rsid w:val="006E2F48"/>
    <w:rsid w:val="006E2FF1"/>
    <w:rsid w:val="006E33AE"/>
    <w:rsid w:val="006E33B5"/>
    <w:rsid w:val="006E3EC0"/>
    <w:rsid w:val="006E4D18"/>
    <w:rsid w:val="006E5B44"/>
    <w:rsid w:val="006E637B"/>
    <w:rsid w:val="006E64E1"/>
    <w:rsid w:val="006E690B"/>
    <w:rsid w:val="006E7520"/>
    <w:rsid w:val="006E7C54"/>
    <w:rsid w:val="006F02F0"/>
    <w:rsid w:val="006F08CA"/>
    <w:rsid w:val="006F1B4C"/>
    <w:rsid w:val="006F3583"/>
    <w:rsid w:val="006F36EC"/>
    <w:rsid w:val="006F3952"/>
    <w:rsid w:val="006F4B35"/>
    <w:rsid w:val="006F5301"/>
    <w:rsid w:val="00701E65"/>
    <w:rsid w:val="0070278F"/>
    <w:rsid w:val="00705165"/>
    <w:rsid w:val="00705985"/>
    <w:rsid w:val="007059FC"/>
    <w:rsid w:val="00705A34"/>
    <w:rsid w:val="00711445"/>
    <w:rsid w:val="0071228E"/>
    <w:rsid w:val="00712748"/>
    <w:rsid w:val="00714C73"/>
    <w:rsid w:val="00714F65"/>
    <w:rsid w:val="00717062"/>
    <w:rsid w:val="007172CA"/>
    <w:rsid w:val="00717D3A"/>
    <w:rsid w:val="00720E28"/>
    <w:rsid w:val="00721438"/>
    <w:rsid w:val="007215AD"/>
    <w:rsid w:val="00722E3F"/>
    <w:rsid w:val="00724005"/>
    <w:rsid w:val="00725EA6"/>
    <w:rsid w:val="00726160"/>
    <w:rsid w:val="00726780"/>
    <w:rsid w:val="0072789A"/>
    <w:rsid w:val="007319B6"/>
    <w:rsid w:val="00731F81"/>
    <w:rsid w:val="0073490B"/>
    <w:rsid w:val="00734F5F"/>
    <w:rsid w:val="007359CD"/>
    <w:rsid w:val="00735F86"/>
    <w:rsid w:val="00735FA6"/>
    <w:rsid w:val="007375BC"/>
    <w:rsid w:val="00737F73"/>
    <w:rsid w:val="00740827"/>
    <w:rsid w:val="00740919"/>
    <w:rsid w:val="00740D56"/>
    <w:rsid w:val="00742347"/>
    <w:rsid w:val="00742718"/>
    <w:rsid w:val="00744E03"/>
    <w:rsid w:val="0074518A"/>
    <w:rsid w:val="00745B2B"/>
    <w:rsid w:val="00745E61"/>
    <w:rsid w:val="0074634E"/>
    <w:rsid w:val="00746ADE"/>
    <w:rsid w:val="0074782C"/>
    <w:rsid w:val="00750E86"/>
    <w:rsid w:val="00751AB0"/>
    <w:rsid w:val="00752511"/>
    <w:rsid w:val="00755608"/>
    <w:rsid w:val="00755F10"/>
    <w:rsid w:val="00755F42"/>
    <w:rsid w:val="007567E2"/>
    <w:rsid w:val="00757DA8"/>
    <w:rsid w:val="0076014B"/>
    <w:rsid w:val="0076177F"/>
    <w:rsid w:val="0076220A"/>
    <w:rsid w:val="0076288D"/>
    <w:rsid w:val="00762B4A"/>
    <w:rsid w:val="00762F43"/>
    <w:rsid w:val="0076387F"/>
    <w:rsid w:val="00764E15"/>
    <w:rsid w:val="00767017"/>
    <w:rsid w:val="00767695"/>
    <w:rsid w:val="007709A3"/>
    <w:rsid w:val="00770B6F"/>
    <w:rsid w:val="00770FDA"/>
    <w:rsid w:val="00771031"/>
    <w:rsid w:val="00771210"/>
    <w:rsid w:val="007714AB"/>
    <w:rsid w:val="00771576"/>
    <w:rsid w:val="007715BD"/>
    <w:rsid w:val="0077326E"/>
    <w:rsid w:val="007734AA"/>
    <w:rsid w:val="007735FC"/>
    <w:rsid w:val="00774572"/>
    <w:rsid w:val="00774E57"/>
    <w:rsid w:val="00774F67"/>
    <w:rsid w:val="00776A6A"/>
    <w:rsid w:val="00777DA5"/>
    <w:rsid w:val="00777F54"/>
    <w:rsid w:val="0078020F"/>
    <w:rsid w:val="00780342"/>
    <w:rsid w:val="00780820"/>
    <w:rsid w:val="0078127E"/>
    <w:rsid w:val="00781A2C"/>
    <w:rsid w:val="00781FEA"/>
    <w:rsid w:val="00782C60"/>
    <w:rsid w:val="00783554"/>
    <w:rsid w:val="00783CFF"/>
    <w:rsid w:val="00784F82"/>
    <w:rsid w:val="007864D6"/>
    <w:rsid w:val="007875EB"/>
    <w:rsid w:val="007877D6"/>
    <w:rsid w:val="0078785D"/>
    <w:rsid w:val="0079022A"/>
    <w:rsid w:val="00790656"/>
    <w:rsid w:val="007913E3"/>
    <w:rsid w:val="00792B0C"/>
    <w:rsid w:val="00792EDE"/>
    <w:rsid w:val="007937FA"/>
    <w:rsid w:val="007948E6"/>
    <w:rsid w:val="00795270"/>
    <w:rsid w:val="007967C4"/>
    <w:rsid w:val="00796C48"/>
    <w:rsid w:val="007A083C"/>
    <w:rsid w:val="007A1670"/>
    <w:rsid w:val="007A17A9"/>
    <w:rsid w:val="007A1C31"/>
    <w:rsid w:val="007A419B"/>
    <w:rsid w:val="007A42B4"/>
    <w:rsid w:val="007A4317"/>
    <w:rsid w:val="007A5069"/>
    <w:rsid w:val="007A580E"/>
    <w:rsid w:val="007A6C5F"/>
    <w:rsid w:val="007A79ED"/>
    <w:rsid w:val="007A7D76"/>
    <w:rsid w:val="007B056D"/>
    <w:rsid w:val="007B0E00"/>
    <w:rsid w:val="007B18DE"/>
    <w:rsid w:val="007B19C0"/>
    <w:rsid w:val="007B1F31"/>
    <w:rsid w:val="007B1FCF"/>
    <w:rsid w:val="007B2120"/>
    <w:rsid w:val="007B32D1"/>
    <w:rsid w:val="007B53B1"/>
    <w:rsid w:val="007B616B"/>
    <w:rsid w:val="007B7A5B"/>
    <w:rsid w:val="007B7C95"/>
    <w:rsid w:val="007C15AD"/>
    <w:rsid w:val="007C1A8A"/>
    <w:rsid w:val="007C1ADB"/>
    <w:rsid w:val="007C1BE2"/>
    <w:rsid w:val="007C1FE7"/>
    <w:rsid w:val="007C2830"/>
    <w:rsid w:val="007C2A71"/>
    <w:rsid w:val="007C2EA6"/>
    <w:rsid w:val="007C3117"/>
    <w:rsid w:val="007C388C"/>
    <w:rsid w:val="007C40CA"/>
    <w:rsid w:val="007C4C2D"/>
    <w:rsid w:val="007C5EFC"/>
    <w:rsid w:val="007C6146"/>
    <w:rsid w:val="007C63AC"/>
    <w:rsid w:val="007C68BA"/>
    <w:rsid w:val="007D06AF"/>
    <w:rsid w:val="007D0AB4"/>
    <w:rsid w:val="007D161B"/>
    <w:rsid w:val="007D1DA3"/>
    <w:rsid w:val="007D1E38"/>
    <w:rsid w:val="007D27DD"/>
    <w:rsid w:val="007D2AD1"/>
    <w:rsid w:val="007D2C53"/>
    <w:rsid w:val="007D3074"/>
    <w:rsid w:val="007D3F8B"/>
    <w:rsid w:val="007D4B5C"/>
    <w:rsid w:val="007D4BAD"/>
    <w:rsid w:val="007D4C6C"/>
    <w:rsid w:val="007D4D59"/>
    <w:rsid w:val="007D5D80"/>
    <w:rsid w:val="007D5FFB"/>
    <w:rsid w:val="007E0C52"/>
    <w:rsid w:val="007E1006"/>
    <w:rsid w:val="007E2139"/>
    <w:rsid w:val="007E26B3"/>
    <w:rsid w:val="007E339C"/>
    <w:rsid w:val="007E517D"/>
    <w:rsid w:val="007E52DD"/>
    <w:rsid w:val="007E6B05"/>
    <w:rsid w:val="007F005E"/>
    <w:rsid w:val="007F05B0"/>
    <w:rsid w:val="007F17E4"/>
    <w:rsid w:val="007F1958"/>
    <w:rsid w:val="007F1AFC"/>
    <w:rsid w:val="007F1C09"/>
    <w:rsid w:val="007F214F"/>
    <w:rsid w:val="007F2460"/>
    <w:rsid w:val="007F3329"/>
    <w:rsid w:val="007F3B62"/>
    <w:rsid w:val="007F4154"/>
    <w:rsid w:val="007F48CA"/>
    <w:rsid w:val="007F5B68"/>
    <w:rsid w:val="007F63DC"/>
    <w:rsid w:val="007F7BB1"/>
    <w:rsid w:val="007F7D99"/>
    <w:rsid w:val="0080080B"/>
    <w:rsid w:val="008024D6"/>
    <w:rsid w:val="00802D91"/>
    <w:rsid w:val="008045DF"/>
    <w:rsid w:val="00804990"/>
    <w:rsid w:val="00804FBC"/>
    <w:rsid w:val="00805032"/>
    <w:rsid w:val="00806C50"/>
    <w:rsid w:val="00807D29"/>
    <w:rsid w:val="00810A3A"/>
    <w:rsid w:val="00811C05"/>
    <w:rsid w:val="008129CF"/>
    <w:rsid w:val="00813F88"/>
    <w:rsid w:val="008150BC"/>
    <w:rsid w:val="008167C5"/>
    <w:rsid w:val="00817467"/>
    <w:rsid w:val="00820284"/>
    <w:rsid w:val="0082028C"/>
    <w:rsid w:val="008206CD"/>
    <w:rsid w:val="00820C6A"/>
    <w:rsid w:val="008210D5"/>
    <w:rsid w:val="0082143F"/>
    <w:rsid w:val="0082172E"/>
    <w:rsid w:val="00821EE4"/>
    <w:rsid w:val="008227B8"/>
    <w:rsid w:val="00822C0D"/>
    <w:rsid w:val="008233E6"/>
    <w:rsid w:val="00823AC6"/>
    <w:rsid w:val="00823FCB"/>
    <w:rsid w:val="00824C56"/>
    <w:rsid w:val="0082577F"/>
    <w:rsid w:val="008257CC"/>
    <w:rsid w:val="00825E4E"/>
    <w:rsid w:val="00826730"/>
    <w:rsid w:val="00827C22"/>
    <w:rsid w:val="00827C43"/>
    <w:rsid w:val="00830266"/>
    <w:rsid w:val="0083035A"/>
    <w:rsid w:val="00831148"/>
    <w:rsid w:val="00831BC4"/>
    <w:rsid w:val="00832508"/>
    <w:rsid w:val="0083394E"/>
    <w:rsid w:val="00833CA5"/>
    <w:rsid w:val="00834B8A"/>
    <w:rsid w:val="008372DE"/>
    <w:rsid w:val="00841792"/>
    <w:rsid w:val="008417EF"/>
    <w:rsid w:val="00841EE1"/>
    <w:rsid w:val="00844063"/>
    <w:rsid w:val="0084446B"/>
    <w:rsid w:val="008446BF"/>
    <w:rsid w:val="008470EF"/>
    <w:rsid w:val="008512C6"/>
    <w:rsid w:val="00851CF1"/>
    <w:rsid w:val="00851D2D"/>
    <w:rsid w:val="00852483"/>
    <w:rsid w:val="00852E41"/>
    <w:rsid w:val="00853B10"/>
    <w:rsid w:val="00855265"/>
    <w:rsid w:val="0085580B"/>
    <w:rsid w:val="008562C5"/>
    <w:rsid w:val="00856351"/>
    <w:rsid w:val="00856C3C"/>
    <w:rsid w:val="0085740B"/>
    <w:rsid w:val="00860874"/>
    <w:rsid w:val="008611E6"/>
    <w:rsid w:val="008614F5"/>
    <w:rsid w:val="00862E77"/>
    <w:rsid w:val="00863237"/>
    <w:rsid w:val="008636DC"/>
    <w:rsid w:val="008641B4"/>
    <w:rsid w:val="00864FFC"/>
    <w:rsid w:val="00865881"/>
    <w:rsid w:val="00865EB9"/>
    <w:rsid w:val="00867CE8"/>
    <w:rsid w:val="0087070C"/>
    <w:rsid w:val="00872897"/>
    <w:rsid w:val="00872949"/>
    <w:rsid w:val="00872DB8"/>
    <w:rsid w:val="00874082"/>
    <w:rsid w:val="00874E82"/>
    <w:rsid w:val="00874FB5"/>
    <w:rsid w:val="00875281"/>
    <w:rsid w:val="0087549B"/>
    <w:rsid w:val="008767B7"/>
    <w:rsid w:val="008775FC"/>
    <w:rsid w:val="0087775C"/>
    <w:rsid w:val="00877FC3"/>
    <w:rsid w:val="008803E9"/>
    <w:rsid w:val="00880EAA"/>
    <w:rsid w:val="008815BF"/>
    <w:rsid w:val="00881B60"/>
    <w:rsid w:val="008831FB"/>
    <w:rsid w:val="00883FC6"/>
    <w:rsid w:val="008848A3"/>
    <w:rsid w:val="00885108"/>
    <w:rsid w:val="0088528A"/>
    <w:rsid w:val="0088614B"/>
    <w:rsid w:val="00886E9E"/>
    <w:rsid w:val="008901A6"/>
    <w:rsid w:val="00890824"/>
    <w:rsid w:val="008918F8"/>
    <w:rsid w:val="00891F9D"/>
    <w:rsid w:val="008923A4"/>
    <w:rsid w:val="0089240B"/>
    <w:rsid w:val="00892977"/>
    <w:rsid w:val="0089392B"/>
    <w:rsid w:val="008951D5"/>
    <w:rsid w:val="0089575B"/>
    <w:rsid w:val="008976FA"/>
    <w:rsid w:val="008A0868"/>
    <w:rsid w:val="008A1B0F"/>
    <w:rsid w:val="008A227B"/>
    <w:rsid w:val="008A2BA4"/>
    <w:rsid w:val="008A2BAB"/>
    <w:rsid w:val="008A44BA"/>
    <w:rsid w:val="008A485B"/>
    <w:rsid w:val="008A489C"/>
    <w:rsid w:val="008A4E3B"/>
    <w:rsid w:val="008A5942"/>
    <w:rsid w:val="008A6009"/>
    <w:rsid w:val="008A6AFE"/>
    <w:rsid w:val="008B156E"/>
    <w:rsid w:val="008B198E"/>
    <w:rsid w:val="008B1AC4"/>
    <w:rsid w:val="008B4655"/>
    <w:rsid w:val="008B46F4"/>
    <w:rsid w:val="008B52B2"/>
    <w:rsid w:val="008B5843"/>
    <w:rsid w:val="008B5F0E"/>
    <w:rsid w:val="008B6BBC"/>
    <w:rsid w:val="008C00DC"/>
    <w:rsid w:val="008C02E8"/>
    <w:rsid w:val="008C0404"/>
    <w:rsid w:val="008C0B2C"/>
    <w:rsid w:val="008C0C91"/>
    <w:rsid w:val="008C0F83"/>
    <w:rsid w:val="008C1154"/>
    <w:rsid w:val="008C14C9"/>
    <w:rsid w:val="008C2A48"/>
    <w:rsid w:val="008C2A9B"/>
    <w:rsid w:val="008C47D8"/>
    <w:rsid w:val="008C631F"/>
    <w:rsid w:val="008C685A"/>
    <w:rsid w:val="008C6E79"/>
    <w:rsid w:val="008D048C"/>
    <w:rsid w:val="008D0731"/>
    <w:rsid w:val="008D1F03"/>
    <w:rsid w:val="008D4303"/>
    <w:rsid w:val="008D4AA9"/>
    <w:rsid w:val="008D58D8"/>
    <w:rsid w:val="008D5CD4"/>
    <w:rsid w:val="008D6146"/>
    <w:rsid w:val="008E1F81"/>
    <w:rsid w:val="008E20E8"/>
    <w:rsid w:val="008E3DDD"/>
    <w:rsid w:val="008E422F"/>
    <w:rsid w:val="008E4432"/>
    <w:rsid w:val="008E4584"/>
    <w:rsid w:val="008E6332"/>
    <w:rsid w:val="008E6492"/>
    <w:rsid w:val="008E6EED"/>
    <w:rsid w:val="008F135A"/>
    <w:rsid w:val="008F1CD0"/>
    <w:rsid w:val="008F23BC"/>
    <w:rsid w:val="008F27FD"/>
    <w:rsid w:val="008F2AE4"/>
    <w:rsid w:val="008F31AB"/>
    <w:rsid w:val="008F42F1"/>
    <w:rsid w:val="008F46C5"/>
    <w:rsid w:val="008F485D"/>
    <w:rsid w:val="008F6868"/>
    <w:rsid w:val="008F7DC8"/>
    <w:rsid w:val="00900B9A"/>
    <w:rsid w:val="00902B5C"/>
    <w:rsid w:val="00902F9B"/>
    <w:rsid w:val="009040ED"/>
    <w:rsid w:val="00904A2C"/>
    <w:rsid w:val="00904CD9"/>
    <w:rsid w:val="0090591B"/>
    <w:rsid w:val="00907F42"/>
    <w:rsid w:val="00907FF1"/>
    <w:rsid w:val="00910853"/>
    <w:rsid w:val="009109C7"/>
    <w:rsid w:val="00910CDF"/>
    <w:rsid w:val="00912291"/>
    <w:rsid w:val="00916AB3"/>
    <w:rsid w:val="009205DF"/>
    <w:rsid w:val="00922AF4"/>
    <w:rsid w:val="00923349"/>
    <w:rsid w:val="00925E20"/>
    <w:rsid w:val="00925F17"/>
    <w:rsid w:val="00926352"/>
    <w:rsid w:val="0092701F"/>
    <w:rsid w:val="00927390"/>
    <w:rsid w:val="00927944"/>
    <w:rsid w:val="009328F9"/>
    <w:rsid w:val="00932BCB"/>
    <w:rsid w:val="0093357E"/>
    <w:rsid w:val="00935299"/>
    <w:rsid w:val="00935A1E"/>
    <w:rsid w:val="009378CF"/>
    <w:rsid w:val="00937A74"/>
    <w:rsid w:val="009400B9"/>
    <w:rsid w:val="009408C2"/>
    <w:rsid w:val="00941739"/>
    <w:rsid w:val="00941EC0"/>
    <w:rsid w:val="00942473"/>
    <w:rsid w:val="00942658"/>
    <w:rsid w:val="00942A4B"/>
    <w:rsid w:val="00943064"/>
    <w:rsid w:val="009433EC"/>
    <w:rsid w:val="0094418B"/>
    <w:rsid w:val="009449DC"/>
    <w:rsid w:val="00944E86"/>
    <w:rsid w:val="00945FDE"/>
    <w:rsid w:val="00950504"/>
    <w:rsid w:val="00950F80"/>
    <w:rsid w:val="009512CA"/>
    <w:rsid w:val="0095148E"/>
    <w:rsid w:val="00951AA7"/>
    <w:rsid w:val="00952174"/>
    <w:rsid w:val="009539F2"/>
    <w:rsid w:val="0095449E"/>
    <w:rsid w:val="00954CCE"/>
    <w:rsid w:val="009554A1"/>
    <w:rsid w:val="0095624B"/>
    <w:rsid w:val="009575A6"/>
    <w:rsid w:val="00957AF4"/>
    <w:rsid w:val="00957DCB"/>
    <w:rsid w:val="0096050E"/>
    <w:rsid w:val="00960A49"/>
    <w:rsid w:val="009615D0"/>
    <w:rsid w:val="00961FD6"/>
    <w:rsid w:val="0096206C"/>
    <w:rsid w:val="0096237A"/>
    <w:rsid w:val="009626D7"/>
    <w:rsid w:val="00962E0F"/>
    <w:rsid w:val="009640B6"/>
    <w:rsid w:val="00964152"/>
    <w:rsid w:val="00965768"/>
    <w:rsid w:val="0096618A"/>
    <w:rsid w:val="009662FA"/>
    <w:rsid w:val="009663B9"/>
    <w:rsid w:val="00966544"/>
    <w:rsid w:val="0096658B"/>
    <w:rsid w:val="00966972"/>
    <w:rsid w:val="009712B8"/>
    <w:rsid w:val="009722BD"/>
    <w:rsid w:val="0097230B"/>
    <w:rsid w:val="009726A9"/>
    <w:rsid w:val="0097294F"/>
    <w:rsid w:val="0097545C"/>
    <w:rsid w:val="0097567B"/>
    <w:rsid w:val="00975898"/>
    <w:rsid w:val="0097789B"/>
    <w:rsid w:val="0097794B"/>
    <w:rsid w:val="00977B5A"/>
    <w:rsid w:val="00982CF8"/>
    <w:rsid w:val="00985237"/>
    <w:rsid w:val="00991123"/>
    <w:rsid w:val="009923F3"/>
    <w:rsid w:val="009924B5"/>
    <w:rsid w:val="0099399A"/>
    <w:rsid w:val="00994A0B"/>
    <w:rsid w:val="00994D09"/>
    <w:rsid w:val="00994E91"/>
    <w:rsid w:val="0099538D"/>
    <w:rsid w:val="00995782"/>
    <w:rsid w:val="00995A00"/>
    <w:rsid w:val="00996DDE"/>
    <w:rsid w:val="00997882"/>
    <w:rsid w:val="0099789D"/>
    <w:rsid w:val="009A0282"/>
    <w:rsid w:val="009A1804"/>
    <w:rsid w:val="009A1983"/>
    <w:rsid w:val="009A3350"/>
    <w:rsid w:val="009A4359"/>
    <w:rsid w:val="009A46DB"/>
    <w:rsid w:val="009A6EA5"/>
    <w:rsid w:val="009A72AE"/>
    <w:rsid w:val="009A74AD"/>
    <w:rsid w:val="009A7979"/>
    <w:rsid w:val="009B02CC"/>
    <w:rsid w:val="009B15A7"/>
    <w:rsid w:val="009B1736"/>
    <w:rsid w:val="009B27DF"/>
    <w:rsid w:val="009B296B"/>
    <w:rsid w:val="009B2ABF"/>
    <w:rsid w:val="009B4E86"/>
    <w:rsid w:val="009B5BE9"/>
    <w:rsid w:val="009B5DA4"/>
    <w:rsid w:val="009B60B0"/>
    <w:rsid w:val="009B6ED3"/>
    <w:rsid w:val="009B6F72"/>
    <w:rsid w:val="009B7E1E"/>
    <w:rsid w:val="009B7F78"/>
    <w:rsid w:val="009C049A"/>
    <w:rsid w:val="009C06AA"/>
    <w:rsid w:val="009C0BDA"/>
    <w:rsid w:val="009C1298"/>
    <w:rsid w:val="009C1D86"/>
    <w:rsid w:val="009C29DD"/>
    <w:rsid w:val="009C2AFF"/>
    <w:rsid w:val="009C314D"/>
    <w:rsid w:val="009C3FD0"/>
    <w:rsid w:val="009C43C2"/>
    <w:rsid w:val="009C4F4D"/>
    <w:rsid w:val="009C53C9"/>
    <w:rsid w:val="009C5427"/>
    <w:rsid w:val="009C5439"/>
    <w:rsid w:val="009C6780"/>
    <w:rsid w:val="009C6F11"/>
    <w:rsid w:val="009C71EA"/>
    <w:rsid w:val="009D1DB2"/>
    <w:rsid w:val="009D1FA5"/>
    <w:rsid w:val="009D299A"/>
    <w:rsid w:val="009D2EFD"/>
    <w:rsid w:val="009D4B09"/>
    <w:rsid w:val="009D5E2C"/>
    <w:rsid w:val="009D66CE"/>
    <w:rsid w:val="009D6BFF"/>
    <w:rsid w:val="009D74BF"/>
    <w:rsid w:val="009D7DDB"/>
    <w:rsid w:val="009E04D7"/>
    <w:rsid w:val="009E0655"/>
    <w:rsid w:val="009E0788"/>
    <w:rsid w:val="009E09C2"/>
    <w:rsid w:val="009E1E3D"/>
    <w:rsid w:val="009E2225"/>
    <w:rsid w:val="009E2E54"/>
    <w:rsid w:val="009E30AF"/>
    <w:rsid w:val="009E441B"/>
    <w:rsid w:val="009E5F85"/>
    <w:rsid w:val="009E61B9"/>
    <w:rsid w:val="009E7BDE"/>
    <w:rsid w:val="009F1039"/>
    <w:rsid w:val="009F14C1"/>
    <w:rsid w:val="009F157C"/>
    <w:rsid w:val="009F218A"/>
    <w:rsid w:val="009F2508"/>
    <w:rsid w:val="009F37FA"/>
    <w:rsid w:val="009F3A77"/>
    <w:rsid w:val="009F4F6B"/>
    <w:rsid w:val="009F54F8"/>
    <w:rsid w:val="009F5844"/>
    <w:rsid w:val="009F6614"/>
    <w:rsid w:val="00A002A0"/>
    <w:rsid w:val="00A012DC"/>
    <w:rsid w:val="00A0132F"/>
    <w:rsid w:val="00A01A06"/>
    <w:rsid w:val="00A02A83"/>
    <w:rsid w:val="00A03B46"/>
    <w:rsid w:val="00A03D7A"/>
    <w:rsid w:val="00A04A4A"/>
    <w:rsid w:val="00A04A5C"/>
    <w:rsid w:val="00A04B6C"/>
    <w:rsid w:val="00A06630"/>
    <w:rsid w:val="00A068FC"/>
    <w:rsid w:val="00A06C86"/>
    <w:rsid w:val="00A06C93"/>
    <w:rsid w:val="00A0750C"/>
    <w:rsid w:val="00A07C1D"/>
    <w:rsid w:val="00A104B5"/>
    <w:rsid w:val="00A10558"/>
    <w:rsid w:val="00A1163B"/>
    <w:rsid w:val="00A1299C"/>
    <w:rsid w:val="00A15042"/>
    <w:rsid w:val="00A1556D"/>
    <w:rsid w:val="00A170BC"/>
    <w:rsid w:val="00A1717E"/>
    <w:rsid w:val="00A17809"/>
    <w:rsid w:val="00A204B9"/>
    <w:rsid w:val="00A205B4"/>
    <w:rsid w:val="00A20CB9"/>
    <w:rsid w:val="00A22D05"/>
    <w:rsid w:val="00A22ED3"/>
    <w:rsid w:val="00A235DB"/>
    <w:rsid w:val="00A23C81"/>
    <w:rsid w:val="00A24839"/>
    <w:rsid w:val="00A24A99"/>
    <w:rsid w:val="00A26CA8"/>
    <w:rsid w:val="00A30A5F"/>
    <w:rsid w:val="00A316C5"/>
    <w:rsid w:val="00A316C9"/>
    <w:rsid w:val="00A31F4E"/>
    <w:rsid w:val="00A31FF8"/>
    <w:rsid w:val="00A322C3"/>
    <w:rsid w:val="00A3265C"/>
    <w:rsid w:val="00A32EA9"/>
    <w:rsid w:val="00A33214"/>
    <w:rsid w:val="00A3336A"/>
    <w:rsid w:val="00A33654"/>
    <w:rsid w:val="00A336C6"/>
    <w:rsid w:val="00A347F7"/>
    <w:rsid w:val="00A4115D"/>
    <w:rsid w:val="00A416FA"/>
    <w:rsid w:val="00A4257E"/>
    <w:rsid w:val="00A426FF"/>
    <w:rsid w:val="00A42A27"/>
    <w:rsid w:val="00A42E51"/>
    <w:rsid w:val="00A45407"/>
    <w:rsid w:val="00A465BC"/>
    <w:rsid w:val="00A468F4"/>
    <w:rsid w:val="00A46B0B"/>
    <w:rsid w:val="00A47EF6"/>
    <w:rsid w:val="00A50716"/>
    <w:rsid w:val="00A50CB2"/>
    <w:rsid w:val="00A51F69"/>
    <w:rsid w:val="00A521E2"/>
    <w:rsid w:val="00A537DA"/>
    <w:rsid w:val="00A538AC"/>
    <w:rsid w:val="00A5437A"/>
    <w:rsid w:val="00A560D8"/>
    <w:rsid w:val="00A56D12"/>
    <w:rsid w:val="00A6116E"/>
    <w:rsid w:val="00A63026"/>
    <w:rsid w:val="00A6356A"/>
    <w:rsid w:val="00A636AD"/>
    <w:rsid w:val="00A64796"/>
    <w:rsid w:val="00A64806"/>
    <w:rsid w:val="00A66FE3"/>
    <w:rsid w:val="00A6729C"/>
    <w:rsid w:val="00A715F7"/>
    <w:rsid w:val="00A71B75"/>
    <w:rsid w:val="00A71FF6"/>
    <w:rsid w:val="00A74046"/>
    <w:rsid w:val="00A74640"/>
    <w:rsid w:val="00A75B68"/>
    <w:rsid w:val="00A762F6"/>
    <w:rsid w:val="00A76D06"/>
    <w:rsid w:val="00A770D8"/>
    <w:rsid w:val="00A77634"/>
    <w:rsid w:val="00A77F06"/>
    <w:rsid w:val="00A77F85"/>
    <w:rsid w:val="00A77FED"/>
    <w:rsid w:val="00A8029B"/>
    <w:rsid w:val="00A81112"/>
    <w:rsid w:val="00A82474"/>
    <w:rsid w:val="00A82A42"/>
    <w:rsid w:val="00A82F46"/>
    <w:rsid w:val="00A8374B"/>
    <w:rsid w:val="00A837F2"/>
    <w:rsid w:val="00A83FAC"/>
    <w:rsid w:val="00A85542"/>
    <w:rsid w:val="00A85E63"/>
    <w:rsid w:val="00A8600D"/>
    <w:rsid w:val="00A879A0"/>
    <w:rsid w:val="00A87CB9"/>
    <w:rsid w:val="00A9048D"/>
    <w:rsid w:val="00A91296"/>
    <w:rsid w:val="00A925FA"/>
    <w:rsid w:val="00A95D5C"/>
    <w:rsid w:val="00A96DAA"/>
    <w:rsid w:val="00AA1DC4"/>
    <w:rsid w:val="00AA31D6"/>
    <w:rsid w:val="00AA3375"/>
    <w:rsid w:val="00AA39F8"/>
    <w:rsid w:val="00AA444A"/>
    <w:rsid w:val="00AA4D8D"/>
    <w:rsid w:val="00AA5657"/>
    <w:rsid w:val="00AA576E"/>
    <w:rsid w:val="00AA7F32"/>
    <w:rsid w:val="00AA7F46"/>
    <w:rsid w:val="00AB0A2B"/>
    <w:rsid w:val="00AB132F"/>
    <w:rsid w:val="00AB22DF"/>
    <w:rsid w:val="00AB3E14"/>
    <w:rsid w:val="00AB4DB1"/>
    <w:rsid w:val="00AB4FDE"/>
    <w:rsid w:val="00AB5A75"/>
    <w:rsid w:val="00AB5F51"/>
    <w:rsid w:val="00AC08D0"/>
    <w:rsid w:val="00AC09D7"/>
    <w:rsid w:val="00AC25C1"/>
    <w:rsid w:val="00AC3424"/>
    <w:rsid w:val="00AC43C3"/>
    <w:rsid w:val="00AC51A7"/>
    <w:rsid w:val="00AC5FC1"/>
    <w:rsid w:val="00AC6230"/>
    <w:rsid w:val="00AC75AA"/>
    <w:rsid w:val="00AD04C7"/>
    <w:rsid w:val="00AD110E"/>
    <w:rsid w:val="00AD2335"/>
    <w:rsid w:val="00AD237F"/>
    <w:rsid w:val="00AD2445"/>
    <w:rsid w:val="00AD3A3C"/>
    <w:rsid w:val="00AD3E66"/>
    <w:rsid w:val="00AD3F1A"/>
    <w:rsid w:val="00AD44D2"/>
    <w:rsid w:val="00AD5464"/>
    <w:rsid w:val="00AD5836"/>
    <w:rsid w:val="00AD5CAE"/>
    <w:rsid w:val="00AD6E63"/>
    <w:rsid w:val="00AD6E78"/>
    <w:rsid w:val="00AD7394"/>
    <w:rsid w:val="00AD7983"/>
    <w:rsid w:val="00AE03F0"/>
    <w:rsid w:val="00AE0CEE"/>
    <w:rsid w:val="00AE21C9"/>
    <w:rsid w:val="00AE292C"/>
    <w:rsid w:val="00AE3090"/>
    <w:rsid w:val="00AE36E5"/>
    <w:rsid w:val="00AE3ED1"/>
    <w:rsid w:val="00AE459B"/>
    <w:rsid w:val="00AE4918"/>
    <w:rsid w:val="00AE4997"/>
    <w:rsid w:val="00AE5132"/>
    <w:rsid w:val="00AE5591"/>
    <w:rsid w:val="00AE5595"/>
    <w:rsid w:val="00AE5C1C"/>
    <w:rsid w:val="00AE61BB"/>
    <w:rsid w:val="00AF1048"/>
    <w:rsid w:val="00AF14E4"/>
    <w:rsid w:val="00AF1FD2"/>
    <w:rsid w:val="00AF4188"/>
    <w:rsid w:val="00AF4247"/>
    <w:rsid w:val="00AF4BEB"/>
    <w:rsid w:val="00AF5CFF"/>
    <w:rsid w:val="00B00001"/>
    <w:rsid w:val="00B0235E"/>
    <w:rsid w:val="00B03916"/>
    <w:rsid w:val="00B03DCE"/>
    <w:rsid w:val="00B06433"/>
    <w:rsid w:val="00B12460"/>
    <w:rsid w:val="00B13FDC"/>
    <w:rsid w:val="00B14527"/>
    <w:rsid w:val="00B14B93"/>
    <w:rsid w:val="00B14BA2"/>
    <w:rsid w:val="00B15227"/>
    <w:rsid w:val="00B154A3"/>
    <w:rsid w:val="00B200B4"/>
    <w:rsid w:val="00B20602"/>
    <w:rsid w:val="00B20DAB"/>
    <w:rsid w:val="00B21766"/>
    <w:rsid w:val="00B231A5"/>
    <w:rsid w:val="00B254C0"/>
    <w:rsid w:val="00B25755"/>
    <w:rsid w:val="00B25D12"/>
    <w:rsid w:val="00B275C8"/>
    <w:rsid w:val="00B27689"/>
    <w:rsid w:val="00B276D9"/>
    <w:rsid w:val="00B279F2"/>
    <w:rsid w:val="00B31DBD"/>
    <w:rsid w:val="00B321A0"/>
    <w:rsid w:val="00B33017"/>
    <w:rsid w:val="00B3375B"/>
    <w:rsid w:val="00B339D0"/>
    <w:rsid w:val="00B34A17"/>
    <w:rsid w:val="00B368F2"/>
    <w:rsid w:val="00B36C79"/>
    <w:rsid w:val="00B40858"/>
    <w:rsid w:val="00B40AC9"/>
    <w:rsid w:val="00B42A9D"/>
    <w:rsid w:val="00B43B64"/>
    <w:rsid w:val="00B43D1D"/>
    <w:rsid w:val="00B4437F"/>
    <w:rsid w:val="00B4483E"/>
    <w:rsid w:val="00B46B0D"/>
    <w:rsid w:val="00B47AF7"/>
    <w:rsid w:val="00B51A5D"/>
    <w:rsid w:val="00B521A4"/>
    <w:rsid w:val="00B52FCD"/>
    <w:rsid w:val="00B53964"/>
    <w:rsid w:val="00B547F5"/>
    <w:rsid w:val="00B54B72"/>
    <w:rsid w:val="00B54E04"/>
    <w:rsid w:val="00B55123"/>
    <w:rsid w:val="00B56667"/>
    <w:rsid w:val="00B56DB3"/>
    <w:rsid w:val="00B571AE"/>
    <w:rsid w:val="00B57BB4"/>
    <w:rsid w:val="00B609C3"/>
    <w:rsid w:val="00B60A73"/>
    <w:rsid w:val="00B62107"/>
    <w:rsid w:val="00B62D09"/>
    <w:rsid w:val="00B62D4D"/>
    <w:rsid w:val="00B63186"/>
    <w:rsid w:val="00B63558"/>
    <w:rsid w:val="00B64F7A"/>
    <w:rsid w:val="00B6532A"/>
    <w:rsid w:val="00B66052"/>
    <w:rsid w:val="00B67838"/>
    <w:rsid w:val="00B67D76"/>
    <w:rsid w:val="00B728D5"/>
    <w:rsid w:val="00B72B22"/>
    <w:rsid w:val="00B72B9E"/>
    <w:rsid w:val="00B72C58"/>
    <w:rsid w:val="00B72E56"/>
    <w:rsid w:val="00B72F9C"/>
    <w:rsid w:val="00B74975"/>
    <w:rsid w:val="00B756B9"/>
    <w:rsid w:val="00B757FB"/>
    <w:rsid w:val="00B75EFA"/>
    <w:rsid w:val="00B77787"/>
    <w:rsid w:val="00B77B10"/>
    <w:rsid w:val="00B77D5A"/>
    <w:rsid w:val="00B80356"/>
    <w:rsid w:val="00B81119"/>
    <w:rsid w:val="00B81725"/>
    <w:rsid w:val="00B81FC1"/>
    <w:rsid w:val="00B82300"/>
    <w:rsid w:val="00B82DBC"/>
    <w:rsid w:val="00B8538F"/>
    <w:rsid w:val="00B85B04"/>
    <w:rsid w:val="00B867D3"/>
    <w:rsid w:val="00B86DD2"/>
    <w:rsid w:val="00B870BF"/>
    <w:rsid w:val="00B87FAC"/>
    <w:rsid w:val="00B90028"/>
    <w:rsid w:val="00B91910"/>
    <w:rsid w:val="00B9241D"/>
    <w:rsid w:val="00B93E39"/>
    <w:rsid w:val="00B94AA2"/>
    <w:rsid w:val="00B9532C"/>
    <w:rsid w:val="00B95640"/>
    <w:rsid w:val="00B96B6E"/>
    <w:rsid w:val="00B96EE3"/>
    <w:rsid w:val="00B9750C"/>
    <w:rsid w:val="00B97E7C"/>
    <w:rsid w:val="00BA0B53"/>
    <w:rsid w:val="00BA1AE4"/>
    <w:rsid w:val="00BA1D6F"/>
    <w:rsid w:val="00BA2389"/>
    <w:rsid w:val="00BA238A"/>
    <w:rsid w:val="00BA263C"/>
    <w:rsid w:val="00BA4F5B"/>
    <w:rsid w:val="00BA506F"/>
    <w:rsid w:val="00BA5193"/>
    <w:rsid w:val="00BA74F1"/>
    <w:rsid w:val="00BA7687"/>
    <w:rsid w:val="00BB01F3"/>
    <w:rsid w:val="00BB1C91"/>
    <w:rsid w:val="00BB1FB5"/>
    <w:rsid w:val="00BB2B8A"/>
    <w:rsid w:val="00BB2C3D"/>
    <w:rsid w:val="00BB3CEA"/>
    <w:rsid w:val="00BB3F8E"/>
    <w:rsid w:val="00BB4082"/>
    <w:rsid w:val="00BB4981"/>
    <w:rsid w:val="00BB52F0"/>
    <w:rsid w:val="00BB55B1"/>
    <w:rsid w:val="00BB59A4"/>
    <w:rsid w:val="00BC0A3A"/>
    <w:rsid w:val="00BC10DE"/>
    <w:rsid w:val="00BC40F8"/>
    <w:rsid w:val="00BD0215"/>
    <w:rsid w:val="00BD047C"/>
    <w:rsid w:val="00BD1DF8"/>
    <w:rsid w:val="00BD293A"/>
    <w:rsid w:val="00BD2C46"/>
    <w:rsid w:val="00BD34B8"/>
    <w:rsid w:val="00BD3520"/>
    <w:rsid w:val="00BD439D"/>
    <w:rsid w:val="00BD4F69"/>
    <w:rsid w:val="00BD57E0"/>
    <w:rsid w:val="00BD6F7F"/>
    <w:rsid w:val="00BD74FF"/>
    <w:rsid w:val="00BD754B"/>
    <w:rsid w:val="00BE1B8C"/>
    <w:rsid w:val="00BE2172"/>
    <w:rsid w:val="00BE3156"/>
    <w:rsid w:val="00BE38B8"/>
    <w:rsid w:val="00BE3C7B"/>
    <w:rsid w:val="00BE46AB"/>
    <w:rsid w:val="00BE72FF"/>
    <w:rsid w:val="00BE7DB6"/>
    <w:rsid w:val="00BE7E65"/>
    <w:rsid w:val="00BF0642"/>
    <w:rsid w:val="00BF096F"/>
    <w:rsid w:val="00BF0E76"/>
    <w:rsid w:val="00BF1779"/>
    <w:rsid w:val="00BF17D1"/>
    <w:rsid w:val="00BF2A02"/>
    <w:rsid w:val="00BF40B6"/>
    <w:rsid w:val="00BF4137"/>
    <w:rsid w:val="00BF4D5C"/>
    <w:rsid w:val="00BF5938"/>
    <w:rsid w:val="00BF59CA"/>
    <w:rsid w:val="00BF65FA"/>
    <w:rsid w:val="00BF6DFD"/>
    <w:rsid w:val="00C0005C"/>
    <w:rsid w:val="00C00853"/>
    <w:rsid w:val="00C00C03"/>
    <w:rsid w:val="00C00F81"/>
    <w:rsid w:val="00C0185A"/>
    <w:rsid w:val="00C031DD"/>
    <w:rsid w:val="00C03965"/>
    <w:rsid w:val="00C04ACB"/>
    <w:rsid w:val="00C04CFD"/>
    <w:rsid w:val="00C06F45"/>
    <w:rsid w:val="00C11747"/>
    <w:rsid w:val="00C11C48"/>
    <w:rsid w:val="00C1217C"/>
    <w:rsid w:val="00C126C4"/>
    <w:rsid w:val="00C13E28"/>
    <w:rsid w:val="00C13E4F"/>
    <w:rsid w:val="00C16706"/>
    <w:rsid w:val="00C173D1"/>
    <w:rsid w:val="00C17B93"/>
    <w:rsid w:val="00C204BA"/>
    <w:rsid w:val="00C2262D"/>
    <w:rsid w:val="00C226A9"/>
    <w:rsid w:val="00C22EA1"/>
    <w:rsid w:val="00C241C2"/>
    <w:rsid w:val="00C24A3A"/>
    <w:rsid w:val="00C24EC6"/>
    <w:rsid w:val="00C255BF"/>
    <w:rsid w:val="00C25E08"/>
    <w:rsid w:val="00C265C9"/>
    <w:rsid w:val="00C26ACC"/>
    <w:rsid w:val="00C27302"/>
    <w:rsid w:val="00C27933"/>
    <w:rsid w:val="00C2793B"/>
    <w:rsid w:val="00C300F7"/>
    <w:rsid w:val="00C301C5"/>
    <w:rsid w:val="00C3067A"/>
    <w:rsid w:val="00C30732"/>
    <w:rsid w:val="00C309A8"/>
    <w:rsid w:val="00C33085"/>
    <w:rsid w:val="00C344FB"/>
    <w:rsid w:val="00C357F0"/>
    <w:rsid w:val="00C36C57"/>
    <w:rsid w:val="00C370F2"/>
    <w:rsid w:val="00C371EF"/>
    <w:rsid w:val="00C37A1C"/>
    <w:rsid w:val="00C405FE"/>
    <w:rsid w:val="00C415C6"/>
    <w:rsid w:val="00C41B88"/>
    <w:rsid w:val="00C42643"/>
    <w:rsid w:val="00C44234"/>
    <w:rsid w:val="00C44CF7"/>
    <w:rsid w:val="00C4500C"/>
    <w:rsid w:val="00C463D7"/>
    <w:rsid w:val="00C47D0E"/>
    <w:rsid w:val="00C500EA"/>
    <w:rsid w:val="00C503E0"/>
    <w:rsid w:val="00C509D9"/>
    <w:rsid w:val="00C50D35"/>
    <w:rsid w:val="00C53BB5"/>
    <w:rsid w:val="00C54008"/>
    <w:rsid w:val="00C5415F"/>
    <w:rsid w:val="00C54388"/>
    <w:rsid w:val="00C55E9B"/>
    <w:rsid w:val="00C566E0"/>
    <w:rsid w:val="00C569D4"/>
    <w:rsid w:val="00C57AEE"/>
    <w:rsid w:val="00C63063"/>
    <w:rsid w:val="00C6337C"/>
    <w:rsid w:val="00C63896"/>
    <w:rsid w:val="00C64C6A"/>
    <w:rsid w:val="00C65524"/>
    <w:rsid w:val="00C65DE1"/>
    <w:rsid w:val="00C6608D"/>
    <w:rsid w:val="00C66388"/>
    <w:rsid w:val="00C66C6E"/>
    <w:rsid w:val="00C67180"/>
    <w:rsid w:val="00C6740E"/>
    <w:rsid w:val="00C70449"/>
    <w:rsid w:val="00C705D7"/>
    <w:rsid w:val="00C70BB0"/>
    <w:rsid w:val="00C71297"/>
    <w:rsid w:val="00C71383"/>
    <w:rsid w:val="00C71F18"/>
    <w:rsid w:val="00C72B56"/>
    <w:rsid w:val="00C7358F"/>
    <w:rsid w:val="00C738CB"/>
    <w:rsid w:val="00C743D2"/>
    <w:rsid w:val="00C74C8F"/>
    <w:rsid w:val="00C74E1B"/>
    <w:rsid w:val="00C75F23"/>
    <w:rsid w:val="00C76764"/>
    <w:rsid w:val="00C771D2"/>
    <w:rsid w:val="00C776C3"/>
    <w:rsid w:val="00C777C0"/>
    <w:rsid w:val="00C77F58"/>
    <w:rsid w:val="00C81F12"/>
    <w:rsid w:val="00C81FDA"/>
    <w:rsid w:val="00C820C7"/>
    <w:rsid w:val="00C8392C"/>
    <w:rsid w:val="00C85170"/>
    <w:rsid w:val="00C8606F"/>
    <w:rsid w:val="00C86492"/>
    <w:rsid w:val="00C902C9"/>
    <w:rsid w:val="00C90BD2"/>
    <w:rsid w:val="00C90FC4"/>
    <w:rsid w:val="00C91AAA"/>
    <w:rsid w:val="00C9336C"/>
    <w:rsid w:val="00C94498"/>
    <w:rsid w:val="00C94AB1"/>
    <w:rsid w:val="00C94AE1"/>
    <w:rsid w:val="00C956FD"/>
    <w:rsid w:val="00C95AFD"/>
    <w:rsid w:val="00C96790"/>
    <w:rsid w:val="00C968CC"/>
    <w:rsid w:val="00C969F2"/>
    <w:rsid w:val="00C96C15"/>
    <w:rsid w:val="00C972C3"/>
    <w:rsid w:val="00CA01E7"/>
    <w:rsid w:val="00CA17A8"/>
    <w:rsid w:val="00CA1E34"/>
    <w:rsid w:val="00CA2744"/>
    <w:rsid w:val="00CA2ABB"/>
    <w:rsid w:val="00CA3187"/>
    <w:rsid w:val="00CA352D"/>
    <w:rsid w:val="00CA5C77"/>
    <w:rsid w:val="00CA6082"/>
    <w:rsid w:val="00CA6CC1"/>
    <w:rsid w:val="00CB09B8"/>
    <w:rsid w:val="00CB0F8E"/>
    <w:rsid w:val="00CB2DAD"/>
    <w:rsid w:val="00CB423A"/>
    <w:rsid w:val="00CB527B"/>
    <w:rsid w:val="00CB573C"/>
    <w:rsid w:val="00CB6D46"/>
    <w:rsid w:val="00CB7990"/>
    <w:rsid w:val="00CC045B"/>
    <w:rsid w:val="00CC1565"/>
    <w:rsid w:val="00CC173E"/>
    <w:rsid w:val="00CC2242"/>
    <w:rsid w:val="00CC24C5"/>
    <w:rsid w:val="00CC3328"/>
    <w:rsid w:val="00CC396A"/>
    <w:rsid w:val="00CC4093"/>
    <w:rsid w:val="00CC414C"/>
    <w:rsid w:val="00CC48ED"/>
    <w:rsid w:val="00CC4FBC"/>
    <w:rsid w:val="00CC5343"/>
    <w:rsid w:val="00CC5F0A"/>
    <w:rsid w:val="00CC6883"/>
    <w:rsid w:val="00CC7546"/>
    <w:rsid w:val="00CD0D15"/>
    <w:rsid w:val="00CD286D"/>
    <w:rsid w:val="00CD32F8"/>
    <w:rsid w:val="00CD3BEB"/>
    <w:rsid w:val="00CD61DD"/>
    <w:rsid w:val="00CD63D6"/>
    <w:rsid w:val="00CD6CBC"/>
    <w:rsid w:val="00CD7808"/>
    <w:rsid w:val="00CD79C8"/>
    <w:rsid w:val="00CD7C24"/>
    <w:rsid w:val="00CE0840"/>
    <w:rsid w:val="00CE0FBB"/>
    <w:rsid w:val="00CE1172"/>
    <w:rsid w:val="00CE1427"/>
    <w:rsid w:val="00CE1C9E"/>
    <w:rsid w:val="00CE1CAA"/>
    <w:rsid w:val="00CE25B1"/>
    <w:rsid w:val="00CE2BC2"/>
    <w:rsid w:val="00CE4344"/>
    <w:rsid w:val="00CE4421"/>
    <w:rsid w:val="00CE4D24"/>
    <w:rsid w:val="00CE5524"/>
    <w:rsid w:val="00CE559E"/>
    <w:rsid w:val="00CE5B39"/>
    <w:rsid w:val="00CE6078"/>
    <w:rsid w:val="00CE70D8"/>
    <w:rsid w:val="00CE74AB"/>
    <w:rsid w:val="00CE7B8D"/>
    <w:rsid w:val="00CF17E7"/>
    <w:rsid w:val="00CF1BC0"/>
    <w:rsid w:val="00CF1FEF"/>
    <w:rsid w:val="00CF22BE"/>
    <w:rsid w:val="00CF281D"/>
    <w:rsid w:val="00CF2A93"/>
    <w:rsid w:val="00CF31EA"/>
    <w:rsid w:val="00CF322A"/>
    <w:rsid w:val="00CF3369"/>
    <w:rsid w:val="00CF39E3"/>
    <w:rsid w:val="00CF4298"/>
    <w:rsid w:val="00CF5729"/>
    <w:rsid w:val="00CF6E4A"/>
    <w:rsid w:val="00CF6ED2"/>
    <w:rsid w:val="00CF7510"/>
    <w:rsid w:val="00CF78E9"/>
    <w:rsid w:val="00CF7DEE"/>
    <w:rsid w:val="00D009B1"/>
    <w:rsid w:val="00D02052"/>
    <w:rsid w:val="00D029D0"/>
    <w:rsid w:val="00D03423"/>
    <w:rsid w:val="00D0407F"/>
    <w:rsid w:val="00D04523"/>
    <w:rsid w:val="00D04863"/>
    <w:rsid w:val="00D0550E"/>
    <w:rsid w:val="00D06AD5"/>
    <w:rsid w:val="00D06B6D"/>
    <w:rsid w:val="00D07C76"/>
    <w:rsid w:val="00D10D46"/>
    <w:rsid w:val="00D111AD"/>
    <w:rsid w:val="00D118A9"/>
    <w:rsid w:val="00D154AD"/>
    <w:rsid w:val="00D16C4C"/>
    <w:rsid w:val="00D16EAA"/>
    <w:rsid w:val="00D17F6C"/>
    <w:rsid w:val="00D22827"/>
    <w:rsid w:val="00D23C78"/>
    <w:rsid w:val="00D24108"/>
    <w:rsid w:val="00D24A3B"/>
    <w:rsid w:val="00D24D1B"/>
    <w:rsid w:val="00D25307"/>
    <w:rsid w:val="00D25E11"/>
    <w:rsid w:val="00D2658A"/>
    <w:rsid w:val="00D2685E"/>
    <w:rsid w:val="00D26F2D"/>
    <w:rsid w:val="00D2797C"/>
    <w:rsid w:val="00D27D68"/>
    <w:rsid w:val="00D30673"/>
    <w:rsid w:val="00D3171C"/>
    <w:rsid w:val="00D3186A"/>
    <w:rsid w:val="00D31A57"/>
    <w:rsid w:val="00D323EE"/>
    <w:rsid w:val="00D32612"/>
    <w:rsid w:val="00D32619"/>
    <w:rsid w:val="00D32782"/>
    <w:rsid w:val="00D33861"/>
    <w:rsid w:val="00D36671"/>
    <w:rsid w:val="00D36B37"/>
    <w:rsid w:val="00D374D6"/>
    <w:rsid w:val="00D40243"/>
    <w:rsid w:val="00D4061F"/>
    <w:rsid w:val="00D41678"/>
    <w:rsid w:val="00D4191F"/>
    <w:rsid w:val="00D41CC7"/>
    <w:rsid w:val="00D41DD9"/>
    <w:rsid w:val="00D43C3E"/>
    <w:rsid w:val="00D46E8F"/>
    <w:rsid w:val="00D4788D"/>
    <w:rsid w:val="00D50757"/>
    <w:rsid w:val="00D5161B"/>
    <w:rsid w:val="00D52475"/>
    <w:rsid w:val="00D5388D"/>
    <w:rsid w:val="00D54664"/>
    <w:rsid w:val="00D548A3"/>
    <w:rsid w:val="00D55FE1"/>
    <w:rsid w:val="00D56058"/>
    <w:rsid w:val="00D57D2A"/>
    <w:rsid w:val="00D619E5"/>
    <w:rsid w:val="00D62DA6"/>
    <w:rsid w:val="00D6462A"/>
    <w:rsid w:val="00D65A96"/>
    <w:rsid w:val="00D66A42"/>
    <w:rsid w:val="00D67429"/>
    <w:rsid w:val="00D71028"/>
    <w:rsid w:val="00D711FC"/>
    <w:rsid w:val="00D71A6E"/>
    <w:rsid w:val="00D71B13"/>
    <w:rsid w:val="00D7220D"/>
    <w:rsid w:val="00D72581"/>
    <w:rsid w:val="00D737EC"/>
    <w:rsid w:val="00D75106"/>
    <w:rsid w:val="00D7561B"/>
    <w:rsid w:val="00D8036A"/>
    <w:rsid w:val="00D812A2"/>
    <w:rsid w:val="00D827B6"/>
    <w:rsid w:val="00D82FFC"/>
    <w:rsid w:val="00D8311E"/>
    <w:rsid w:val="00D83154"/>
    <w:rsid w:val="00D83932"/>
    <w:rsid w:val="00D84171"/>
    <w:rsid w:val="00D85D06"/>
    <w:rsid w:val="00D85D16"/>
    <w:rsid w:val="00D85D31"/>
    <w:rsid w:val="00D86586"/>
    <w:rsid w:val="00D8711C"/>
    <w:rsid w:val="00D8743A"/>
    <w:rsid w:val="00D87523"/>
    <w:rsid w:val="00D902C0"/>
    <w:rsid w:val="00D907D4"/>
    <w:rsid w:val="00D91142"/>
    <w:rsid w:val="00D91DE6"/>
    <w:rsid w:val="00D939ED"/>
    <w:rsid w:val="00D961E3"/>
    <w:rsid w:val="00D96D6C"/>
    <w:rsid w:val="00DA0771"/>
    <w:rsid w:val="00DA0884"/>
    <w:rsid w:val="00DA1CE9"/>
    <w:rsid w:val="00DA1D5A"/>
    <w:rsid w:val="00DA20AD"/>
    <w:rsid w:val="00DA23C1"/>
    <w:rsid w:val="00DA284B"/>
    <w:rsid w:val="00DA370A"/>
    <w:rsid w:val="00DA50B0"/>
    <w:rsid w:val="00DA54AC"/>
    <w:rsid w:val="00DA5747"/>
    <w:rsid w:val="00DA63A0"/>
    <w:rsid w:val="00DA70F7"/>
    <w:rsid w:val="00DA7773"/>
    <w:rsid w:val="00DB1A5E"/>
    <w:rsid w:val="00DB2145"/>
    <w:rsid w:val="00DB3127"/>
    <w:rsid w:val="00DB4C6C"/>
    <w:rsid w:val="00DB56DF"/>
    <w:rsid w:val="00DB5ADB"/>
    <w:rsid w:val="00DB5BF7"/>
    <w:rsid w:val="00DB7719"/>
    <w:rsid w:val="00DC0CD6"/>
    <w:rsid w:val="00DC1DC4"/>
    <w:rsid w:val="00DC2766"/>
    <w:rsid w:val="00DC2A4C"/>
    <w:rsid w:val="00DC2AA8"/>
    <w:rsid w:val="00DC2BC6"/>
    <w:rsid w:val="00DC2DE6"/>
    <w:rsid w:val="00DC30EE"/>
    <w:rsid w:val="00DC49EC"/>
    <w:rsid w:val="00DC52D5"/>
    <w:rsid w:val="00DC6899"/>
    <w:rsid w:val="00DC6AAB"/>
    <w:rsid w:val="00DC7B63"/>
    <w:rsid w:val="00DD09A0"/>
    <w:rsid w:val="00DD0C33"/>
    <w:rsid w:val="00DD1DDE"/>
    <w:rsid w:val="00DD2890"/>
    <w:rsid w:val="00DD3820"/>
    <w:rsid w:val="00DD52D6"/>
    <w:rsid w:val="00DD5B8C"/>
    <w:rsid w:val="00DD6278"/>
    <w:rsid w:val="00DD6375"/>
    <w:rsid w:val="00DD6959"/>
    <w:rsid w:val="00DD7681"/>
    <w:rsid w:val="00DE01A4"/>
    <w:rsid w:val="00DE0533"/>
    <w:rsid w:val="00DE103C"/>
    <w:rsid w:val="00DE19F6"/>
    <w:rsid w:val="00DE2282"/>
    <w:rsid w:val="00DE409A"/>
    <w:rsid w:val="00DE508D"/>
    <w:rsid w:val="00DE6C75"/>
    <w:rsid w:val="00DE6D24"/>
    <w:rsid w:val="00DE793E"/>
    <w:rsid w:val="00DF0A95"/>
    <w:rsid w:val="00DF11F2"/>
    <w:rsid w:val="00DF2B11"/>
    <w:rsid w:val="00DF2FEE"/>
    <w:rsid w:val="00DF32BD"/>
    <w:rsid w:val="00DF341D"/>
    <w:rsid w:val="00DF4A89"/>
    <w:rsid w:val="00DF5D96"/>
    <w:rsid w:val="00DF7D02"/>
    <w:rsid w:val="00E002C7"/>
    <w:rsid w:val="00E00D4F"/>
    <w:rsid w:val="00E0126A"/>
    <w:rsid w:val="00E02577"/>
    <w:rsid w:val="00E03B5D"/>
    <w:rsid w:val="00E03C44"/>
    <w:rsid w:val="00E03E27"/>
    <w:rsid w:val="00E04275"/>
    <w:rsid w:val="00E05D68"/>
    <w:rsid w:val="00E07996"/>
    <w:rsid w:val="00E07D8F"/>
    <w:rsid w:val="00E07E1F"/>
    <w:rsid w:val="00E12022"/>
    <w:rsid w:val="00E12371"/>
    <w:rsid w:val="00E12FF0"/>
    <w:rsid w:val="00E14134"/>
    <w:rsid w:val="00E14560"/>
    <w:rsid w:val="00E160B5"/>
    <w:rsid w:val="00E16309"/>
    <w:rsid w:val="00E163B0"/>
    <w:rsid w:val="00E16FCC"/>
    <w:rsid w:val="00E21684"/>
    <w:rsid w:val="00E217FF"/>
    <w:rsid w:val="00E22EB3"/>
    <w:rsid w:val="00E23035"/>
    <w:rsid w:val="00E2344F"/>
    <w:rsid w:val="00E23AC1"/>
    <w:rsid w:val="00E23C6E"/>
    <w:rsid w:val="00E24ACB"/>
    <w:rsid w:val="00E24E61"/>
    <w:rsid w:val="00E2580F"/>
    <w:rsid w:val="00E25CCF"/>
    <w:rsid w:val="00E25F63"/>
    <w:rsid w:val="00E2605B"/>
    <w:rsid w:val="00E267B5"/>
    <w:rsid w:val="00E26DCC"/>
    <w:rsid w:val="00E27276"/>
    <w:rsid w:val="00E279E5"/>
    <w:rsid w:val="00E3044A"/>
    <w:rsid w:val="00E30B25"/>
    <w:rsid w:val="00E3140B"/>
    <w:rsid w:val="00E33639"/>
    <w:rsid w:val="00E3438E"/>
    <w:rsid w:val="00E34C56"/>
    <w:rsid w:val="00E359FC"/>
    <w:rsid w:val="00E35EFA"/>
    <w:rsid w:val="00E363DF"/>
    <w:rsid w:val="00E36967"/>
    <w:rsid w:val="00E3797B"/>
    <w:rsid w:val="00E401FF"/>
    <w:rsid w:val="00E40842"/>
    <w:rsid w:val="00E40931"/>
    <w:rsid w:val="00E40B8D"/>
    <w:rsid w:val="00E41832"/>
    <w:rsid w:val="00E419DF"/>
    <w:rsid w:val="00E42198"/>
    <w:rsid w:val="00E425CD"/>
    <w:rsid w:val="00E43BCB"/>
    <w:rsid w:val="00E4434B"/>
    <w:rsid w:val="00E44680"/>
    <w:rsid w:val="00E45365"/>
    <w:rsid w:val="00E4554C"/>
    <w:rsid w:val="00E4650C"/>
    <w:rsid w:val="00E46FF1"/>
    <w:rsid w:val="00E4792B"/>
    <w:rsid w:val="00E5001F"/>
    <w:rsid w:val="00E503AC"/>
    <w:rsid w:val="00E50824"/>
    <w:rsid w:val="00E50E58"/>
    <w:rsid w:val="00E51B31"/>
    <w:rsid w:val="00E527FB"/>
    <w:rsid w:val="00E54B25"/>
    <w:rsid w:val="00E5597F"/>
    <w:rsid w:val="00E55A29"/>
    <w:rsid w:val="00E55E11"/>
    <w:rsid w:val="00E563FA"/>
    <w:rsid w:val="00E56629"/>
    <w:rsid w:val="00E60132"/>
    <w:rsid w:val="00E618EA"/>
    <w:rsid w:val="00E62048"/>
    <w:rsid w:val="00E6314B"/>
    <w:rsid w:val="00E63D68"/>
    <w:rsid w:val="00E63F07"/>
    <w:rsid w:val="00E64390"/>
    <w:rsid w:val="00E6461B"/>
    <w:rsid w:val="00E646EC"/>
    <w:rsid w:val="00E65632"/>
    <w:rsid w:val="00E66024"/>
    <w:rsid w:val="00E66110"/>
    <w:rsid w:val="00E66D68"/>
    <w:rsid w:val="00E67966"/>
    <w:rsid w:val="00E7090B"/>
    <w:rsid w:val="00E70DEA"/>
    <w:rsid w:val="00E71824"/>
    <w:rsid w:val="00E71C19"/>
    <w:rsid w:val="00E727EF"/>
    <w:rsid w:val="00E72F98"/>
    <w:rsid w:val="00E731DA"/>
    <w:rsid w:val="00E74C41"/>
    <w:rsid w:val="00E75265"/>
    <w:rsid w:val="00E7527D"/>
    <w:rsid w:val="00E76768"/>
    <w:rsid w:val="00E7711A"/>
    <w:rsid w:val="00E779A2"/>
    <w:rsid w:val="00E77DD7"/>
    <w:rsid w:val="00E802B9"/>
    <w:rsid w:val="00E8119B"/>
    <w:rsid w:val="00E81703"/>
    <w:rsid w:val="00E8225A"/>
    <w:rsid w:val="00E82E48"/>
    <w:rsid w:val="00E83D13"/>
    <w:rsid w:val="00E85E36"/>
    <w:rsid w:val="00E85F38"/>
    <w:rsid w:val="00E86E83"/>
    <w:rsid w:val="00E90BAB"/>
    <w:rsid w:val="00E9134B"/>
    <w:rsid w:val="00E91AF4"/>
    <w:rsid w:val="00E93296"/>
    <w:rsid w:val="00E936B9"/>
    <w:rsid w:val="00E93ED6"/>
    <w:rsid w:val="00E945F4"/>
    <w:rsid w:val="00E9592D"/>
    <w:rsid w:val="00E95989"/>
    <w:rsid w:val="00E960DF"/>
    <w:rsid w:val="00E966AA"/>
    <w:rsid w:val="00E967B4"/>
    <w:rsid w:val="00E97BD3"/>
    <w:rsid w:val="00EA2217"/>
    <w:rsid w:val="00EA22ED"/>
    <w:rsid w:val="00EA26FA"/>
    <w:rsid w:val="00EA34D5"/>
    <w:rsid w:val="00EA4B0C"/>
    <w:rsid w:val="00EA5649"/>
    <w:rsid w:val="00EA5B91"/>
    <w:rsid w:val="00EA66F5"/>
    <w:rsid w:val="00EA6F9C"/>
    <w:rsid w:val="00EA7604"/>
    <w:rsid w:val="00EB0092"/>
    <w:rsid w:val="00EB0A83"/>
    <w:rsid w:val="00EB0D4B"/>
    <w:rsid w:val="00EB16A7"/>
    <w:rsid w:val="00EB24EC"/>
    <w:rsid w:val="00EB2C84"/>
    <w:rsid w:val="00EB33F5"/>
    <w:rsid w:val="00EB43D5"/>
    <w:rsid w:val="00EB5604"/>
    <w:rsid w:val="00EB597E"/>
    <w:rsid w:val="00EB735E"/>
    <w:rsid w:val="00EB7D40"/>
    <w:rsid w:val="00EC0487"/>
    <w:rsid w:val="00EC0870"/>
    <w:rsid w:val="00EC187C"/>
    <w:rsid w:val="00EC1D5F"/>
    <w:rsid w:val="00EC2835"/>
    <w:rsid w:val="00EC31FB"/>
    <w:rsid w:val="00EC3611"/>
    <w:rsid w:val="00EC437F"/>
    <w:rsid w:val="00EC45F3"/>
    <w:rsid w:val="00EC50FB"/>
    <w:rsid w:val="00EC526E"/>
    <w:rsid w:val="00EC6118"/>
    <w:rsid w:val="00EC75C3"/>
    <w:rsid w:val="00ED003A"/>
    <w:rsid w:val="00ED0336"/>
    <w:rsid w:val="00ED0D46"/>
    <w:rsid w:val="00ED2537"/>
    <w:rsid w:val="00ED31DE"/>
    <w:rsid w:val="00ED4906"/>
    <w:rsid w:val="00ED51B2"/>
    <w:rsid w:val="00ED5743"/>
    <w:rsid w:val="00ED5801"/>
    <w:rsid w:val="00ED7D1E"/>
    <w:rsid w:val="00EE0241"/>
    <w:rsid w:val="00EE0AA9"/>
    <w:rsid w:val="00EE1785"/>
    <w:rsid w:val="00EE2239"/>
    <w:rsid w:val="00EE3D23"/>
    <w:rsid w:val="00EE3EA0"/>
    <w:rsid w:val="00EE4147"/>
    <w:rsid w:val="00EE474A"/>
    <w:rsid w:val="00EE4E62"/>
    <w:rsid w:val="00EE5103"/>
    <w:rsid w:val="00EE5ACA"/>
    <w:rsid w:val="00EE6772"/>
    <w:rsid w:val="00EE757B"/>
    <w:rsid w:val="00EE7C22"/>
    <w:rsid w:val="00EF05C4"/>
    <w:rsid w:val="00EF082A"/>
    <w:rsid w:val="00EF1405"/>
    <w:rsid w:val="00EF20CD"/>
    <w:rsid w:val="00EF22D9"/>
    <w:rsid w:val="00EF2BC8"/>
    <w:rsid w:val="00EF3350"/>
    <w:rsid w:val="00EF3EB8"/>
    <w:rsid w:val="00EF4BC6"/>
    <w:rsid w:val="00EF4D7D"/>
    <w:rsid w:val="00EF629B"/>
    <w:rsid w:val="00EF633F"/>
    <w:rsid w:val="00EF7AF5"/>
    <w:rsid w:val="00F0058C"/>
    <w:rsid w:val="00F00EA3"/>
    <w:rsid w:val="00F0105B"/>
    <w:rsid w:val="00F01341"/>
    <w:rsid w:val="00F025D7"/>
    <w:rsid w:val="00F02F26"/>
    <w:rsid w:val="00F02FA7"/>
    <w:rsid w:val="00F03BF2"/>
    <w:rsid w:val="00F04540"/>
    <w:rsid w:val="00F04934"/>
    <w:rsid w:val="00F060D8"/>
    <w:rsid w:val="00F077AB"/>
    <w:rsid w:val="00F07D92"/>
    <w:rsid w:val="00F1101C"/>
    <w:rsid w:val="00F11325"/>
    <w:rsid w:val="00F11AE2"/>
    <w:rsid w:val="00F14201"/>
    <w:rsid w:val="00F15124"/>
    <w:rsid w:val="00F161F5"/>
    <w:rsid w:val="00F1688B"/>
    <w:rsid w:val="00F17383"/>
    <w:rsid w:val="00F17E55"/>
    <w:rsid w:val="00F20A30"/>
    <w:rsid w:val="00F20A93"/>
    <w:rsid w:val="00F20FF4"/>
    <w:rsid w:val="00F21B01"/>
    <w:rsid w:val="00F2386E"/>
    <w:rsid w:val="00F241A3"/>
    <w:rsid w:val="00F25300"/>
    <w:rsid w:val="00F25814"/>
    <w:rsid w:val="00F26BBE"/>
    <w:rsid w:val="00F2778A"/>
    <w:rsid w:val="00F302CA"/>
    <w:rsid w:val="00F313C1"/>
    <w:rsid w:val="00F337C8"/>
    <w:rsid w:val="00F337E1"/>
    <w:rsid w:val="00F36013"/>
    <w:rsid w:val="00F36029"/>
    <w:rsid w:val="00F36A21"/>
    <w:rsid w:val="00F375FC"/>
    <w:rsid w:val="00F40030"/>
    <w:rsid w:val="00F405A9"/>
    <w:rsid w:val="00F40E09"/>
    <w:rsid w:val="00F411FD"/>
    <w:rsid w:val="00F4267B"/>
    <w:rsid w:val="00F43E8F"/>
    <w:rsid w:val="00F444CA"/>
    <w:rsid w:val="00F44C43"/>
    <w:rsid w:val="00F44EAF"/>
    <w:rsid w:val="00F45197"/>
    <w:rsid w:val="00F45E21"/>
    <w:rsid w:val="00F469B1"/>
    <w:rsid w:val="00F469E1"/>
    <w:rsid w:val="00F46FCC"/>
    <w:rsid w:val="00F473CF"/>
    <w:rsid w:val="00F5028C"/>
    <w:rsid w:val="00F5148D"/>
    <w:rsid w:val="00F52D69"/>
    <w:rsid w:val="00F53732"/>
    <w:rsid w:val="00F54159"/>
    <w:rsid w:val="00F543A6"/>
    <w:rsid w:val="00F54F70"/>
    <w:rsid w:val="00F54F7D"/>
    <w:rsid w:val="00F5644A"/>
    <w:rsid w:val="00F5656C"/>
    <w:rsid w:val="00F57527"/>
    <w:rsid w:val="00F6180C"/>
    <w:rsid w:val="00F623B2"/>
    <w:rsid w:val="00F62E10"/>
    <w:rsid w:val="00F65CB8"/>
    <w:rsid w:val="00F65EF9"/>
    <w:rsid w:val="00F66096"/>
    <w:rsid w:val="00F6726F"/>
    <w:rsid w:val="00F67FF0"/>
    <w:rsid w:val="00F7057B"/>
    <w:rsid w:val="00F709D7"/>
    <w:rsid w:val="00F70C23"/>
    <w:rsid w:val="00F71214"/>
    <w:rsid w:val="00F731EB"/>
    <w:rsid w:val="00F75314"/>
    <w:rsid w:val="00F75571"/>
    <w:rsid w:val="00F7589E"/>
    <w:rsid w:val="00F75EAD"/>
    <w:rsid w:val="00F766EE"/>
    <w:rsid w:val="00F77CC3"/>
    <w:rsid w:val="00F80B13"/>
    <w:rsid w:val="00F80CF8"/>
    <w:rsid w:val="00F83DCF"/>
    <w:rsid w:val="00F84B79"/>
    <w:rsid w:val="00F84CC7"/>
    <w:rsid w:val="00F85BD6"/>
    <w:rsid w:val="00F92DCF"/>
    <w:rsid w:val="00F94327"/>
    <w:rsid w:val="00F94F3C"/>
    <w:rsid w:val="00F9676F"/>
    <w:rsid w:val="00F96FD6"/>
    <w:rsid w:val="00F97409"/>
    <w:rsid w:val="00F97752"/>
    <w:rsid w:val="00F97C2E"/>
    <w:rsid w:val="00FA012D"/>
    <w:rsid w:val="00FA28D1"/>
    <w:rsid w:val="00FA2B0A"/>
    <w:rsid w:val="00FA3A3D"/>
    <w:rsid w:val="00FA4514"/>
    <w:rsid w:val="00FA4569"/>
    <w:rsid w:val="00FA521E"/>
    <w:rsid w:val="00FA5616"/>
    <w:rsid w:val="00FA5625"/>
    <w:rsid w:val="00FA5C4C"/>
    <w:rsid w:val="00FA605B"/>
    <w:rsid w:val="00FA6630"/>
    <w:rsid w:val="00FB1431"/>
    <w:rsid w:val="00FB3AA5"/>
    <w:rsid w:val="00FB3F17"/>
    <w:rsid w:val="00FB4054"/>
    <w:rsid w:val="00FB551E"/>
    <w:rsid w:val="00FB59DF"/>
    <w:rsid w:val="00FB5A08"/>
    <w:rsid w:val="00FB5F9C"/>
    <w:rsid w:val="00FB6816"/>
    <w:rsid w:val="00FB6B13"/>
    <w:rsid w:val="00FB720B"/>
    <w:rsid w:val="00FC0205"/>
    <w:rsid w:val="00FC0EF0"/>
    <w:rsid w:val="00FC1D6E"/>
    <w:rsid w:val="00FC2C1D"/>
    <w:rsid w:val="00FC3528"/>
    <w:rsid w:val="00FC37A1"/>
    <w:rsid w:val="00FC3925"/>
    <w:rsid w:val="00FC3A04"/>
    <w:rsid w:val="00FC43C5"/>
    <w:rsid w:val="00FC53E7"/>
    <w:rsid w:val="00FC5972"/>
    <w:rsid w:val="00FC5DAB"/>
    <w:rsid w:val="00FC5EEF"/>
    <w:rsid w:val="00FC68F9"/>
    <w:rsid w:val="00FC709E"/>
    <w:rsid w:val="00FC7965"/>
    <w:rsid w:val="00FD175F"/>
    <w:rsid w:val="00FD2DA2"/>
    <w:rsid w:val="00FD3145"/>
    <w:rsid w:val="00FD382E"/>
    <w:rsid w:val="00FD40DD"/>
    <w:rsid w:val="00FD4245"/>
    <w:rsid w:val="00FD4ABB"/>
    <w:rsid w:val="00FD6067"/>
    <w:rsid w:val="00FD6376"/>
    <w:rsid w:val="00FD71EA"/>
    <w:rsid w:val="00FD74A8"/>
    <w:rsid w:val="00FD7DF4"/>
    <w:rsid w:val="00FE03D9"/>
    <w:rsid w:val="00FE0D16"/>
    <w:rsid w:val="00FE1983"/>
    <w:rsid w:val="00FE1BBE"/>
    <w:rsid w:val="00FE30D7"/>
    <w:rsid w:val="00FE3132"/>
    <w:rsid w:val="00FE5AD3"/>
    <w:rsid w:val="00FE795E"/>
    <w:rsid w:val="00FF0D61"/>
    <w:rsid w:val="00FF1614"/>
    <w:rsid w:val="00FF28EE"/>
    <w:rsid w:val="00FF2F33"/>
    <w:rsid w:val="00FF32BF"/>
    <w:rsid w:val="00FF3B7C"/>
    <w:rsid w:val="00FF4956"/>
    <w:rsid w:val="00FF4AF6"/>
    <w:rsid w:val="00FF4D2B"/>
    <w:rsid w:val="00FF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D4CBA96-8FA8-42E7-83A0-68DED6F19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標楷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D06AD5"/>
    <w:pPr>
      <w:widowControl w:val="0"/>
      <w:spacing w:line="500" w:lineRule="exact"/>
    </w:pPr>
    <w:rPr>
      <w:kern w:val="2"/>
      <w:sz w:val="24"/>
      <w:szCs w:val="24"/>
    </w:rPr>
  </w:style>
  <w:style w:type="paragraph" w:styleId="1">
    <w:name w:val="heading 1"/>
    <w:basedOn w:val="a2"/>
    <w:next w:val="a2"/>
    <w:qFormat/>
    <w:rsid w:val="00600F1A"/>
    <w:pPr>
      <w:spacing w:before="60" w:after="60" w:line="400" w:lineRule="exact"/>
      <w:ind w:leftChars="1615" w:left="3876" w:firstLineChars="200" w:firstLine="560"/>
      <w:jc w:val="both"/>
      <w:outlineLvl w:val="0"/>
    </w:pPr>
    <w:rPr>
      <w:rFonts w:cs="新細明體"/>
      <w:sz w:val="28"/>
      <w:szCs w:val="20"/>
    </w:rPr>
  </w:style>
  <w:style w:type="paragraph" w:styleId="21">
    <w:name w:val="heading 2"/>
    <w:basedOn w:val="a2"/>
    <w:next w:val="a2"/>
    <w:qFormat/>
    <w:rsid w:val="006B15C2"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1">
    <w:name w:val="heading 3"/>
    <w:basedOn w:val="a2"/>
    <w:next w:val="a2"/>
    <w:qFormat/>
    <w:rsid w:val="006B15C2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1">
    <w:name w:val="heading 4"/>
    <w:basedOn w:val="a2"/>
    <w:next w:val="a2"/>
    <w:qFormat/>
    <w:rsid w:val="0095148E"/>
    <w:pPr>
      <w:tabs>
        <w:tab w:val="left" w:pos="1440"/>
      </w:tabs>
      <w:spacing w:line="360" w:lineRule="auto"/>
      <w:ind w:leftChars="450" w:left="580" w:hangingChars="130" w:hanging="130"/>
      <w:jc w:val="both"/>
      <w:outlineLvl w:val="3"/>
    </w:pPr>
    <w:rPr>
      <w:sz w:val="28"/>
      <w:szCs w:val="28"/>
    </w:rPr>
  </w:style>
  <w:style w:type="paragraph" w:styleId="51">
    <w:name w:val="heading 5"/>
    <w:basedOn w:val="a2"/>
    <w:next w:val="a2"/>
    <w:qFormat/>
    <w:rsid w:val="0095148E"/>
    <w:pPr>
      <w:tabs>
        <w:tab w:val="left" w:pos="1512"/>
      </w:tabs>
      <w:spacing w:line="360" w:lineRule="auto"/>
      <w:ind w:leftChars="600" w:left="750" w:hangingChars="150" w:hanging="150"/>
      <w:jc w:val="both"/>
      <w:outlineLvl w:val="4"/>
    </w:pPr>
    <w:rPr>
      <w:sz w:val="28"/>
      <w:szCs w:val="28"/>
    </w:rPr>
  </w:style>
  <w:style w:type="paragraph" w:styleId="6">
    <w:name w:val="heading 6"/>
    <w:basedOn w:val="a2"/>
    <w:next w:val="a2"/>
    <w:qFormat/>
    <w:rsid w:val="0095148E"/>
    <w:pPr>
      <w:tabs>
        <w:tab w:val="num" w:leader="none" w:pos="0"/>
      </w:tabs>
      <w:spacing w:line="360" w:lineRule="auto"/>
      <w:ind w:leftChars="770" w:left="900" w:hangingChars="130" w:hanging="130"/>
      <w:jc w:val="both"/>
      <w:outlineLvl w:val="5"/>
    </w:pPr>
    <w:rPr>
      <w:sz w:val="28"/>
      <w:szCs w:val="28"/>
    </w:rPr>
  </w:style>
  <w:style w:type="paragraph" w:styleId="7">
    <w:name w:val="heading 7"/>
    <w:basedOn w:val="a2"/>
    <w:next w:val="a2"/>
    <w:qFormat/>
    <w:rsid w:val="0095148E"/>
    <w:pPr>
      <w:keepNext/>
      <w:tabs>
        <w:tab w:val="num" w:leader="none" w:pos="0"/>
      </w:tabs>
      <w:spacing w:line="360" w:lineRule="auto"/>
      <w:ind w:leftChars="1000" w:left="1180" w:hangingChars="180" w:hanging="180"/>
      <w:jc w:val="both"/>
      <w:outlineLvl w:val="6"/>
    </w:pPr>
    <w:rPr>
      <w:sz w:val="28"/>
      <w:szCs w:val="28"/>
    </w:rPr>
  </w:style>
  <w:style w:type="paragraph" w:styleId="8">
    <w:name w:val="heading 8"/>
    <w:basedOn w:val="a2"/>
    <w:next w:val="a2"/>
    <w:qFormat/>
    <w:rsid w:val="00122C01"/>
    <w:pPr>
      <w:keepNext/>
      <w:spacing w:line="720" w:lineRule="auto"/>
      <w:outlineLvl w:val="7"/>
    </w:pPr>
    <w:rPr>
      <w:rFonts w:ascii="Arial" w:hAnsi="Arial"/>
      <w:sz w:val="36"/>
      <w:szCs w:val="36"/>
    </w:rPr>
  </w:style>
  <w:style w:type="paragraph" w:styleId="9">
    <w:name w:val="heading 9"/>
    <w:basedOn w:val="a2"/>
    <w:next w:val="a2"/>
    <w:qFormat/>
    <w:rsid w:val="0095148E"/>
    <w:pPr>
      <w:keepNext/>
      <w:tabs>
        <w:tab w:val="num" w:leader="none" w:pos="0"/>
      </w:tabs>
      <w:ind w:leftChars="1250" w:left="1380" w:hangingChars="130" w:hanging="130"/>
      <w:outlineLvl w:val="8"/>
    </w:pPr>
    <w:rPr>
      <w:sz w:val="28"/>
      <w:szCs w:val="28"/>
    </w:rPr>
  </w:style>
  <w:style w:type="character" w:default="1" w:styleId="a3">
    <w:name w:val="Default Paragraph Font"/>
    <w:semiHidden/>
  </w:style>
  <w:style w:type="table" w:default="1" w:styleId="a4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semiHidden/>
  </w:style>
  <w:style w:type="numbering" w:styleId="111111">
    <w:name w:val="Outline List 2"/>
    <w:basedOn w:val="a5"/>
    <w:semiHidden/>
    <w:rsid w:val="00600F1A"/>
    <w:pPr>
      <w:numPr>
        <w:numId w:val="11"/>
      </w:numPr>
    </w:pPr>
  </w:style>
  <w:style w:type="paragraph" w:customStyle="1" w:styleId="a6">
    <w:name w:val="樣式 一、標題"/>
    <w:basedOn w:val="a2"/>
    <w:semiHidden/>
    <w:rsid w:val="00600F1A"/>
    <w:pPr>
      <w:spacing w:before="120" w:after="120"/>
      <w:ind w:leftChars="415" w:left="1500" w:right="240" w:hangingChars="180" w:hanging="504"/>
      <w:jc w:val="both"/>
    </w:pPr>
    <w:rPr>
      <w:rFonts w:cs="新細明體"/>
      <w:sz w:val="28"/>
      <w:szCs w:val="20"/>
    </w:rPr>
  </w:style>
  <w:style w:type="paragraph" w:customStyle="1" w:styleId="a7">
    <w:name w:val="壹、標題(海關)"/>
    <w:basedOn w:val="a2"/>
    <w:link w:val="a8"/>
    <w:rsid w:val="00B4437F"/>
    <w:pPr>
      <w:ind w:left="560" w:hanging="574"/>
      <w:jc w:val="both"/>
    </w:pPr>
    <w:rPr>
      <w:b/>
      <w:sz w:val="28"/>
      <w:szCs w:val="28"/>
    </w:rPr>
  </w:style>
  <w:style w:type="numbering" w:styleId="1ai">
    <w:name w:val="Outline List 1"/>
    <w:basedOn w:val="a5"/>
    <w:semiHidden/>
    <w:rsid w:val="00600F1A"/>
    <w:pPr>
      <w:numPr>
        <w:numId w:val="12"/>
      </w:numPr>
    </w:pPr>
  </w:style>
  <w:style w:type="character" w:styleId="HTML">
    <w:name w:val="HTML Acronym"/>
    <w:basedOn w:val="a3"/>
    <w:semiHidden/>
    <w:rsid w:val="00600F1A"/>
  </w:style>
  <w:style w:type="paragraph" w:styleId="HTML0">
    <w:name w:val="HTML Address"/>
    <w:basedOn w:val="a2"/>
    <w:semiHidden/>
    <w:rsid w:val="00600F1A"/>
    <w:rPr>
      <w:i/>
      <w:iCs/>
    </w:rPr>
  </w:style>
  <w:style w:type="character" w:styleId="HTML1">
    <w:name w:val="HTML Cite"/>
    <w:semiHidden/>
    <w:rsid w:val="00600F1A"/>
    <w:rPr>
      <w:i/>
      <w:iCs/>
    </w:rPr>
  </w:style>
  <w:style w:type="character" w:styleId="HTML2">
    <w:name w:val="HTML Code"/>
    <w:semiHidden/>
    <w:rsid w:val="00600F1A"/>
    <w:rPr>
      <w:rFonts w:ascii="Courier New" w:hAnsi="Courier New" w:cs="Courier New"/>
      <w:sz w:val="20"/>
      <w:szCs w:val="20"/>
    </w:rPr>
  </w:style>
  <w:style w:type="character" w:styleId="HTML3">
    <w:name w:val="HTML Definition"/>
    <w:semiHidden/>
    <w:rsid w:val="00600F1A"/>
    <w:rPr>
      <w:i/>
      <w:iCs/>
    </w:rPr>
  </w:style>
  <w:style w:type="character" w:styleId="HTML4">
    <w:name w:val="HTML Keyboard"/>
    <w:semiHidden/>
    <w:rsid w:val="00600F1A"/>
    <w:rPr>
      <w:rFonts w:ascii="Courier New" w:hAnsi="Courier New" w:cs="Courier New"/>
      <w:sz w:val="20"/>
      <w:szCs w:val="20"/>
    </w:rPr>
  </w:style>
  <w:style w:type="paragraph" w:styleId="HTML5">
    <w:name w:val="HTML Preformatted"/>
    <w:basedOn w:val="a2"/>
    <w:semiHidden/>
    <w:rsid w:val="00600F1A"/>
    <w:rPr>
      <w:rFonts w:ascii="Courier New" w:hAnsi="Courier New" w:cs="Courier New"/>
      <w:sz w:val="20"/>
      <w:szCs w:val="20"/>
    </w:rPr>
  </w:style>
  <w:style w:type="character" w:styleId="HTML6">
    <w:name w:val="HTML Sample"/>
    <w:semiHidden/>
    <w:rsid w:val="00600F1A"/>
    <w:rPr>
      <w:rFonts w:ascii="Courier New" w:hAnsi="Courier New" w:cs="Courier New"/>
    </w:rPr>
  </w:style>
  <w:style w:type="character" w:styleId="HTML7">
    <w:name w:val="HTML Typewriter"/>
    <w:semiHidden/>
    <w:rsid w:val="00600F1A"/>
    <w:rPr>
      <w:rFonts w:ascii="Courier New" w:hAnsi="Courier New" w:cs="Courier New"/>
      <w:sz w:val="20"/>
      <w:szCs w:val="20"/>
    </w:rPr>
  </w:style>
  <w:style w:type="character" w:styleId="HTML8">
    <w:name w:val="HTML Variable"/>
    <w:semiHidden/>
    <w:rsid w:val="00600F1A"/>
    <w:rPr>
      <w:i/>
      <w:iCs/>
    </w:rPr>
  </w:style>
  <w:style w:type="character" w:styleId="a9">
    <w:name w:val="FollowedHyperlink"/>
    <w:semiHidden/>
    <w:rsid w:val="00600F1A"/>
    <w:rPr>
      <w:color w:val="800080"/>
      <w:u w:val="single"/>
    </w:rPr>
  </w:style>
  <w:style w:type="paragraph" w:styleId="Web">
    <w:name w:val="Normal (Web)"/>
    <w:basedOn w:val="a2"/>
    <w:semiHidden/>
    <w:rsid w:val="00600F1A"/>
  </w:style>
  <w:style w:type="paragraph" w:styleId="aa">
    <w:name w:val="Normal Indent"/>
    <w:basedOn w:val="a2"/>
    <w:semiHidden/>
    <w:rsid w:val="00600F1A"/>
    <w:pPr>
      <w:ind w:left="480"/>
    </w:pPr>
  </w:style>
  <w:style w:type="numbering" w:styleId="a1">
    <w:name w:val="Outline List 3"/>
    <w:basedOn w:val="a5"/>
    <w:semiHidden/>
    <w:rsid w:val="00600F1A"/>
    <w:pPr>
      <w:numPr>
        <w:numId w:val="13"/>
      </w:numPr>
    </w:pPr>
  </w:style>
  <w:style w:type="paragraph" w:styleId="ab">
    <w:name w:val="Date"/>
    <w:basedOn w:val="a2"/>
    <w:next w:val="a2"/>
    <w:semiHidden/>
    <w:rsid w:val="00600F1A"/>
    <w:pPr>
      <w:jc w:val="right"/>
    </w:pPr>
  </w:style>
  <w:style w:type="paragraph" w:styleId="ac">
    <w:name w:val="Body Text"/>
    <w:basedOn w:val="a2"/>
    <w:semiHidden/>
    <w:rsid w:val="00600F1A"/>
    <w:pPr>
      <w:spacing w:after="120"/>
    </w:pPr>
  </w:style>
  <w:style w:type="paragraph" w:customStyle="1" w:styleId="ad">
    <w:name w:val="●內文"/>
    <w:basedOn w:val="a2"/>
    <w:semiHidden/>
    <w:rsid w:val="00E936B9"/>
    <w:pPr>
      <w:spacing w:before="60" w:after="60" w:line="400" w:lineRule="exact"/>
      <w:ind w:leftChars="1950" w:left="4680" w:firstLineChars="213" w:firstLine="596"/>
      <w:jc w:val="both"/>
    </w:pPr>
    <w:rPr>
      <w:rFonts w:cs="新細明體"/>
      <w:sz w:val="28"/>
      <w:szCs w:val="20"/>
    </w:rPr>
  </w:style>
  <w:style w:type="paragraph" w:styleId="22">
    <w:name w:val="Body Text 2"/>
    <w:basedOn w:val="a2"/>
    <w:semiHidden/>
    <w:rsid w:val="00600F1A"/>
    <w:pPr>
      <w:spacing w:after="120" w:line="480" w:lineRule="auto"/>
    </w:pPr>
  </w:style>
  <w:style w:type="paragraph" w:styleId="ae">
    <w:name w:val="header"/>
    <w:basedOn w:val="a2"/>
    <w:link w:val="af"/>
    <w:semiHidden/>
    <w:rsid w:val="00D711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0">
    <w:name w:val="footer"/>
    <w:basedOn w:val="a2"/>
    <w:link w:val="af1"/>
    <w:semiHidden/>
    <w:rsid w:val="00D711FC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f1">
    <w:name w:val="頁尾 字元"/>
    <w:link w:val="af0"/>
    <w:rsid w:val="00CD7C24"/>
    <w:rPr>
      <w:kern w:val="2"/>
    </w:rPr>
  </w:style>
  <w:style w:type="paragraph" w:customStyle="1" w:styleId="af2">
    <w:name w:val="圖表標題"/>
    <w:basedOn w:val="a2"/>
    <w:semiHidden/>
    <w:rsid w:val="00D711FC"/>
    <w:pPr>
      <w:spacing w:before="120" w:after="120" w:line="400" w:lineRule="exact"/>
      <w:jc w:val="center"/>
    </w:pPr>
    <w:rPr>
      <w:rFonts w:cs="新細明體"/>
      <w:sz w:val="28"/>
      <w:szCs w:val="20"/>
    </w:rPr>
  </w:style>
  <w:style w:type="character" w:styleId="af3">
    <w:name w:val="page number"/>
    <w:basedOn w:val="a3"/>
    <w:semiHidden/>
    <w:rsid w:val="00F04540"/>
  </w:style>
  <w:style w:type="paragraph" w:styleId="10">
    <w:name w:val="toc 1"/>
    <w:aliases w:val="目錄"/>
    <w:basedOn w:val="a2"/>
    <w:next w:val="a2"/>
    <w:autoRedefine/>
    <w:uiPriority w:val="39"/>
    <w:rsid w:val="00EE6772"/>
    <w:pPr>
      <w:tabs>
        <w:tab w:val="right" w:leader="dot" w:pos="9060"/>
      </w:tabs>
      <w:jc w:val="center"/>
    </w:pPr>
    <w:rPr>
      <w:sz w:val="28"/>
    </w:rPr>
  </w:style>
  <w:style w:type="paragraph" w:styleId="23">
    <w:name w:val="toc 2"/>
    <w:basedOn w:val="a2"/>
    <w:next w:val="a2"/>
    <w:autoRedefine/>
    <w:uiPriority w:val="39"/>
    <w:semiHidden/>
    <w:rsid w:val="006B3FA1"/>
    <w:pPr>
      <w:tabs>
        <w:tab w:val="right" w:leader="dot" w:pos="9060"/>
      </w:tabs>
      <w:ind w:leftChars="230" w:left="230"/>
    </w:pPr>
    <w:rPr>
      <w:sz w:val="28"/>
    </w:rPr>
  </w:style>
  <w:style w:type="character" w:styleId="af4">
    <w:name w:val="Hyperlink"/>
    <w:uiPriority w:val="99"/>
    <w:rsid w:val="006B15C2"/>
    <w:rPr>
      <w:color w:val="0000FF"/>
      <w:u w:val="single"/>
    </w:rPr>
  </w:style>
  <w:style w:type="paragraph" w:styleId="af5">
    <w:name w:val="Balloon Text"/>
    <w:basedOn w:val="a2"/>
    <w:semiHidden/>
    <w:rsid w:val="00CC4FBC"/>
    <w:rPr>
      <w:rFonts w:ascii="Arial" w:hAnsi="Arial"/>
      <w:sz w:val="18"/>
      <w:szCs w:val="18"/>
    </w:rPr>
  </w:style>
  <w:style w:type="paragraph" w:customStyle="1" w:styleId="af6">
    <w:name w:val=" 字元 字元 字元"/>
    <w:basedOn w:val="a2"/>
    <w:semiHidden/>
    <w:rsid w:val="00B94AA2"/>
    <w:pPr>
      <w:widowControl/>
      <w:spacing w:after="160" w:line="240" w:lineRule="exact"/>
    </w:pPr>
    <w:rPr>
      <w:rFonts w:ascii="Tahoma" w:hAnsi="Tahoma" w:cs="Tahoma"/>
      <w:kern w:val="0"/>
      <w:sz w:val="20"/>
      <w:szCs w:val="20"/>
      <w:lang w:eastAsia="en-US"/>
    </w:rPr>
  </w:style>
  <w:style w:type="character" w:customStyle="1" w:styleId="af7">
    <w:name w:val="項目(一) 字元 字元"/>
    <w:semiHidden/>
    <w:rsid w:val="000952CF"/>
    <w:rPr>
      <w:rFonts w:eastAsia="標楷體"/>
      <w:sz w:val="28"/>
      <w:lang w:val="en-US" w:eastAsia="zh-TW" w:bidi="ar-SA"/>
    </w:rPr>
  </w:style>
  <w:style w:type="table" w:styleId="af8">
    <w:name w:val="Table Grid"/>
    <w:basedOn w:val="a4"/>
    <w:semiHidden/>
    <w:rsid w:val="0021352A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9">
    <w:name w:val="圖標題"/>
    <w:basedOn w:val="af2"/>
    <w:autoRedefine/>
    <w:qFormat/>
    <w:rsid w:val="007F3329"/>
    <w:pPr>
      <w:spacing w:after="240"/>
      <w:jc w:val="left"/>
    </w:pPr>
    <w:rPr>
      <w:rFonts w:cs="Times New Roman"/>
      <w:sz w:val="24"/>
      <w:szCs w:val="24"/>
    </w:rPr>
  </w:style>
  <w:style w:type="paragraph" w:customStyle="1" w:styleId="afa">
    <w:name w:val="表格內文(小)項目"/>
    <w:basedOn w:val="a2"/>
    <w:semiHidden/>
    <w:rsid w:val="0095148E"/>
    <w:pPr>
      <w:ind w:left="100" w:hangingChars="100" w:hanging="100"/>
    </w:pPr>
    <w:rPr>
      <w:szCs w:val="20"/>
    </w:rPr>
  </w:style>
  <w:style w:type="paragraph" w:customStyle="1" w:styleId="afb">
    <w:name w:val="表格內文(置中)"/>
    <w:basedOn w:val="a2"/>
    <w:semiHidden/>
    <w:rsid w:val="0095148E"/>
    <w:pPr>
      <w:snapToGrid w:val="0"/>
      <w:spacing w:line="360" w:lineRule="auto"/>
      <w:jc w:val="center"/>
    </w:pPr>
  </w:style>
  <w:style w:type="paragraph" w:customStyle="1" w:styleId="afc">
    <w:name w:val="表格內文(小)"/>
    <w:basedOn w:val="a2"/>
    <w:semiHidden/>
    <w:rsid w:val="0095148E"/>
    <w:pPr>
      <w:widowControl/>
    </w:pPr>
    <w:rPr>
      <w:rFonts w:cs="新細明體"/>
      <w:kern w:val="0"/>
    </w:rPr>
  </w:style>
  <w:style w:type="paragraph" w:customStyle="1" w:styleId="afd">
    <w:name w:val="表格內項目"/>
    <w:basedOn w:val="a2"/>
    <w:semiHidden/>
    <w:rsid w:val="0095148E"/>
    <w:pPr>
      <w:spacing w:line="400" w:lineRule="exact"/>
      <w:ind w:left="100" w:hangingChars="100" w:hanging="100"/>
    </w:pPr>
    <w:rPr>
      <w:rFonts w:cs="新細明體"/>
      <w:sz w:val="28"/>
      <w:szCs w:val="28"/>
    </w:rPr>
  </w:style>
  <w:style w:type="character" w:styleId="afe">
    <w:name w:val="Strong"/>
    <w:qFormat/>
    <w:rsid w:val="00874FB5"/>
    <w:rPr>
      <w:b/>
      <w:bCs/>
    </w:rPr>
  </w:style>
  <w:style w:type="paragraph" w:styleId="32">
    <w:name w:val="Body Text 3"/>
    <w:basedOn w:val="a2"/>
    <w:semiHidden/>
    <w:rsid w:val="00600F1A"/>
    <w:pPr>
      <w:spacing w:after="120"/>
    </w:pPr>
    <w:rPr>
      <w:sz w:val="16"/>
      <w:szCs w:val="16"/>
    </w:rPr>
  </w:style>
  <w:style w:type="paragraph" w:styleId="aff">
    <w:name w:val="Body Text First Indent"/>
    <w:basedOn w:val="ac"/>
    <w:semiHidden/>
    <w:rsid w:val="00600F1A"/>
    <w:pPr>
      <w:ind w:firstLine="210"/>
    </w:pPr>
  </w:style>
  <w:style w:type="paragraph" w:styleId="aff0">
    <w:name w:val="Body Text Indent"/>
    <w:basedOn w:val="a2"/>
    <w:semiHidden/>
    <w:rsid w:val="00600F1A"/>
    <w:pPr>
      <w:spacing w:after="120"/>
      <w:ind w:left="480"/>
    </w:pPr>
  </w:style>
  <w:style w:type="paragraph" w:styleId="24">
    <w:name w:val="Body Text First Indent 2"/>
    <w:basedOn w:val="aff0"/>
    <w:semiHidden/>
    <w:rsid w:val="00600F1A"/>
    <w:pPr>
      <w:ind w:firstLine="210"/>
    </w:pPr>
  </w:style>
  <w:style w:type="paragraph" w:styleId="25">
    <w:name w:val="Body Text Indent 2"/>
    <w:basedOn w:val="a2"/>
    <w:semiHidden/>
    <w:rsid w:val="00600F1A"/>
    <w:pPr>
      <w:spacing w:after="120" w:line="480" w:lineRule="auto"/>
      <w:ind w:left="480"/>
    </w:pPr>
  </w:style>
  <w:style w:type="paragraph" w:customStyle="1" w:styleId="11">
    <w:name w:val="樣式1"/>
    <w:basedOn w:val="a2"/>
    <w:autoRedefine/>
    <w:semiHidden/>
    <w:rsid w:val="00600F1A"/>
    <w:pPr>
      <w:spacing w:before="60" w:after="60"/>
      <w:ind w:leftChars="431" w:left="1034" w:firstLineChars="209" w:firstLine="585"/>
      <w:jc w:val="both"/>
    </w:pPr>
    <w:rPr>
      <w:sz w:val="28"/>
      <w:szCs w:val="20"/>
    </w:rPr>
  </w:style>
  <w:style w:type="paragraph" w:styleId="aff1">
    <w:name w:val="envelope address"/>
    <w:basedOn w:val="a2"/>
    <w:semiHidden/>
    <w:rsid w:val="00600F1A"/>
    <w:pPr>
      <w:framePr w:w="7920" w:h="1980" w:hRule="exact" w:hSpace="180" w:wrap="auto" w:hAnchor="page" w:xAlign="center" w:yAlign="bottom"/>
      <w:snapToGrid w:val="0"/>
      <w:ind w:left="2880"/>
    </w:pPr>
    <w:rPr>
      <w:rFonts w:ascii="Arial" w:hAnsi="Arial" w:cs="Arial"/>
    </w:rPr>
  </w:style>
  <w:style w:type="character" w:styleId="aff2">
    <w:name w:val="line number"/>
    <w:basedOn w:val="a3"/>
    <w:semiHidden/>
    <w:rsid w:val="00600F1A"/>
  </w:style>
  <w:style w:type="table" w:styleId="3D1">
    <w:name w:val="Table 3D effects 1"/>
    <w:basedOn w:val="a4"/>
    <w:semiHidden/>
    <w:rsid w:val="00600F1A"/>
    <w:pPr>
      <w:widowControl w:val="0"/>
      <w:spacing w:line="500" w:lineRule="exac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customStyle="1" w:styleId="12">
    <w:name w:val="表列1"/>
    <w:basedOn w:val="a2"/>
    <w:semiHidden/>
    <w:rsid w:val="00BD3520"/>
    <w:pPr>
      <w:spacing w:line="360" w:lineRule="auto"/>
      <w:ind w:left="2268" w:hanging="567"/>
      <w:jc w:val="both"/>
    </w:pPr>
    <w:rPr>
      <w:sz w:val="28"/>
      <w:szCs w:val="20"/>
    </w:rPr>
  </w:style>
  <w:style w:type="table" w:styleId="3D2">
    <w:name w:val="Table 3D effects 2"/>
    <w:basedOn w:val="a4"/>
    <w:semiHidden/>
    <w:rsid w:val="00600F1A"/>
    <w:pPr>
      <w:widowControl w:val="0"/>
      <w:spacing w:line="500" w:lineRule="exac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ff3">
    <w:name w:val="表標題(海關)"/>
    <w:basedOn w:val="af9"/>
    <w:qFormat/>
    <w:rsid w:val="002F7AFF"/>
  </w:style>
  <w:style w:type="paragraph" w:styleId="aff4">
    <w:name w:val="table of figures"/>
    <w:basedOn w:val="a2"/>
    <w:next w:val="a2"/>
    <w:uiPriority w:val="99"/>
    <w:semiHidden/>
    <w:rsid w:val="00A24A99"/>
    <w:pPr>
      <w:ind w:left="200" w:hangingChars="200" w:hanging="200"/>
    </w:pPr>
    <w:rPr>
      <w:sz w:val="28"/>
    </w:rPr>
  </w:style>
  <w:style w:type="table" w:styleId="3D3">
    <w:name w:val="Table 3D effects 3"/>
    <w:basedOn w:val="a4"/>
    <w:semiHidden/>
    <w:rsid w:val="00600F1A"/>
    <w:pPr>
      <w:widowControl w:val="0"/>
      <w:spacing w:line="500" w:lineRule="exac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1">
    <w:name w:val="Table Web 1"/>
    <w:basedOn w:val="a4"/>
    <w:semiHidden/>
    <w:rsid w:val="00600F1A"/>
    <w:pPr>
      <w:widowControl w:val="0"/>
      <w:spacing w:line="500" w:lineRule="exac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33">
    <w:name w:val="Body Text Indent 3"/>
    <w:basedOn w:val="a2"/>
    <w:semiHidden/>
    <w:rsid w:val="00DA0884"/>
    <w:pPr>
      <w:snapToGrid w:val="0"/>
      <w:spacing w:line="360" w:lineRule="atLeast"/>
      <w:ind w:left="2870" w:hanging="2"/>
      <w:jc w:val="both"/>
    </w:pPr>
    <w:rPr>
      <w:bCs/>
      <w:sz w:val="32"/>
      <w:szCs w:val="20"/>
    </w:rPr>
  </w:style>
  <w:style w:type="table" w:styleId="Web2">
    <w:name w:val="Table Web 2"/>
    <w:basedOn w:val="a4"/>
    <w:semiHidden/>
    <w:rsid w:val="00600F1A"/>
    <w:pPr>
      <w:widowControl w:val="0"/>
      <w:spacing w:line="500" w:lineRule="exac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semiHidden/>
    <w:rsid w:val="00600F1A"/>
    <w:pPr>
      <w:widowControl w:val="0"/>
      <w:spacing w:line="500" w:lineRule="exac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34">
    <w:name w:val=" 字元 字元3 字元 字元 字元 字元 字元 字元 字元"/>
    <w:basedOn w:val="a2"/>
    <w:semiHidden/>
    <w:rsid w:val="00097BC2"/>
    <w:pPr>
      <w:widowControl/>
      <w:adjustRightInd w:val="0"/>
      <w:snapToGrid w:val="0"/>
      <w:spacing w:after="160" w:line="240" w:lineRule="exact"/>
    </w:pPr>
    <w:rPr>
      <w:rFonts w:ascii="Verdana" w:eastAsia="Times New Roman" w:hAnsi="Verdana" w:cs="Mangal"/>
      <w:sz w:val="20"/>
      <w:lang w:eastAsia="en-US" w:bidi="hi-IN"/>
    </w:rPr>
  </w:style>
  <w:style w:type="character" w:customStyle="1" w:styleId="a8">
    <w:name w:val="壹、標題(海關) 字元"/>
    <w:link w:val="a7"/>
    <w:rsid w:val="005A258D"/>
    <w:rPr>
      <w:rFonts w:eastAsia="標楷體"/>
      <w:b/>
      <w:kern w:val="2"/>
      <w:sz w:val="28"/>
      <w:szCs w:val="28"/>
      <w:lang w:val="en-US" w:eastAsia="zh-TW" w:bidi="ar-SA"/>
    </w:rPr>
  </w:style>
  <w:style w:type="paragraph" w:styleId="aff5">
    <w:name w:val="footnote text"/>
    <w:basedOn w:val="a2"/>
    <w:semiHidden/>
    <w:rsid w:val="00097C1B"/>
    <w:pPr>
      <w:autoSpaceDE w:val="0"/>
      <w:autoSpaceDN w:val="0"/>
      <w:adjustRightInd w:val="0"/>
      <w:spacing w:line="240" w:lineRule="auto"/>
    </w:pPr>
    <w:rPr>
      <w:rFonts w:ascii="細明體" w:eastAsia="細明體"/>
      <w:kern w:val="0"/>
      <w:szCs w:val="20"/>
    </w:rPr>
  </w:style>
  <w:style w:type="paragraph" w:customStyle="1" w:styleId="number">
    <w:name w:val="number"/>
    <w:basedOn w:val="a2"/>
    <w:rsid w:val="00AD3F1A"/>
    <w:pPr>
      <w:tabs>
        <w:tab w:val="left" w:pos="270"/>
      </w:tabs>
      <w:autoSpaceDE w:val="0"/>
      <w:autoSpaceDN w:val="0"/>
      <w:adjustRightInd w:val="0"/>
      <w:spacing w:line="360" w:lineRule="atLeast"/>
      <w:ind w:left="274" w:hanging="274"/>
    </w:pPr>
    <w:rPr>
      <w:kern w:val="0"/>
    </w:rPr>
  </w:style>
  <w:style w:type="paragraph" w:customStyle="1" w:styleId="paragraph">
    <w:name w:val="paragraph"/>
    <w:basedOn w:val="a2"/>
    <w:next w:val="number"/>
    <w:rsid w:val="00AD3F1A"/>
    <w:pPr>
      <w:autoSpaceDE w:val="0"/>
      <w:autoSpaceDN w:val="0"/>
      <w:adjustRightInd w:val="0"/>
      <w:spacing w:line="360" w:lineRule="atLeast"/>
      <w:ind w:left="448" w:right="-91"/>
      <w:jc w:val="both"/>
    </w:pPr>
    <w:rPr>
      <w:kern w:val="0"/>
    </w:rPr>
  </w:style>
  <w:style w:type="paragraph" w:customStyle="1" w:styleId="NOTESTimesNewRoman">
    <w:name w:val="樣式 NOTES + Times New Roman"/>
    <w:basedOn w:val="a2"/>
    <w:rsid w:val="00C705D7"/>
    <w:pPr>
      <w:autoSpaceDE w:val="0"/>
      <w:autoSpaceDN w:val="0"/>
      <w:adjustRightInd w:val="0"/>
      <w:spacing w:line="360" w:lineRule="atLeast"/>
      <w:ind w:left="550" w:hanging="289"/>
      <w:jc w:val="both"/>
    </w:pPr>
    <w:rPr>
      <w:kern w:val="0"/>
    </w:rPr>
  </w:style>
  <w:style w:type="paragraph" w:styleId="aff6">
    <w:name w:val="Document Map"/>
    <w:basedOn w:val="a2"/>
    <w:semiHidden/>
    <w:rsid w:val="0067379C"/>
    <w:pPr>
      <w:shd w:val="clear" w:color="auto" w:fill="000080"/>
    </w:pPr>
    <w:rPr>
      <w:rFonts w:ascii="Arial" w:eastAsia="新細明體" w:hAnsi="Arial"/>
    </w:rPr>
  </w:style>
  <w:style w:type="paragraph" w:customStyle="1" w:styleId="sampleTimesNewRoman">
    <w:name w:val="樣式 sample + Times New Roman"/>
    <w:basedOn w:val="a2"/>
    <w:rsid w:val="009A46DB"/>
    <w:pPr>
      <w:tabs>
        <w:tab w:val="left" w:pos="4320"/>
      </w:tabs>
      <w:autoSpaceDE w:val="0"/>
      <w:autoSpaceDN w:val="0"/>
      <w:adjustRightInd w:val="0"/>
      <w:spacing w:line="360" w:lineRule="atLeast"/>
      <w:ind w:left="4594" w:hanging="4320"/>
    </w:pPr>
    <w:rPr>
      <w:kern w:val="0"/>
    </w:rPr>
  </w:style>
  <w:style w:type="table" w:styleId="13">
    <w:name w:val="Table Classic 1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af">
    <w:name w:val="頁首 字元"/>
    <w:link w:val="ae"/>
    <w:rsid w:val="00BA1D6F"/>
    <w:rPr>
      <w:rFonts w:eastAsia="標楷體"/>
      <w:kern w:val="2"/>
      <w:lang w:val="en-US" w:eastAsia="zh-TW" w:bidi="ar-SA"/>
    </w:rPr>
  </w:style>
  <w:style w:type="paragraph" w:customStyle="1" w:styleId="aff7">
    <w:name w:val="說明"/>
    <w:basedOn w:val="Web"/>
    <w:qFormat/>
    <w:rsid w:val="00E24ACB"/>
  </w:style>
  <w:style w:type="paragraph" w:customStyle="1" w:styleId="aff8">
    <w:name w:val="說明表格"/>
    <w:basedOn w:val="a2"/>
    <w:qFormat/>
    <w:rsid w:val="00E24ACB"/>
    <w:pPr>
      <w:widowControl/>
      <w:spacing w:line="300" w:lineRule="exact"/>
    </w:pPr>
    <w:rPr>
      <w:rFonts w:hAnsi="標楷體" w:cs="新細明體"/>
      <w:kern w:val="0"/>
    </w:rPr>
  </w:style>
  <w:style w:type="character" w:customStyle="1" w:styleId="aff9">
    <w:name w:val="壹、內文(海關) 字元"/>
    <w:link w:val="affa"/>
    <w:rsid w:val="00EA22ED"/>
    <w:rPr>
      <w:rFonts w:eastAsia="標楷體" w:cs="新細明體"/>
      <w:kern w:val="2"/>
      <w:sz w:val="28"/>
      <w:lang w:val="en-US" w:eastAsia="zh-TW" w:bidi="ar-SA"/>
    </w:rPr>
  </w:style>
  <w:style w:type="table" w:styleId="26">
    <w:name w:val="Table Classic 2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600F1A"/>
    <w:pPr>
      <w:widowControl w:val="0"/>
      <w:spacing w:line="500" w:lineRule="exac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lassic 4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olorful 1"/>
    <w:basedOn w:val="a4"/>
    <w:semiHidden/>
    <w:rsid w:val="00600F1A"/>
    <w:pPr>
      <w:widowControl w:val="0"/>
      <w:spacing w:line="500" w:lineRule="exac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Colorful 2"/>
    <w:basedOn w:val="a4"/>
    <w:semiHidden/>
    <w:rsid w:val="00600F1A"/>
    <w:pPr>
      <w:widowControl w:val="0"/>
      <w:spacing w:line="500" w:lineRule="exac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olorful 3"/>
    <w:basedOn w:val="a4"/>
    <w:semiHidden/>
    <w:rsid w:val="00600F1A"/>
    <w:pPr>
      <w:widowControl w:val="0"/>
      <w:spacing w:line="500" w:lineRule="exac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b">
    <w:name w:val="Table Elegant"/>
    <w:basedOn w:val="a4"/>
    <w:semiHidden/>
    <w:rsid w:val="00600F1A"/>
    <w:pPr>
      <w:widowControl w:val="0"/>
      <w:spacing w:line="500" w:lineRule="exac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Grid 1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8">
    <w:name w:val="Table Grid 2"/>
    <w:basedOn w:val="a4"/>
    <w:semiHidden/>
    <w:rsid w:val="00600F1A"/>
    <w:pPr>
      <w:widowControl w:val="0"/>
      <w:spacing w:line="500" w:lineRule="exac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Grid 3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3">
    <w:name w:val="Table Grid 4"/>
    <w:basedOn w:val="a4"/>
    <w:semiHidden/>
    <w:rsid w:val="00600F1A"/>
    <w:pPr>
      <w:widowControl w:val="0"/>
      <w:spacing w:line="500" w:lineRule="exac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2">
    <w:name w:val="Table Grid 5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0">
    <w:name w:val="Table Grid 6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0">
    <w:name w:val="Table Grid 7"/>
    <w:basedOn w:val="a4"/>
    <w:semiHidden/>
    <w:rsid w:val="00600F1A"/>
    <w:pPr>
      <w:widowControl w:val="0"/>
      <w:spacing w:line="500" w:lineRule="exac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0">
    <w:name w:val="Table Grid 8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Subtle 1"/>
    <w:basedOn w:val="a4"/>
    <w:semiHidden/>
    <w:rsid w:val="00600F1A"/>
    <w:pPr>
      <w:widowControl w:val="0"/>
      <w:spacing w:line="500" w:lineRule="exac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Subtle 2"/>
    <w:basedOn w:val="a4"/>
    <w:semiHidden/>
    <w:rsid w:val="00600F1A"/>
    <w:pPr>
      <w:widowControl w:val="0"/>
      <w:spacing w:line="500" w:lineRule="exac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c">
    <w:name w:val="Table Professional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7">
    <w:name w:val="Table List 1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List 2"/>
    <w:basedOn w:val="a4"/>
    <w:semiHidden/>
    <w:rsid w:val="00600F1A"/>
    <w:pPr>
      <w:widowControl w:val="0"/>
      <w:spacing w:line="500" w:lineRule="exac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List 3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List 4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3">
    <w:name w:val="Table List 5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d">
    <w:name w:val="Table Contemporary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8">
    <w:name w:val="Table Simple 1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Simple 2"/>
    <w:basedOn w:val="a4"/>
    <w:semiHidden/>
    <w:rsid w:val="00600F1A"/>
    <w:pPr>
      <w:widowControl w:val="0"/>
      <w:spacing w:line="500" w:lineRule="exac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Simple 3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4"/>
    <w:semiHidden/>
    <w:rsid w:val="00600F1A"/>
    <w:pPr>
      <w:widowControl w:val="0"/>
      <w:spacing w:line="500" w:lineRule="exac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olumns 2"/>
    <w:basedOn w:val="a4"/>
    <w:semiHidden/>
    <w:rsid w:val="00600F1A"/>
    <w:pPr>
      <w:widowControl w:val="0"/>
      <w:spacing w:line="500" w:lineRule="exac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semiHidden/>
    <w:rsid w:val="00600F1A"/>
    <w:pPr>
      <w:widowControl w:val="0"/>
      <w:spacing w:line="500" w:lineRule="exac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Columns 4"/>
    <w:basedOn w:val="a4"/>
    <w:semiHidden/>
    <w:rsid w:val="00600F1A"/>
    <w:pPr>
      <w:widowControl w:val="0"/>
      <w:spacing w:line="500" w:lineRule="exac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4">
    <w:name w:val="Table Columns 5"/>
    <w:basedOn w:val="a4"/>
    <w:semiHidden/>
    <w:rsid w:val="00600F1A"/>
    <w:pPr>
      <w:widowControl w:val="0"/>
      <w:spacing w:line="500" w:lineRule="exac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e">
    <w:name w:val="Table Theme"/>
    <w:basedOn w:val="a4"/>
    <w:semiHidden/>
    <w:rsid w:val="00600F1A"/>
    <w:pPr>
      <w:widowControl w:val="0"/>
      <w:spacing w:line="50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">
    <w:name w:val="Plain Text"/>
    <w:basedOn w:val="a2"/>
    <w:semiHidden/>
    <w:rsid w:val="00600F1A"/>
    <w:rPr>
      <w:rFonts w:ascii="細明體" w:eastAsia="細明體" w:hAnsi="Courier New" w:cs="Courier New"/>
    </w:rPr>
  </w:style>
  <w:style w:type="paragraph" w:styleId="afff0">
    <w:name w:val="Message Header"/>
    <w:basedOn w:val="a2"/>
    <w:semiHidden/>
    <w:rsid w:val="00600F1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afff1">
    <w:name w:val="Subtitle"/>
    <w:basedOn w:val="a2"/>
    <w:qFormat/>
    <w:rsid w:val="00600F1A"/>
    <w:pPr>
      <w:spacing w:after="60"/>
      <w:jc w:val="center"/>
      <w:outlineLvl w:val="1"/>
    </w:pPr>
    <w:rPr>
      <w:rFonts w:ascii="Arial" w:eastAsia="新細明體" w:hAnsi="Arial" w:cs="Arial"/>
      <w:i/>
      <w:iCs/>
    </w:rPr>
  </w:style>
  <w:style w:type="paragraph" w:styleId="afff2">
    <w:name w:val="Block Text"/>
    <w:basedOn w:val="a2"/>
    <w:semiHidden/>
    <w:rsid w:val="00600F1A"/>
    <w:pPr>
      <w:spacing w:after="120"/>
      <w:ind w:left="1440" w:right="1440"/>
    </w:pPr>
  </w:style>
  <w:style w:type="paragraph" w:styleId="afff3">
    <w:name w:val="Salutation"/>
    <w:basedOn w:val="a2"/>
    <w:next w:val="a2"/>
    <w:semiHidden/>
    <w:rsid w:val="00600F1A"/>
  </w:style>
  <w:style w:type="paragraph" w:styleId="afff4">
    <w:name w:val="envelope return"/>
    <w:basedOn w:val="a2"/>
    <w:semiHidden/>
    <w:rsid w:val="00600F1A"/>
    <w:pPr>
      <w:snapToGrid w:val="0"/>
    </w:pPr>
    <w:rPr>
      <w:rFonts w:ascii="Arial" w:hAnsi="Arial" w:cs="Arial"/>
    </w:rPr>
  </w:style>
  <w:style w:type="character" w:styleId="afff5">
    <w:name w:val="Emphasis"/>
    <w:qFormat/>
    <w:rsid w:val="00600F1A"/>
    <w:rPr>
      <w:i/>
      <w:iCs/>
    </w:rPr>
  </w:style>
  <w:style w:type="paragraph" w:styleId="afff6">
    <w:name w:val="List Continue"/>
    <w:basedOn w:val="a2"/>
    <w:semiHidden/>
    <w:rsid w:val="00600F1A"/>
    <w:pPr>
      <w:spacing w:after="120"/>
      <w:ind w:left="480"/>
    </w:pPr>
  </w:style>
  <w:style w:type="paragraph" w:styleId="2d">
    <w:name w:val="List Continue 2"/>
    <w:basedOn w:val="a2"/>
    <w:semiHidden/>
    <w:rsid w:val="00600F1A"/>
    <w:pPr>
      <w:spacing w:after="120"/>
      <w:ind w:left="960"/>
    </w:pPr>
  </w:style>
  <w:style w:type="paragraph" w:styleId="3b">
    <w:name w:val="List Continue 3"/>
    <w:basedOn w:val="a2"/>
    <w:semiHidden/>
    <w:rsid w:val="00600F1A"/>
    <w:pPr>
      <w:spacing w:after="120"/>
      <w:ind w:left="1440"/>
    </w:pPr>
  </w:style>
  <w:style w:type="paragraph" w:styleId="46">
    <w:name w:val="List Continue 4"/>
    <w:basedOn w:val="a2"/>
    <w:semiHidden/>
    <w:rsid w:val="00600F1A"/>
    <w:pPr>
      <w:spacing w:after="120"/>
      <w:ind w:left="1920"/>
    </w:pPr>
  </w:style>
  <w:style w:type="paragraph" w:styleId="55">
    <w:name w:val="List Continue 5"/>
    <w:basedOn w:val="a2"/>
    <w:semiHidden/>
    <w:rsid w:val="00600F1A"/>
    <w:pPr>
      <w:spacing w:after="120"/>
      <w:ind w:left="2400"/>
    </w:pPr>
  </w:style>
  <w:style w:type="paragraph" w:styleId="afff7">
    <w:name w:val="List"/>
    <w:basedOn w:val="a2"/>
    <w:semiHidden/>
    <w:rsid w:val="00600F1A"/>
    <w:pPr>
      <w:ind w:left="480" w:hanging="480"/>
    </w:pPr>
  </w:style>
  <w:style w:type="paragraph" w:styleId="2e">
    <w:name w:val="List 2"/>
    <w:basedOn w:val="a2"/>
    <w:semiHidden/>
    <w:rsid w:val="00600F1A"/>
    <w:pPr>
      <w:ind w:left="960" w:hanging="480"/>
    </w:pPr>
  </w:style>
  <w:style w:type="paragraph" w:styleId="3c">
    <w:name w:val="List 3"/>
    <w:basedOn w:val="a2"/>
    <w:semiHidden/>
    <w:rsid w:val="00600F1A"/>
    <w:pPr>
      <w:ind w:left="1440" w:hanging="480"/>
    </w:pPr>
  </w:style>
  <w:style w:type="paragraph" w:styleId="47">
    <w:name w:val="List 4"/>
    <w:basedOn w:val="a2"/>
    <w:semiHidden/>
    <w:rsid w:val="00600F1A"/>
    <w:pPr>
      <w:ind w:left="1920" w:hanging="480"/>
    </w:pPr>
  </w:style>
  <w:style w:type="paragraph" w:styleId="56">
    <w:name w:val="List 5"/>
    <w:basedOn w:val="a2"/>
    <w:semiHidden/>
    <w:rsid w:val="00600F1A"/>
    <w:pPr>
      <w:ind w:left="2400" w:hanging="480"/>
    </w:pPr>
  </w:style>
  <w:style w:type="paragraph" w:styleId="a">
    <w:name w:val="List Number"/>
    <w:basedOn w:val="a2"/>
    <w:semiHidden/>
    <w:rsid w:val="00600F1A"/>
    <w:pPr>
      <w:numPr>
        <w:numId w:val="1"/>
      </w:numPr>
    </w:pPr>
  </w:style>
  <w:style w:type="paragraph" w:styleId="2">
    <w:name w:val="List Number 2"/>
    <w:basedOn w:val="a2"/>
    <w:semiHidden/>
    <w:rsid w:val="00600F1A"/>
    <w:pPr>
      <w:numPr>
        <w:numId w:val="2"/>
      </w:numPr>
    </w:pPr>
  </w:style>
  <w:style w:type="paragraph" w:styleId="3">
    <w:name w:val="List Number 3"/>
    <w:basedOn w:val="a2"/>
    <w:semiHidden/>
    <w:rsid w:val="00600F1A"/>
    <w:pPr>
      <w:numPr>
        <w:numId w:val="3"/>
      </w:numPr>
    </w:pPr>
  </w:style>
  <w:style w:type="paragraph" w:styleId="4">
    <w:name w:val="List Number 4"/>
    <w:basedOn w:val="a2"/>
    <w:semiHidden/>
    <w:rsid w:val="00600F1A"/>
    <w:pPr>
      <w:numPr>
        <w:numId w:val="4"/>
      </w:numPr>
    </w:pPr>
  </w:style>
  <w:style w:type="paragraph" w:styleId="5">
    <w:name w:val="List Number 5"/>
    <w:basedOn w:val="a2"/>
    <w:semiHidden/>
    <w:rsid w:val="00600F1A"/>
    <w:pPr>
      <w:numPr>
        <w:numId w:val="5"/>
      </w:numPr>
    </w:pPr>
  </w:style>
  <w:style w:type="paragraph" w:styleId="afff8">
    <w:name w:val="Closing"/>
    <w:basedOn w:val="a2"/>
    <w:semiHidden/>
    <w:rsid w:val="00600F1A"/>
    <w:pPr>
      <w:ind w:left="4320"/>
    </w:pPr>
  </w:style>
  <w:style w:type="paragraph" w:styleId="afff9">
    <w:name w:val="Note Heading"/>
    <w:basedOn w:val="a2"/>
    <w:next w:val="a2"/>
    <w:semiHidden/>
    <w:rsid w:val="00600F1A"/>
    <w:pPr>
      <w:jc w:val="center"/>
    </w:pPr>
  </w:style>
  <w:style w:type="paragraph" w:styleId="a0">
    <w:name w:val="List Bullet"/>
    <w:basedOn w:val="a2"/>
    <w:semiHidden/>
    <w:rsid w:val="00600F1A"/>
    <w:pPr>
      <w:numPr>
        <w:numId w:val="6"/>
      </w:numPr>
    </w:pPr>
  </w:style>
  <w:style w:type="paragraph" w:styleId="20">
    <w:name w:val="List Bullet 2"/>
    <w:basedOn w:val="a2"/>
    <w:semiHidden/>
    <w:rsid w:val="00600F1A"/>
    <w:pPr>
      <w:numPr>
        <w:numId w:val="7"/>
      </w:numPr>
    </w:pPr>
  </w:style>
  <w:style w:type="paragraph" w:styleId="30">
    <w:name w:val="List Bullet 3"/>
    <w:basedOn w:val="a2"/>
    <w:semiHidden/>
    <w:rsid w:val="00600F1A"/>
    <w:pPr>
      <w:numPr>
        <w:numId w:val="8"/>
      </w:numPr>
    </w:pPr>
  </w:style>
  <w:style w:type="paragraph" w:styleId="40">
    <w:name w:val="List Bullet 4"/>
    <w:basedOn w:val="a2"/>
    <w:semiHidden/>
    <w:rsid w:val="00600F1A"/>
    <w:pPr>
      <w:numPr>
        <w:numId w:val="9"/>
      </w:numPr>
    </w:pPr>
  </w:style>
  <w:style w:type="paragraph" w:styleId="50">
    <w:name w:val="List Bullet 5"/>
    <w:basedOn w:val="a2"/>
    <w:semiHidden/>
    <w:rsid w:val="00600F1A"/>
    <w:pPr>
      <w:numPr>
        <w:numId w:val="10"/>
      </w:numPr>
    </w:pPr>
  </w:style>
  <w:style w:type="paragraph" w:styleId="afffa">
    <w:name w:val="E-mail Signature"/>
    <w:basedOn w:val="a2"/>
    <w:semiHidden/>
    <w:rsid w:val="00600F1A"/>
  </w:style>
  <w:style w:type="paragraph" w:styleId="afffb">
    <w:name w:val="Title"/>
    <w:basedOn w:val="a2"/>
    <w:qFormat/>
    <w:rsid w:val="00600F1A"/>
    <w:pPr>
      <w:spacing w:before="240" w:after="60"/>
      <w:jc w:val="center"/>
      <w:outlineLvl w:val="0"/>
    </w:pPr>
    <w:rPr>
      <w:rFonts w:ascii="Arial" w:eastAsia="新細明體" w:hAnsi="Arial" w:cs="Arial"/>
      <w:b/>
      <w:bCs/>
      <w:sz w:val="32"/>
      <w:szCs w:val="32"/>
    </w:rPr>
  </w:style>
  <w:style w:type="paragraph" w:styleId="afffc">
    <w:name w:val="Signature"/>
    <w:basedOn w:val="a2"/>
    <w:semiHidden/>
    <w:rsid w:val="00600F1A"/>
    <w:pPr>
      <w:ind w:left="4320"/>
    </w:pPr>
  </w:style>
  <w:style w:type="paragraph" w:styleId="3d">
    <w:name w:val="toc 3"/>
    <w:basedOn w:val="a2"/>
    <w:next w:val="a2"/>
    <w:autoRedefine/>
    <w:semiHidden/>
    <w:rsid w:val="006B3FA1"/>
    <w:pPr>
      <w:ind w:leftChars="460" w:left="460"/>
    </w:pPr>
    <w:rPr>
      <w:sz w:val="28"/>
    </w:rPr>
  </w:style>
  <w:style w:type="paragraph" w:customStyle="1" w:styleId="afffd">
    <w:name w:val="一、"/>
    <w:basedOn w:val="a2"/>
    <w:semiHidden/>
    <w:rsid w:val="00C54388"/>
    <w:pPr>
      <w:spacing w:before="120" w:after="240"/>
      <w:jc w:val="both"/>
    </w:pPr>
    <w:rPr>
      <w:rFonts w:hAnsi="標楷體"/>
      <w:b/>
      <w:sz w:val="28"/>
      <w:szCs w:val="28"/>
    </w:rPr>
  </w:style>
  <w:style w:type="paragraph" w:customStyle="1" w:styleId="afffe">
    <w:name w:val="(一)"/>
    <w:basedOn w:val="a2"/>
    <w:semiHidden/>
    <w:rsid w:val="00C54388"/>
    <w:pPr>
      <w:spacing w:before="120" w:after="120"/>
      <w:ind w:leftChars="239" w:left="1204" w:hangingChars="225" w:hanging="630"/>
      <w:jc w:val="both"/>
    </w:pPr>
    <w:rPr>
      <w:rFonts w:hAnsi="標楷體"/>
      <w:sz w:val="28"/>
      <w:szCs w:val="28"/>
    </w:rPr>
  </w:style>
  <w:style w:type="paragraph" w:customStyle="1" w:styleId="1a">
    <w:name w:val="1."/>
    <w:basedOn w:val="a2"/>
    <w:link w:val="1b"/>
    <w:semiHidden/>
    <w:rsid w:val="00C54388"/>
    <w:pPr>
      <w:spacing w:before="120" w:after="120"/>
      <w:ind w:leftChars="495" w:left="1538" w:hangingChars="125" w:hanging="350"/>
      <w:jc w:val="both"/>
    </w:pPr>
    <w:rPr>
      <w:rFonts w:hAnsi="標楷體"/>
      <w:sz w:val="28"/>
      <w:szCs w:val="28"/>
    </w:rPr>
  </w:style>
  <w:style w:type="character" w:customStyle="1" w:styleId="1b">
    <w:name w:val="1. 字元"/>
    <w:link w:val="1a"/>
    <w:rsid w:val="00C54388"/>
    <w:rPr>
      <w:rFonts w:eastAsia="標楷體" w:hAnsi="標楷體"/>
      <w:kern w:val="2"/>
      <w:sz w:val="28"/>
      <w:szCs w:val="28"/>
      <w:lang w:val="en-US" w:eastAsia="zh-TW" w:bidi="ar-SA"/>
    </w:rPr>
  </w:style>
  <w:style w:type="paragraph" w:customStyle="1" w:styleId="1c">
    <w:name w:val="(1)"/>
    <w:basedOn w:val="a2"/>
    <w:semiHidden/>
    <w:rsid w:val="00C54388"/>
    <w:pPr>
      <w:ind w:leftChars="641" w:left="2014" w:hangingChars="170" w:hanging="476"/>
      <w:jc w:val="both"/>
    </w:pPr>
    <w:rPr>
      <w:rFonts w:hAnsi="標楷體"/>
      <w:sz w:val="28"/>
      <w:szCs w:val="28"/>
    </w:rPr>
  </w:style>
  <w:style w:type="paragraph" w:customStyle="1" w:styleId="affa">
    <w:name w:val="壹、內文(海關)"/>
    <w:basedOn w:val="a2"/>
    <w:link w:val="aff9"/>
    <w:rsid w:val="00B4437F"/>
    <w:pPr>
      <w:spacing w:before="60" w:after="60"/>
      <w:ind w:leftChars="233" w:left="559" w:firstLineChars="205" w:firstLine="574"/>
      <w:jc w:val="both"/>
    </w:pPr>
    <w:rPr>
      <w:rFonts w:cs="新細明體"/>
      <w:sz w:val="28"/>
      <w:szCs w:val="20"/>
    </w:rPr>
  </w:style>
  <w:style w:type="character" w:customStyle="1" w:styleId="Affff">
    <w:name w:val="A.內文 字元"/>
    <w:semiHidden/>
    <w:rsid w:val="00C54388"/>
    <w:rPr>
      <w:rFonts w:eastAsia="標楷體" w:hAnsi="標楷體"/>
      <w:kern w:val="2"/>
      <w:sz w:val="28"/>
      <w:szCs w:val="28"/>
      <w:lang w:val="en-US" w:eastAsia="zh-TW" w:bidi="ar-SA"/>
    </w:rPr>
  </w:style>
  <w:style w:type="paragraph" w:customStyle="1" w:styleId="Affff0">
    <w:name w:val="(A)"/>
    <w:basedOn w:val="a2"/>
    <w:semiHidden/>
    <w:rsid w:val="00C54388"/>
    <w:pPr>
      <w:ind w:leftChars="1015" w:left="2954" w:hangingChars="185" w:hanging="518"/>
      <w:jc w:val="both"/>
    </w:pPr>
    <w:rPr>
      <w:rFonts w:hAnsi="標楷體"/>
      <w:sz w:val="28"/>
      <w:szCs w:val="28"/>
    </w:rPr>
  </w:style>
  <w:style w:type="paragraph" w:customStyle="1" w:styleId="affff1">
    <w:name w:val="(a)"/>
    <w:basedOn w:val="a2"/>
    <w:semiHidden/>
    <w:rsid w:val="00C54388"/>
    <w:pPr>
      <w:spacing w:line="400" w:lineRule="exact"/>
      <w:ind w:leftChars="1397" w:left="3804" w:hangingChars="161" w:hanging="451"/>
      <w:jc w:val="both"/>
    </w:pPr>
    <w:rPr>
      <w:rFonts w:hAnsi="標楷體"/>
      <w:sz w:val="28"/>
      <w:szCs w:val="28"/>
    </w:rPr>
  </w:style>
  <w:style w:type="paragraph" w:customStyle="1" w:styleId="affff2">
    <w:name w:val="－"/>
    <w:basedOn w:val="a2"/>
    <w:semiHidden/>
    <w:rsid w:val="00C54388"/>
    <w:pPr>
      <w:spacing w:line="400" w:lineRule="exact"/>
      <w:ind w:leftChars="1563" w:left="4031" w:hangingChars="100" w:hanging="280"/>
    </w:pPr>
    <w:rPr>
      <w:rFonts w:hAnsi="標楷體"/>
      <w:sz w:val="28"/>
      <w:szCs w:val="28"/>
    </w:rPr>
  </w:style>
  <w:style w:type="paragraph" w:customStyle="1" w:styleId="affff3">
    <w:name w:val="一、標題(海關)"/>
    <w:basedOn w:val="a2"/>
    <w:rsid w:val="00B4437F"/>
    <w:pPr>
      <w:spacing w:before="120" w:after="120"/>
      <w:ind w:leftChars="239" w:left="1148" w:right="240" w:hangingChars="205" w:hanging="574"/>
      <w:jc w:val="both"/>
    </w:pPr>
    <w:rPr>
      <w:rFonts w:cs="新細明體"/>
      <w:sz w:val="28"/>
      <w:szCs w:val="20"/>
    </w:rPr>
  </w:style>
  <w:style w:type="paragraph" w:styleId="48">
    <w:name w:val="toc 4"/>
    <w:basedOn w:val="a2"/>
    <w:next w:val="a2"/>
    <w:autoRedefine/>
    <w:semiHidden/>
    <w:rsid w:val="00514A29"/>
    <w:pPr>
      <w:spacing w:line="240" w:lineRule="auto"/>
      <w:ind w:left="1440"/>
    </w:pPr>
    <w:rPr>
      <w:rFonts w:eastAsia="新細明體"/>
    </w:rPr>
  </w:style>
  <w:style w:type="paragraph" w:styleId="57">
    <w:name w:val="toc 5"/>
    <w:basedOn w:val="a2"/>
    <w:next w:val="a2"/>
    <w:autoRedefine/>
    <w:semiHidden/>
    <w:rsid w:val="00514A29"/>
    <w:pPr>
      <w:spacing w:line="240" w:lineRule="auto"/>
      <w:ind w:left="1920"/>
    </w:pPr>
    <w:rPr>
      <w:rFonts w:eastAsia="新細明體"/>
    </w:rPr>
  </w:style>
  <w:style w:type="paragraph" w:styleId="62">
    <w:name w:val="toc 6"/>
    <w:basedOn w:val="a2"/>
    <w:next w:val="a2"/>
    <w:autoRedefine/>
    <w:semiHidden/>
    <w:rsid w:val="00514A29"/>
    <w:pPr>
      <w:spacing w:line="240" w:lineRule="auto"/>
      <w:ind w:left="2400"/>
    </w:pPr>
    <w:rPr>
      <w:rFonts w:eastAsia="新細明體"/>
    </w:rPr>
  </w:style>
  <w:style w:type="paragraph" w:styleId="72">
    <w:name w:val="toc 7"/>
    <w:basedOn w:val="a2"/>
    <w:next w:val="a2"/>
    <w:autoRedefine/>
    <w:semiHidden/>
    <w:rsid w:val="00514A29"/>
    <w:pPr>
      <w:spacing w:line="240" w:lineRule="auto"/>
      <w:ind w:left="2880"/>
    </w:pPr>
    <w:rPr>
      <w:rFonts w:eastAsia="新細明體"/>
    </w:rPr>
  </w:style>
  <w:style w:type="paragraph" w:styleId="82">
    <w:name w:val="toc 8"/>
    <w:basedOn w:val="a2"/>
    <w:next w:val="a2"/>
    <w:autoRedefine/>
    <w:semiHidden/>
    <w:rsid w:val="00514A29"/>
    <w:pPr>
      <w:spacing w:line="240" w:lineRule="auto"/>
      <w:ind w:left="3360"/>
    </w:pPr>
    <w:rPr>
      <w:rFonts w:eastAsia="新細明體"/>
    </w:rPr>
  </w:style>
  <w:style w:type="paragraph" w:styleId="90">
    <w:name w:val="toc 9"/>
    <w:basedOn w:val="a2"/>
    <w:next w:val="a2"/>
    <w:autoRedefine/>
    <w:semiHidden/>
    <w:rsid w:val="00514A29"/>
    <w:pPr>
      <w:spacing w:line="240" w:lineRule="auto"/>
      <w:ind w:left="3840"/>
    </w:pPr>
    <w:rPr>
      <w:rFonts w:eastAsia="新細明體"/>
    </w:rPr>
  </w:style>
  <w:style w:type="paragraph" w:customStyle="1" w:styleId="affff4">
    <w:name w:val="評選項目表內文"/>
    <w:basedOn w:val="a2"/>
    <w:rsid w:val="00514A29"/>
    <w:pPr>
      <w:spacing w:line="400" w:lineRule="exact"/>
    </w:pPr>
    <w:rPr>
      <w:sz w:val="28"/>
    </w:rPr>
  </w:style>
  <w:style w:type="paragraph" w:customStyle="1" w:styleId="affff5">
    <w:name w:val="一、內文(海關)"/>
    <w:basedOn w:val="a2"/>
    <w:rsid w:val="00B4437F"/>
    <w:pPr>
      <w:spacing w:before="60" w:after="60"/>
      <w:ind w:leftChars="484" w:left="1162" w:firstLineChars="195" w:firstLine="546"/>
      <w:jc w:val="both"/>
    </w:pPr>
    <w:rPr>
      <w:rFonts w:cs="新細明體"/>
      <w:sz w:val="28"/>
      <w:szCs w:val="20"/>
    </w:rPr>
  </w:style>
  <w:style w:type="paragraph" w:customStyle="1" w:styleId="affff6">
    <w:name w:val="(一)標題(海關)"/>
    <w:basedOn w:val="a2"/>
    <w:rsid w:val="00B4437F"/>
    <w:pPr>
      <w:spacing w:before="120" w:after="120"/>
      <w:ind w:leftChars="484" w:left="1770" w:right="240" w:hangingChars="217" w:hanging="608"/>
      <w:jc w:val="both"/>
    </w:pPr>
    <w:rPr>
      <w:rFonts w:cs="新細明體"/>
      <w:sz w:val="28"/>
      <w:szCs w:val="20"/>
    </w:rPr>
  </w:style>
  <w:style w:type="paragraph" w:customStyle="1" w:styleId="affff7">
    <w:name w:val="(一)內文(海關)"/>
    <w:basedOn w:val="a2"/>
    <w:rsid w:val="004E5923"/>
    <w:pPr>
      <w:ind w:left="1778" w:firstLine="574"/>
      <w:jc w:val="both"/>
    </w:pPr>
    <w:rPr>
      <w:rFonts w:cs="新細明體"/>
      <w:kern w:val="0"/>
      <w:sz w:val="28"/>
      <w:szCs w:val="20"/>
      <w:lang w:val="zh-TW"/>
    </w:rPr>
  </w:style>
  <w:style w:type="paragraph" w:customStyle="1" w:styleId="1d">
    <w:name w:val="1.標題(海關)"/>
    <w:basedOn w:val="a2"/>
    <w:rsid w:val="00B4437F"/>
    <w:pPr>
      <w:spacing w:before="120" w:after="60"/>
      <w:ind w:leftChars="740" w:left="2126" w:hangingChars="125" w:hanging="350"/>
      <w:jc w:val="both"/>
    </w:pPr>
    <w:rPr>
      <w:rFonts w:cs="新細明體"/>
      <w:sz w:val="28"/>
      <w:szCs w:val="20"/>
    </w:rPr>
  </w:style>
  <w:style w:type="paragraph" w:customStyle="1" w:styleId="1e">
    <w:name w:val="1.內文(海關)"/>
    <w:basedOn w:val="a2"/>
    <w:rsid w:val="00B4437F"/>
    <w:pPr>
      <w:spacing w:before="60" w:after="60" w:line="400" w:lineRule="exact"/>
      <w:ind w:leftChars="886" w:left="2126" w:firstLineChars="210" w:firstLine="588"/>
      <w:jc w:val="both"/>
    </w:pPr>
    <w:rPr>
      <w:rFonts w:cs="新細明體"/>
      <w:sz w:val="28"/>
      <w:szCs w:val="20"/>
    </w:rPr>
  </w:style>
  <w:style w:type="paragraph" w:customStyle="1" w:styleId="1f">
    <w:name w:val="(1)標題(海關)"/>
    <w:basedOn w:val="a2"/>
    <w:rsid w:val="004E5923"/>
    <w:pPr>
      <w:spacing w:before="60" w:after="60"/>
      <w:ind w:leftChars="880" w:left="2574" w:hangingChars="165" w:hanging="462"/>
      <w:jc w:val="both"/>
    </w:pPr>
    <w:rPr>
      <w:rFonts w:cs="新細明體"/>
      <w:sz w:val="28"/>
      <w:szCs w:val="20"/>
    </w:rPr>
  </w:style>
  <w:style w:type="paragraph" w:customStyle="1" w:styleId="1f0">
    <w:name w:val="(1)內文(海關)"/>
    <w:basedOn w:val="a2"/>
    <w:rsid w:val="004E5923"/>
    <w:pPr>
      <w:spacing w:before="60" w:after="60" w:line="400" w:lineRule="exact"/>
      <w:ind w:leftChars="1073" w:left="2575" w:firstLineChars="205" w:firstLine="574"/>
      <w:jc w:val="both"/>
    </w:pPr>
    <w:rPr>
      <w:rFonts w:cs="新細明體"/>
      <w:sz w:val="28"/>
      <w:szCs w:val="20"/>
    </w:rPr>
  </w:style>
  <w:style w:type="paragraph" w:customStyle="1" w:styleId="Affff8">
    <w:name w:val="A.標題(海關)"/>
    <w:basedOn w:val="a2"/>
    <w:rsid w:val="004E5923"/>
    <w:pPr>
      <w:spacing w:before="60" w:after="60" w:line="400" w:lineRule="exact"/>
      <w:ind w:leftChars="1075" w:left="2994" w:hangingChars="148" w:hanging="414"/>
      <w:jc w:val="both"/>
    </w:pPr>
    <w:rPr>
      <w:rFonts w:cs="新細明體"/>
      <w:sz w:val="28"/>
      <w:szCs w:val="20"/>
    </w:rPr>
  </w:style>
  <w:style w:type="paragraph" w:customStyle="1" w:styleId="Affff9">
    <w:name w:val="A.內文(海關)"/>
    <w:basedOn w:val="a2"/>
    <w:rsid w:val="00B4437F"/>
    <w:pPr>
      <w:spacing w:before="60" w:after="60" w:line="400" w:lineRule="exact"/>
      <w:ind w:leftChars="1242" w:left="2981" w:firstLineChars="205" w:firstLine="574"/>
      <w:jc w:val="both"/>
    </w:pPr>
    <w:rPr>
      <w:rFonts w:cs="新細明體"/>
      <w:sz w:val="28"/>
      <w:szCs w:val="20"/>
    </w:rPr>
  </w:style>
  <w:style w:type="paragraph" w:customStyle="1" w:styleId="Affffa">
    <w:name w:val="(A)標題(海關)"/>
    <w:basedOn w:val="a2"/>
    <w:rsid w:val="00B4437F"/>
    <w:pPr>
      <w:spacing w:before="60" w:after="60" w:line="400" w:lineRule="exact"/>
      <w:ind w:leftChars="1236" w:left="3512" w:hangingChars="195" w:hanging="546"/>
      <w:jc w:val="both"/>
    </w:pPr>
    <w:rPr>
      <w:rFonts w:cs="新細明體"/>
      <w:sz w:val="28"/>
      <w:szCs w:val="20"/>
    </w:rPr>
  </w:style>
  <w:style w:type="paragraph" w:customStyle="1" w:styleId="Affffb">
    <w:name w:val="(A)內文(海關)"/>
    <w:basedOn w:val="a2"/>
    <w:rsid w:val="004E5923"/>
    <w:pPr>
      <w:spacing w:before="60" w:after="60" w:line="400" w:lineRule="exact"/>
      <w:ind w:leftChars="1464" w:left="3514" w:firstLineChars="205" w:firstLine="574"/>
      <w:jc w:val="both"/>
    </w:pPr>
    <w:rPr>
      <w:rFonts w:cs="新細明體"/>
      <w:sz w:val="28"/>
      <w:szCs w:val="20"/>
    </w:rPr>
  </w:style>
  <w:style w:type="paragraph" w:customStyle="1" w:styleId="affffc">
    <w:name w:val="a.標題(海關)"/>
    <w:basedOn w:val="a2"/>
    <w:rsid w:val="00B4437F"/>
    <w:pPr>
      <w:spacing w:before="60" w:after="60" w:line="400" w:lineRule="exact"/>
      <w:ind w:leftChars="1463" w:left="3861" w:hangingChars="125" w:hanging="350"/>
      <w:jc w:val="both"/>
    </w:pPr>
    <w:rPr>
      <w:rFonts w:cs="新細明體"/>
      <w:sz w:val="28"/>
      <w:szCs w:val="20"/>
    </w:rPr>
  </w:style>
  <w:style w:type="paragraph" w:customStyle="1" w:styleId="affffd">
    <w:name w:val="a.內文(海關)"/>
    <w:basedOn w:val="a2"/>
    <w:rsid w:val="00B4437F"/>
    <w:pPr>
      <w:spacing w:before="60" w:after="60" w:line="400" w:lineRule="exact"/>
      <w:ind w:leftChars="1615" w:left="3876" w:firstLineChars="195" w:firstLine="546"/>
      <w:jc w:val="both"/>
      <w:outlineLvl w:val="0"/>
    </w:pPr>
    <w:rPr>
      <w:rFonts w:cs="新細明體"/>
      <w:sz w:val="28"/>
      <w:szCs w:val="20"/>
    </w:rPr>
  </w:style>
  <w:style w:type="paragraph" w:customStyle="1" w:styleId="affffe">
    <w:name w:val="(a)標題(海關)"/>
    <w:basedOn w:val="a2"/>
    <w:rsid w:val="00B4437F"/>
    <w:pPr>
      <w:spacing w:before="60" w:after="60" w:line="400" w:lineRule="exact"/>
      <w:ind w:leftChars="1616" w:left="4354" w:hangingChars="170" w:hanging="476"/>
      <w:jc w:val="both"/>
    </w:pPr>
    <w:rPr>
      <w:rFonts w:cs="新細明體"/>
      <w:sz w:val="28"/>
      <w:szCs w:val="20"/>
    </w:rPr>
  </w:style>
  <w:style w:type="paragraph" w:customStyle="1" w:styleId="afffff">
    <w:name w:val="(a)內文(海關)"/>
    <w:basedOn w:val="a2"/>
    <w:rsid w:val="004E5923"/>
    <w:pPr>
      <w:spacing w:before="60" w:after="60" w:line="400" w:lineRule="exact"/>
      <w:ind w:leftChars="1808" w:left="4339" w:firstLineChars="210" w:firstLine="588"/>
      <w:jc w:val="both"/>
    </w:pPr>
    <w:rPr>
      <w:rFonts w:cs="新細明體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9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4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8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1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8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1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33290;&#38651;&#33126;&#36039;&#26009;\&#25237;&#27161;&#21312;\&#25991;&#20214;&#31684;&#26412;\&#22777;&#31684;&#26412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86AC1D-21CF-4649-8E1D-D202F0489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壹範本.dot</Template>
  <TotalTime>0</TotalTime>
  <Pages>4</Pages>
  <Words>368</Words>
  <Characters>2099</Characters>
  <Application>Microsoft Office Word</Application>
  <DocSecurity>0</DocSecurity>
  <Lines>17</Lines>
  <Paragraphs>4</Paragraphs>
  <ScaleCrop>false</ScaleCrop>
  <Company>iii</Company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勞工保險局</dc:title>
  <dc:subject/>
  <dc:creator>Customer</dc:creator>
  <cp:keywords/>
  <dc:description/>
  <cp:lastModifiedBy>user</cp:lastModifiedBy>
  <cp:revision>2</cp:revision>
  <cp:lastPrinted>2022-06-07T07:57:00Z</cp:lastPrinted>
  <dcterms:created xsi:type="dcterms:W3CDTF">2025-11-20T06:24:00Z</dcterms:created>
  <dcterms:modified xsi:type="dcterms:W3CDTF">2025-11-20T06:24:00Z</dcterms:modified>
</cp:coreProperties>
</file>
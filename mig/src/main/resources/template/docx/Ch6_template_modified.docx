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809" w:rsidRPr="00364DA4" w:rsidRDefault="00143809" w:rsidP="00751657">
      <w:pPr>
        <w:pStyle w:val="a7"/>
        <w:ind w:hanging="560"/>
        <w:outlineLvl w:val="0"/>
      </w:pPr>
      <w:bookmarkStart w:id="0" w:name="_Toc275420103"/>
      <w:bookmarkStart w:id="1" w:name="_Toc301364337"/>
      <w:bookmarkStart w:id="2" w:name="_GoBack"/>
      <w:bookmarkEnd w:id="2"/>
      <w:r w:rsidRPr="00364DA4">
        <w:t>陸、</w:t>
      </w:r>
      <w:r w:rsidRPr="00364DA4">
        <w:t>XML</w:t>
      </w:r>
      <w:r w:rsidRPr="00364DA4">
        <w:t>訊息範例</w:t>
      </w:r>
      <w:bookmarkEnd w:id="0"/>
      <w:bookmarkEnd w:id="1"/>
      <w:r w:rsidRPr="00364DA4">
        <w:t xml:space="preserve"> </w:t>
      </w:r>
    </w:p>
    <w:p w:rsidR="00E55E11" w:rsidRPr="00364DA4" w:rsidRDefault="00E55E11" w:rsidP="00FF1614">
      <w:pPr>
        <w:spacing w:line="300" w:lineRule="exact"/>
        <w:rPr>
          <w:rFonts w:hint="eastAsia"/>
          <w:lang w:val="zh-TW"/>
        </w:rPr>
      </w:pPr>
    </w:p>
    <w:p>
      <w:r>
        <w:rPr>
          <w:rFonts w:ascii="標楷體" w:hAnsi="標楷體" w:cs="標楷體" w:eastAsia="標楷體"/>
          <w:sz w:val="24"/>
        </w:rPr>
        <w:t>此訊息範例為基隆五堵分關傳送給新齊發報關行之應補辦事項通知。主要內容如下：</w:t>
      </w:r>
    </w:p>
    <w:p/>
    <w:p>
      <w:r>
        <w:rPr>
          <w:rFonts w:ascii="標楷體" w:hAnsi="標楷體" w:cs="標楷體" w:eastAsia="標楷體"/>
          <w:sz w:val="24"/>
        </w:rPr>
        <w:t>表頭資料：</w:t>
      </w:r>
    </w:p>
    <w:p/>
    <w:p>
      <w:r>
        <w:rPr>
          <w:rFonts w:ascii="標楷體" w:hAnsi="標楷體" w:cs="標楷體" w:eastAsia="標楷體"/>
          <w:sz w:val="24"/>
        </w:rPr>
        <w:t>海空運別                        ：</w:t>
      </w:r>
    </w:p>
    <w:p>
      <w:r>
        <w:rPr>
          <w:rFonts w:ascii="標楷體" w:hAnsi="標楷體" w:cs="標楷體" w:eastAsia="標楷體"/>
          <w:sz w:val="24"/>
        </w:rPr>
        <w:t>進出口別代碼                    ：</w:t>
      </w:r>
    </w:p>
    <w:p>
      <w:r>
        <w:rPr>
          <w:rFonts w:ascii="標楷體" w:hAnsi="標楷體" w:cs="標楷體" w:eastAsia="標楷體"/>
          <w:sz w:val="24"/>
        </w:rPr>
        <w:t>報關業者箱號                    ：</w:t>
      </w:r>
    </w:p>
    <w:p>
      <w:r>
        <w:rPr>
          <w:rFonts w:ascii="標楷體" w:hAnsi="標楷體" w:cs="標楷體" w:eastAsia="標楷體"/>
          <w:sz w:val="24"/>
        </w:rPr>
        <w:t>報關業者箱號附碼                ：</w:t>
      </w:r>
    </w:p>
    <w:p>
      <w:r>
        <w:rPr>
          <w:rFonts w:ascii="標楷體" w:hAnsi="標楷體" w:cs="標楷體" w:eastAsia="標楷體"/>
          <w:sz w:val="24"/>
        </w:rPr>
        <w:t>通知日期與時間                  ：</w:t>
      </w:r>
    </w:p>
    <w:p>
      <w:r>
        <w:rPr>
          <w:rFonts w:ascii="標楷體" w:hAnsi="標楷體" w:cs="標楷體" w:eastAsia="標楷體"/>
          <w:sz w:val="24"/>
        </w:rPr>
        <w:t>補辦期限                        ：</w:t>
      </w:r>
    </w:p>
    <w:p>
      <w:r>
        <w:rPr>
          <w:rFonts w:ascii="標楷體" w:hAnsi="標楷體" w:cs="標楷體" w:eastAsia="標楷體"/>
          <w:sz w:val="24"/>
        </w:rPr>
        <w:t>報單號碼                        ：</w:t>
      </w:r>
    </w:p>
    <w:p>
      <w:r>
        <w:rPr>
          <w:rFonts w:ascii="標楷體" w:hAnsi="標楷體" w:cs="標楷體" w:eastAsia="標楷體"/>
          <w:sz w:val="24"/>
        </w:rPr>
        <w:t>通關方式                        ：</w:t>
      </w:r>
    </w:p>
    <w:p>
      <w:r>
        <w:rPr>
          <w:rFonts w:ascii="標楷體" w:hAnsi="標楷體" w:cs="標楷體" w:eastAsia="標楷體"/>
          <w:sz w:val="24"/>
        </w:rPr>
        <w:t>受理單位                        ：</w:t>
      </w:r>
    </w:p>
    <w:p>
      <w:r>
        <w:rPr>
          <w:rFonts w:ascii="標楷體" w:hAnsi="標楷體" w:cs="標楷體" w:eastAsia="標楷體"/>
          <w:sz w:val="24"/>
        </w:rPr>
        <w:t>主提單號碼                      ：</w:t>
      </w:r>
    </w:p>
    <w:p>
      <w:r>
        <w:rPr>
          <w:rFonts w:ascii="標楷體" w:hAnsi="標楷體" w:cs="標楷體" w:eastAsia="標楷體"/>
          <w:sz w:val="24"/>
        </w:rPr>
        <w:t>託運單主號                      ：</w:t>
      </w:r>
    </w:p>
    <w:p>
      <w:r>
        <w:rPr>
          <w:rFonts w:ascii="標楷體" w:hAnsi="標楷體" w:cs="標楷體" w:eastAsia="標楷體"/>
          <w:sz w:val="24"/>
        </w:rPr>
        <w:t>應補辦事項代碼                  ：</w:t>
      </w:r>
    </w:p>
    <w:p/>
    <w:p/>
    <w:p w:rsidR="00E24ACB" w:rsidRPr="00364DA4" w:rsidRDefault="00E24ACB" w:rsidP="00CD6CBC">
      <w:pPr>
        <w:autoSpaceDE w:val="0"/>
        <w:autoSpaceDN w:val="0"/>
        <w:adjustRightInd w:val="0"/>
        <w:spacing w:line="300" w:lineRule="exact"/>
        <w:rPr>
          <w:rFonts w:eastAsia="?" w:hint="eastAsia"/>
          <w:kern w:val="0"/>
        </w:rPr>
      </w:pPr>
    </w:p>
    <w:p w:rsidR="006D03D6" w:rsidRPr="00364DA4" w:rsidRDefault="006D03D6" w:rsidP="006D03D6">
      <w:pPr>
        <w:autoSpaceDE w:val="0"/>
        <w:autoSpaceDN w:val="0"/>
        <w:adjustRightInd w:val="0"/>
        <w:spacing w:line="300" w:lineRule="exact"/>
        <w:rPr>
          <w:rFonts w:eastAsia="?"/>
          <w:kern w:val="0"/>
        </w:rPr>
      </w:pPr>
      <w:r w:rsidRPr="00364DA4">
        <w:rPr>
          <w:rFonts w:eastAsia="?"/>
          <w:kern w:val="0"/>
        </w:rPr>
        <w:br w:type="page"/>
      </w:r>
      <w:proofErr w:type="gramStart"/>
      <w:r w:rsidRPr="00364DA4">
        <w:rPr>
          <w:rFonts w:eastAsia="?"/>
          <w:kern w:val="0"/>
        </w:rPr>
        <w:lastRenderedPageBreak/>
        <w:t>&lt;?xml</w:t>
      </w:r>
      <w:proofErr w:type="gramEnd"/>
      <w:r w:rsidRPr="00364DA4">
        <w:rPr>
          <w:rFonts w:eastAsia="?"/>
          <w:kern w:val="0"/>
        </w:rPr>
        <w:t xml:space="preserve"> version="1.0" encoding="UTF-8"?&gt;</w:t>
      </w:r>
    </w:p>
    <w:p>
      <w:r>
        <w:rPr>
          <w:rFonts w:ascii="Courier New" w:hAnsi="Courier New" w:cs="Courier New" w:eastAsia="Courier New"/>
          <w:sz w:val="20"/>
        </w:rPr>
        <w:t xml:space="preserve">&lt;?xml version="1.0" encoding="UTF-8" standalone="no"?&gt;</w:t>
      </w:r>
    </w:p>
    <w:p>
      <w:r>
        <w:rPr>
          <w:rFonts w:ascii="Courier New" w:hAnsi="Courier New" w:cs="Courier New" w:eastAsia="Courier New"/>
          <w:sz w:val="20"/>
        </w:rPr>
        <w:t xml:space="preserve">&lt;?xml-stylesheet href="GenHTML_TW.xslt" type="text/xsl"?&gt;&lt;xsd:schema xmlns="urn:wco:datamodel:TW:N5107:R-00-05" xmlns:ccts="urn:un:unece:uncefact:documentation:standard:CoreComponentsTechnicalSpecification:2" xmlns:ds="urn:wco:datamodel:WCO:DS:1" xmlns:tsw="urn:SingleWindow:TW" xmlns:twds="urn:wco:datamodel:TW:DS:1" xmlns:xsd="http://www.w3.org/2001/XMLSchema" attributeFormDefault="unqualified" elementFormDefault="qualified" targetNamespace="urn:wco:datamodel:TW:N5107:R-00-05" version="R-00-05"&gt;</w:t>
      </w:r>
    </w:p>
    <w:p>
      <w:r>
        <w:rPr>
          <w:rFonts w:ascii="Courier New" w:hAnsi="Courier New" w:cs="Courier New" w:eastAsia="Courier New"/>
          <w:sz w:val="20"/>
        </w:rPr>
        <w:t xml:space="preserve">&lt;!--</w:t>
      </w:r>
    </w:p>
    <w:p>
      <w:r>
        <w:rPr>
          <w:rFonts w:ascii="Courier New" w:hAnsi="Courier New" w:cs="Courier New" w:eastAsia="Courier New"/>
          <w:sz w:val="20"/>
        </w:rPr>
        <w:t xml:space="preserve">	Schema agency	: Taiwan Customs</w:t>
      </w:r>
    </w:p>
    <w:p>
      <w:r>
        <w:rPr>
          <w:rFonts w:ascii="Courier New" w:hAnsi="Courier New" w:cs="Courier New" w:eastAsia="Courier New"/>
          <w:sz w:val="20"/>
        </w:rPr>
        <w:t xml:space="preserve">	Schema type			: N5107</w:t>
      </w:r>
    </w:p>
    <w:p>
      <w:r>
        <w:rPr>
          <w:rFonts w:ascii="Courier New" w:hAnsi="Courier New" w:cs="Courier New" w:eastAsia="Courier New"/>
          <w:sz w:val="20"/>
        </w:rPr>
        <w:t xml:space="preserve">	Schema version		: R-00-05</w:t>
      </w:r>
    </w:p>
    <w:p>
      <w:r>
        <w:rPr>
          <w:rFonts w:ascii="Courier New" w:hAnsi="Courier New" w:cs="Courier New" w:eastAsia="Courier New"/>
          <w:sz w:val="20"/>
        </w:rPr>
        <w:t xml:space="preserve">	Schema date			: 2025/12/26</w:t>
      </w:r>
    </w:p>
    <w:p>
      <w:r>
        <w:rPr>
          <w:rFonts w:ascii="Courier New" w:hAnsi="Courier New" w:cs="Courier New" w:eastAsia="Courier New"/>
          <w:sz w:val="20"/>
        </w:rPr>
        <w:t xml:space="preserve"></w:t>
      </w:r>
    </w:p>
    <w:p>
      <w:r>
        <w:rPr>
          <w:rFonts w:ascii="Courier New" w:hAnsi="Courier New" w:cs="Courier New" w:eastAsia="Courier New"/>
          <w:sz w:val="20"/>
        </w:rPr>
        <w:t xml:space="preserve">	Copyright (C) Taiwan Customs (2025). All Rights Reserved.</w:t>
      </w:r>
    </w:p>
    <w:p>
      <w:r>
        <w:rPr>
          <w:rFonts w:ascii="Courier New" w:hAnsi="Courier New" w:cs="Courier New" w:eastAsia="Courier New"/>
          <w:sz w:val="20"/>
        </w:rPr>
        <w:t xml:space="preserve">--&gt;	</w:t>
      </w:r>
    </w:p>
    <w:p>
      <w:r>
        <w:rPr>
          <w:rFonts w:ascii="Courier New" w:hAnsi="Courier New" w:cs="Courier New" w:eastAsia="Courier New"/>
          <w:sz w:val="20"/>
        </w:rPr>
        <w:t xml:space="preserve">    &lt;xsd:import namespace="urn:wco:datamodel:WCO:DS:1" schemaLocation="../common/WCODS_1p0.xsd"/&gt;</w:t>
      </w:r>
    </w:p>
    <w:p>
      <w:r>
        <w:rPr>
          <w:rFonts w:ascii="Courier New" w:hAnsi="Courier New" w:cs="Courier New" w:eastAsia="Courier New"/>
          <w:sz w:val="20"/>
        </w:rPr>
        <w:t xml:space="preserve">    &lt;xsd:import namespace="urn:wco:datamodel:TW:DS:1" schemaLocation="../common/TWDS_1p0.xsd"/&gt;</w:t>
      </w:r>
    </w:p>
    <w:p>
      <w:r>
        <w:rPr>
          <w:rFonts w:ascii="Courier New" w:hAnsi="Courier New" w:cs="Courier New" w:eastAsia="Courier New"/>
          <w:sz w:val="20"/>
        </w:rPr>
        <w:t xml:space="preserve">    &lt;xsd:element name="Response"&gt;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&lt;ccts:UniqueID&gt;07B&lt;/ccts:UniqueID&gt;</w:t>
      </w:r>
    </w:p>
    <w:p>
      <w:r>
        <w:rPr>
          <w:rFonts w:ascii="Courier New" w:hAnsi="Courier New" w:cs="Courier New" w:eastAsia="Courier New"/>
          <w:sz w:val="20"/>
        </w:rPr>
        <w:t xml:space="preserve">                &lt;ccts:Definition&gt;Details of the response message.&lt;/ccts:Definition&gt;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&lt;ccts:ObjectClassTerm&gt;Response&lt;/ccts:ObjectClassTerm&gt;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name="IssueDateTime" type="ds:ResponseIssueDateTimeType"&gt;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&lt;ccts:UniqueID&gt;WCOIDD029&lt;/ccts:UniqueID&gt;</w:t>
      </w:r>
    </w:p>
    <w:p>
      <w:r>
        <w:rPr>
          <w:rFonts w:ascii="Courier New" w:hAnsi="Courier New" w:cs="Courier New" w:eastAsia="Courier New"/>
          <w:sz w:val="20"/>
        </w:rPr>
        <w:t xml:space="preserve">                            &lt;ccts:DictionaryEntryName&gt;Response. Issue. Date Time&lt;/ccts:DictionaryEntryName&gt;</w:t>
      </w:r>
    </w:p>
    <w:p>
      <w:r>
        <w:rPr>
          <w:rFonts w:ascii="Courier New" w:hAnsi="Courier New" w:cs="Courier New" w:eastAsia="Courier New"/>
          <w:sz w:val="20"/>
        </w:rPr>
        <w:t xml:space="preserve">                            &lt;ccts:Definition&gt;Date at which a response was issued and when appropriate, signed or otherwise authenticated.&lt;/ccts:Definition&gt;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&lt;ccts:ObjectClassTerm&gt;Response&lt;/ccts:ObjectClassTerm&gt;</w:t>
      </w:r>
    </w:p>
    <w:p>
      <w:r>
        <w:rPr>
          <w:rFonts w:ascii="Courier New" w:hAnsi="Courier New" w:cs="Courier New" w:eastAsia="Courier New"/>
          <w:sz w:val="20"/>
        </w:rPr>
        <w:t xml:space="preserve">                            &lt;ccts:PropertyTerm&gt;Issue&lt;/ccts:PropertyTerm&gt;</w:t>
      </w:r>
    </w:p>
    <w:p>
      <w:r>
        <w:rPr>
          <w:rFonts w:ascii="Courier New" w:hAnsi="Courier New" w:cs="Courier New" w:eastAsia="Courier New"/>
          <w:sz w:val="20"/>
        </w:rPr>
        <w:t xml:space="preserve">                            &lt;ccts:RepresentationTerm&gt;Date Time&lt;/ccts:RepresentationTerm&gt;</w:t>
      </w:r>
    </w:p>
    <w:p>
      <w:r>
        <w:rPr>
          <w:rFonts w:ascii="Courier New" w:hAnsi="Courier New" w:cs="Courier New" w:eastAsia="Courier New"/>
          <w:sz w:val="20"/>
        </w:rPr>
        <w:t xml:space="preserve">                            &lt;tsw:ChineseName&gt;通知日期與時間&lt;/tsw:ChineseName&gt;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&lt;tsw:Format&gt;an14&lt;/tsw:Format&gt;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name="AdditionalInformation"&gt;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&lt;ccts:UniqueID&gt;03A&lt;/ccts:UniqueID&gt;</w:t>
      </w:r>
    </w:p>
    <w:p>
      <w:r>
        <w:rPr>
          <w:rFonts w:ascii="Courier New" w:hAnsi="Courier New" w:cs="Courier New" w:eastAsia="Courier New"/>
          <w:sz w:val="20"/>
        </w:rPr>
        <w:t xml:space="preserve">                            &lt;ccts:Definition&gt;Special request to government from Declarant to take or not to take action.&lt;/ccts:Definition&gt;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&lt;ccts:ObjectClassTerm&gt;Additional Information&lt;/ccts:ObjectClassTerm&gt;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name="LimitDateTime" type="ds:AdditionalInformationLimitDateTimeType"&gt;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&lt;ccts:UniqueID&gt;WCOID264&lt;/ccts:UniqueID&gt;</w:t>
      </w:r>
    </w:p>
    <w:p>
      <w:r>
        <w:rPr>
          <w:rFonts w:ascii="Courier New" w:hAnsi="Courier New" w:cs="Courier New" w:eastAsia="Courier New"/>
          <w:sz w:val="20"/>
        </w:rPr>
        <w:t xml:space="preserve">                                        &lt;ccts:DictionaryEntryName&gt;Additional Information. Limit. Date Time&lt;/ccts:DictionaryEntryName&gt;</w:t>
      </w:r>
    </w:p>
    <w:p>
      <w:r>
        <w:rPr>
          <w:rFonts w:ascii="Courier New" w:hAnsi="Courier New" w:cs="Courier New" w:eastAsia="Courier New"/>
          <w:sz w:val="20"/>
        </w:rPr>
        <w:t xml:space="preserve">                                        &lt;ccts:Definition&gt;Date and time by when the event has to be completed.&lt;/ccts:Definition&gt;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&lt;ccts:ObjectClassTerm&gt;Additional Information&lt;/ccts:ObjectClassTerm&gt;</w:t>
      </w:r>
    </w:p>
    <w:p>
      <w:r>
        <w:rPr>
          <w:rFonts w:ascii="Courier New" w:hAnsi="Courier New" w:cs="Courier New" w:eastAsia="Courier New"/>
          <w:sz w:val="20"/>
        </w:rPr>
        <w:t xml:space="preserve">                                        &lt;ccts:PropertyTerm&gt;Limit&lt;/ccts:PropertyTerm&gt;</w:t>
      </w:r>
    </w:p>
    <w:p>
      <w:r>
        <w:rPr>
          <w:rFonts w:ascii="Courier New" w:hAnsi="Courier New" w:cs="Courier New" w:eastAsia="Courier New"/>
          <w:sz w:val="20"/>
        </w:rPr>
        <w:t xml:space="preserve">                                        &lt;ccts:RepresentationTerm&gt;Date Time&lt;/ccts:RepresentationTerm&gt;</w:t>
      </w:r>
    </w:p>
    <w:p>
      <w:r>
        <w:rPr>
          <w:rFonts w:ascii="Courier New" w:hAnsi="Courier New" w:cs="Courier New" w:eastAsia="Courier New"/>
          <w:sz w:val="20"/>
        </w:rPr>
        <w:t xml:space="preserve">                                        &lt;tsw:ChineseName&gt;補辦期限&lt;/tsw:ChineseName&gt;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&lt;tsw:Format&gt;an8&lt;/tsw:Format&gt;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name="ContactOffice"&gt;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&lt;ccts:UniqueID&gt;35A&lt;/ccts:UniqueID&gt;</w:t>
      </w:r>
    </w:p>
    <w:p>
      <w:r>
        <w:rPr>
          <w:rFonts w:ascii="Courier New" w:hAnsi="Courier New" w:cs="Courier New" w:eastAsia="Courier New"/>
          <w:sz w:val="20"/>
        </w:rPr>
        <w:t xml:space="preserve">                            &lt;ccts:Definition&gt;Identifies the location of a government agency contact office.&lt;/ccts:Definition&gt;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&lt;ccts:ObjectClassTerm&gt;Contact Office&lt;/ccts:ObjectClassTerm&gt;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&lt;ccts:UniqueID&gt;WCOIDG002&lt;/ccts:UniqueID&gt;</w:t>
      </w:r>
    </w:p>
    <w:p>
      <w:r>
        <w:rPr>
          <w:rFonts w:ascii="Courier New" w:hAnsi="Courier New" w:cs="Courier New" w:eastAsia="Courier New"/>
          <w:sz w:val="20"/>
        </w:rPr>
        <w:t xml:space="preserve">                                        &lt;ccts:DictionaryEntryName&gt;Contact Office. Identification. Identifier&lt;/ccts:DictionaryEntryName&gt;</w:t>
      </w:r>
    </w:p>
    <w:p>
      <w:r>
        <w:rPr>
          <w:rFonts w:ascii="Courier New" w:hAnsi="Courier New" w:cs="Courier New" w:eastAsia="Courier New"/>
          <w:sz w:val="20"/>
        </w:rPr>
        <w:t xml:space="preserve">                                        &lt;ccts:Definition&gt;Code specifying the location of a government office where contact can be made.&lt;/ccts:Definition&gt;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&lt;ccts:ObjectClassTerm&gt;Contact Office&lt;/ccts:ObjectClassTerm&gt;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&lt;tsw:ChineseName&gt;受理單位&lt;/tsw:ChineseName&gt;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&lt;tsw:Format&gt;an..17&lt;/tsw:Format&gt;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base="ds:ContactOfficeIdentificationIDType"&gt;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value="17"/&gt;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name="Status"&gt;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&lt;ccts:UniqueID&gt;12B&lt;/ccts:UniqueID&gt;</w:t>
      </w:r>
    </w:p>
    <w:p>
      <w:r>
        <w:rPr>
          <w:rFonts w:ascii="Courier New" w:hAnsi="Courier New" w:cs="Courier New" w:eastAsia="Courier New"/>
          <w:sz w:val="20"/>
        </w:rPr>
        <w:t xml:space="preserve">                            &lt;ccts:Definition&gt;Details to identify the status.&lt;/ccts:Definition&gt;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&lt;ccts:ObjectClassTerm&gt;Status&lt;/ccts:ObjectClassTerm&gt;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name="NameCode"&gt;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&lt;ccts:UniqueID&gt;WCOID379&lt;/ccts:UniqueID&gt;</w:t>
      </w:r>
    </w:p>
    <w:p>
      <w:r>
        <w:rPr>
          <w:rFonts w:ascii="Courier New" w:hAnsi="Courier New" w:cs="Courier New" w:eastAsia="Courier New"/>
          <w:sz w:val="20"/>
        </w:rPr>
        <w:t xml:space="preserve">                                        &lt;ccts:DictionaryEntryName&gt;Status. Name. Code&lt;/ccts:DictionaryEntryName&gt;</w:t>
      </w:r>
    </w:p>
    <w:p>
      <w:r>
        <w:rPr>
          <w:rFonts w:ascii="Courier New" w:hAnsi="Courier New" w:cs="Courier New" w:eastAsia="Courier New"/>
          <w:sz w:val="20"/>
        </w:rPr>
        <w:t xml:space="preserve">                                        &lt;ccts:Definition&gt;Code specifying the processing status of a document.&lt;/ccts:Definition&gt;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&lt;ccts:ObjectClassTerm&gt;Status&lt;/ccts:ObjectClassTerm&gt;</w:t>
      </w:r>
    </w:p>
    <w:p>
      <w:r>
        <w:rPr>
          <w:rFonts w:ascii="Courier New" w:hAnsi="Courier New" w:cs="Courier New" w:eastAsia="Courier New"/>
          <w:sz w:val="20"/>
        </w:rPr>
        <w:t xml:space="preserve">                                        &lt;ccts:PropertyTerm&gt;Name&lt;/ccts:PropertyTerm&gt;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&lt;tsw:ChineseName&gt;通關方式&lt;/tsw:ChineseName&gt;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base="ds:StatusNameCodeType"&gt;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name="Declaration"&gt;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&lt;ccts:UniqueID&gt;42A&lt;/ccts:UniqueID&gt;</w:t>
      </w:r>
    </w:p>
    <w:p>
      <w:r>
        <w:rPr>
          <w:rFonts w:ascii="Courier New" w:hAnsi="Courier New" w:cs="Courier New" w:eastAsia="Courier New"/>
          <w:sz w:val="20"/>
        </w:rPr>
        <w:t xml:space="preserve">                            &lt;ccts:Definition&gt;Any statement or action, in any form prescribed or accepted by the Governmental Agency, giving information or particulars required by the Governmental Agency.&lt;/ccts:Definition&gt;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&lt;ccts:ObjectClassTerm&gt;Declaration&lt;/ccts:ObjectClassTerm&gt;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&lt;ccts:UniqueID&gt;WCOIDD014&lt;/ccts:UniqueID&gt;</w:t>
      </w:r>
    </w:p>
    <w:p>
      <w:r>
        <w:rPr>
          <w:rFonts w:ascii="Courier New" w:hAnsi="Courier New" w:cs="Courier New" w:eastAsia="Courier New"/>
          <w:sz w:val="20"/>
        </w:rPr>
        <w:t xml:space="preserve">                                        &lt;ccts:DictionaryEntryName&gt;Declaration. Identification. Identifier&lt;/ccts:DictionaryEntryName&gt;</w:t>
      </w:r>
    </w:p>
    <w:p>
      <w:r>
        <w:rPr>
          <w:rFonts w:ascii="Courier New" w:hAnsi="Courier New" w:cs="Courier New" w:eastAsia="Courier New"/>
          <w:sz w:val="20"/>
        </w:rPr>
        <w:t xml:space="preserve">                                        &lt;ccts:Definition&gt;Reference number identifying a specific document.&lt;/ccts:Definition&gt;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&lt;ccts:ObjectClassTerm&gt;Declaration&lt;/ccts:ObjectClassTerm&gt;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&lt;tsw:ChineseName&gt;報單號碼&lt;/tsw:ChineseName&gt;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&lt;tsw:Format&gt;an14&lt;/tsw:Format&gt;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base="ds:DeclarationIdentificationIDType"&gt;</w:t>
      </w:r>
    </w:p>
    <w:p>
      <w:r>
        <w:rPr>
          <w:rFonts w:ascii="Courier New" w:hAnsi="Courier New" w:cs="Courier New" w:eastAsia="Courier New"/>
          <w:sz w:val="20"/>
        </w:rPr>
        <w:t xml:space="preserve">                                            &lt;xsd:length value="14"/&gt;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name="TotalPackageQuantity"&gt;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&lt;ccts:UniqueID&gt;WCOID146&lt;/ccts:UniqueID&gt;</w:t>
      </w:r>
    </w:p>
    <w:p>
      <w:r>
        <w:rPr>
          <w:rFonts w:ascii="Courier New" w:hAnsi="Courier New" w:cs="Courier New" w:eastAsia="Courier New"/>
          <w:sz w:val="20"/>
        </w:rPr>
        <w:t xml:space="preserve">                                        &lt;ccts:DictionaryEntryName&gt;Declaration. Total Package. Quantity&lt;/ccts:DictionaryEntryName&gt;</w:t>
      </w:r>
    </w:p>
    <w:p>
      <w:r>
        <w:rPr>
          <w:rFonts w:ascii="Courier New" w:hAnsi="Courier New" w:cs="Courier New" w:eastAsia="Courier New"/>
          <w:sz w:val="20"/>
        </w:rPr>
        <w:t xml:space="preserve">                                        &lt;ccts:Definition&gt;Count of total number of packages of the entire declaration/ consignment.&lt;/ccts:Definition&gt;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&lt;ccts:ObjectClassTerm&gt;Declaration&lt;/ccts:ObjectClassTerm&gt;</w:t>
      </w:r>
    </w:p>
    <w:p>
      <w:r>
        <w:rPr>
          <w:rFonts w:ascii="Courier New" w:hAnsi="Courier New" w:cs="Courier New" w:eastAsia="Courier New"/>
          <w:sz w:val="20"/>
        </w:rPr>
        <w:t xml:space="preserve">                                        &lt;ccts:PropertyTerm&gt;Total Package&lt;/ccts:PropertyTerm&gt;</w:t>
      </w:r>
    </w:p>
    <w:p>
      <w:r>
        <w:rPr>
          <w:rFonts w:ascii="Courier New" w:hAnsi="Courier New" w:cs="Courier New" w:eastAsia="Courier New"/>
          <w:sz w:val="20"/>
        </w:rPr>
        <w:t xml:space="preserve">                                        &lt;ccts:RepresentationTerm&gt;Quantity&lt;/ccts:RepresentationTerm&gt;</w:t>
      </w:r>
    </w:p>
    <w:p>
      <w:r>
        <w:rPr>
          <w:rFonts w:ascii="Courier New" w:hAnsi="Courier New" w:cs="Courier New" w:eastAsia="Courier New"/>
          <w:sz w:val="20"/>
        </w:rPr>
        <w:t xml:space="preserve">                                        &lt;tsw:ChineseName&gt;總件數&lt;/tsw:ChineseName&gt;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&lt;tsw:Format&gt;n..8&lt;/tsw:Format&gt;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base="ds:DeclarationTotalPackageQuantityType"&gt;</w:t>
      </w:r>
    </w:p>
    <w:p>
      <w:r>
        <w:rPr>
          <w:rFonts w:ascii="Courier New" w:hAnsi="Courier New" w:cs="Courier New" w:eastAsia="Courier New"/>
          <w:sz w:val="20"/>
        </w:rPr>
        <w:t xml:space="preserve">                                            &lt;xsd:minInclusive value="0"/&gt;</w:t>
      </w:r>
    </w:p>
    <w:p>
      <w:r>
        <w:rPr>
          <w:rFonts w:ascii="Courier New" w:hAnsi="Courier New" w:cs="Courier New" w:eastAsia="Courier New"/>
          <w:sz w:val="20"/>
        </w:rPr>
        <w:t xml:space="preserve">                                            &lt;xsd:maxInclusive value="99999999"/&gt;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name="TypeCode"&gt;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&lt;ccts:UniqueID&gt;WCOIDD013&lt;/ccts:UniqueID&gt;</w:t>
      </w:r>
    </w:p>
    <w:p>
      <w:r>
        <w:rPr>
          <w:rFonts w:ascii="Courier New" w:hAnsi="Courier New" w:cs="Courier New" w:eastAsia="Courier New"/>
          <w:sz w:val="20"/>
        </w:rPr>
        <w:t xml:space="preserve">                                        &lt;ccts:DictionaryEntryName&gt;Declaration. Type. Code&lt;/ccts:DictionaryEntryName&gt;</w:t>
      </w:r>
    </w:p>
    <w:p>
      <w:r>
        <w:rPr>
          <w:rFonts w:ascii="Courier New" w:hAnsi="Courier New" w:cs="Courier New" w:eastAsia="Courier New"/>
          <w:sz w:val="20"/>
        </w:rPr>
        <w:t xml:space="preserve">                                        &lt;ccts:Definition&gt;Code specifying the name of a document.&lt;/ccts:Definition&gt;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&lt;ccts:ObjectClassTerm&gt;Declaration&lt;/ccts:ObjectClassTerm&gt;</w:t>
      </w:r>
    </w:p>
    <w:p>
      <w:r>
        <w:rPr>
          <w:rFonts w:ascii="Courier New" w:hAnsi="Courier New" w:cs="Courier New" w:eastAsia="Courier New"/>
          <w:sz w:val="20"/>
        </w:rPr>
        <w:t xml:space="preserve">                                        &lt;ccts:PropertyTerm&gt;Type&lt;/ccts:PropertyTerm&gt;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&lt;tsw:ChineseName&gt;報單類別&lt;/tsw:ChineseName&gt;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&lt;tsw:Format&gt;an2&lt;/tsw:Format&gt;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base="ds:DeclarationTypeCodeType"&gt;</w:t>
      </w:r>
    </w:p>
    <w:p>
      <w:r>
        <w:rPr>
          <w:rFonts w:ascii="Courier New" w:hAnsi="Courier New" w:cs="Courier New" w:eastAsia="Courier New"/>
          <w:sz w:val="20"/>
        </w:rPr>
        <w:t xml:space="preserve">                                            &lt;xsd:length value="2"/&gt;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name="Agent"&gt;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&lt;ccts:UniqueID&gt;05A&lt;/ccts:UniqueID&gt;</w:t>
      </w:r>
    </w:p>
    <w:p>
      <w:r>
        <w:rPr>
          <w:rFonts w:ascii="Courier New" w:hAnsi="Courier New" w:cs="Courier New" w:eastAsia="Courier New"/>
          <w:sz w:val="20"/>
        </w:rPr>
        <w:t xml:space="preserve">                                        &lt;ccts:Definition&gt;Person authorized to act on behalf of another party.&lt;/ccts:Definition&gt;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&lt;ccts:ObjectClassTerm&gt;Agent&lt;/ccts:ObjectClassTerm&gt;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&lt;ccts:UniqueID&gt;WCOIDR004&lt;/ccts:UniqueID&gt;</w:t>
      </w:r>
    </w:p>
    <w:p>
      <w:r>
        <w:rPr>
          <w:rFonts w:ascii="Courier New" w:hAnsi="Courier New" w:cs="Courier New" w:eastAsia="Courier New"/>
          <w:sz w:val="20"/>
        </w:rPr>
        <w:t xml:space="preserve">                                                    &lt;ccts:DictionaryEntryName&gt;Agent. Identification. Identifier&lt;/ccts:DictionaryEntryName&gt;</w:t>
      </w:r>
    </w:p>
    <w:p>
      <w:r>
        <w:rPr>
          <w:rFonts w:ascii="Courier New" w:hAnsi="Courier New" w:cs="Courier New" w:eastAsia="Courier New"/>
          <w:sz w:val="20"/>
        </w:rPr>
        <w:t xml:space="preserve">                                                    &lt;ccts:Definition&gt;Identification of a party authorised to act on behalf of another party.&lt;/ccts:Definition&gt;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&lt;ccts:ObjectClassTerm&gt;Agent&lt;/ccts:ObjectClassTerm&gt;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&lt;tsw:ChineseName&gt;報關業者箱號&lt;/tsw:ChineseName&gt;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base="ds:AgentIdentificationIDType"&gt;</w:t>
      </w:r>
    </w:p>
    <w:p>
      <w:r>
        <w:rPr>
          <w:rFonts w:ascii="Courier New" w:hAnsi="Courier New" w:cs="Courier New" w:eastAsia="Courier New"/>
          <w:sz w:val="20"/>
        </w:rPr>
        <w:t xml:space="preserve">                                                        &lt;xsd:length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name="RoleCode"&gt;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&lt;ccts:UniqueID&gt;WCOIDR005&lt;/ccts:UniqueID&gt;</w:t>
      </w:r>
    </w:p>
    <w:p>
      <w:r>
        <w:rPr>
          <w:rFonts w:ascii="Courier New" w:hAnsi="Courier New" w:cs="Courier New" w:eastAsia="Courier New"/>
          <w:sz w:val="20"/>
        </w:rPr>
        <w:t xml:space="preserve">                                                    &lt;ccts:DictionaryEntryName&gt;Agent. Role. Code&lt;/ccts:DictionaryEntryName&gt;</w:t>
      </w:r>
    </w:p>
    <w:p>
      <w:r>
        <w:rPr>
          <w:rFonts w:ascii="Courier New" w:hAnsi="Courier New" w:cs="Courier New" w:eastAsia="Courier New"/>
          <w:sz w:val="20"/>
        </w:rPr>
        <w:t xml:space="preserve">                                                    &lt;ccts:Definition&gt;Code giving specific meaning to a party.&lt;/ccts:Definition&gt;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&lt;ccts:ObjectClassTerm&gt;Agent&lt;/ccts:ObjectClassTerm&gt;</w:t>
      </w:r>
    </w:p>
    <w:p>
      <w:r>
        <w:rPr>
          <w:rFonts w:ascii="Courier New" w:hAnsi="Courier New" w:cs="Courier New" w:eastAsia="Courier New"/>
          <w:sz w:val="20"/>
        </w:rPr>
        <w:t xml:space="preserve">                                                    &lt;ccts:PropertyTerm&gt;Role&lt;/ccts:PropertyTerm&gt;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&lt;tsw:ChineseName&gt;*代理人號碼類別代碼&lt;/tsw:ChineseName&gt;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&lt;tsw:Format&gt;an2&lt;/tsw:Format&gt;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base="ds:AgentRoleCodeType"&gt;</w:t>
      </w:r>
    </w:p>
    <w:p>
      <w:r>
        <w:rPr>
          <w:rFonts w:ascii="Courier New" w:hAnsi="Courier New" w:cs="Courier New" w:eastAsia="Courier New"/>
          <w:sz w:val="20"/>
        </w:rPr>
        <w:t xml:space="preserve">                                                        &lt;xsd:length value="2"/&gt;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name="tw_SubBoxID"&gt;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&lt;ccts:UniqueID&gt;TW100&lt;/ccts:UniqueID&gt;</w:t>
      </w:r>
    </w:p>
    <w:p>
      <w:r>
        <w:rPr>
          <w:rFonts w:ascii="Courier New" w:hAnsi="Courier New" w:cs="Courier New" w:eastAsia="Courier New"/>
          <w:sz w:val="20"/>
        </w:rPr>
        <w:t xml:space="preserve">                                                    &lt;ccts:DictionaryEntryName&gt;Agent. Sub Box. Identifier&lt;/ccts:DictionaryEntryName&gt;</w:t>
      </w:r>
    </w:p>
    <w:p>
      <w:r>
        <w:rPr>
          <w:rFonts w:ascii="Courier New" w:hAnsi="Courier New" w:cs="Courier New" w:eastAsia="Courier New"/>
          <w:sz w:val="20"/>
        </w:rPr>
        <w:t xml:space="preserve">                                                    &lt;ccts:Definition&gt;Sub-box code issued by Customs to a Customs broker.&lt;/ccts:Definition&gt;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&lt;ccts:ObjectClassTerm&gt;Agent&lt;/ccts:ObjectClassTerm&gt;</w:t>
      </w:r>
    </w:p>
    <w:p>
      <w:r>
        <w:rPr>
          <w:rFonts w:ascii="Courier New" w:hAnsi="Courier New" w:cs="Courier New" w:eastAsia="Courier New"/>
          <w:sz w:val="20"/>
        </w:rPr>
        <w:t xml:space="preserve">                                                    &lt;ccts:PropertyTerm&gt;Sub Box&lt;/ccts:PropertyTerm&gt;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&lt;tsw:ChineseName&gt;報關業者箱號附碼&lt;/tsw:ChineseName&gt;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base="twds:AgentSubBoxIDType"&gt;</w:t>
      </w:r>
    </w:p>
    <w:p>
      <w:r>
        <w:rPr>
          <w:rFonts w:ascii="Courier New" w:hAnsi="Courier New" w:cs="Courier New" w:eastAsia="Courier New"/>
          <w:sz w:val="20"/>
        </w:rPr>
        <w:t xml:space="preserve">                                                        &lt;xsd:length value="1"/&gt;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name="BorderTransportMeans"&gt;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&lt;ccts:UniqueID&gt;15A&lt;/ccts:UniqueID&gt;</w:t>
      </w:r>
    </w:p>
    <w:p>
      <w:r>
        <w:rPr>
          <w:rFonts w:ascii="Courier New" w:hAnsi="Courier New" w:cs="Courier New" w:eastAsia="Courier New"/>
          <w:sz w:val="20"/>
        </w:rPr>
        <w:t xml:space="preserve">                                        &lt;ccts:Definition&gt;Details of the means of transport crossing the border of the Customs territory.&lt;/ccts:Definition&gt;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&lt;ccts:ObjectClassTerm&gt;Border Transport Means&lt;/ccts:ObjectClassTerm&gt;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minOccurs="0" name="ArrivalDateTime" type="ds:BorderTransportMeansArrivalDateTimeType"&gt;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&lt;ccts:UniqueID&gt;WCOID172&lt;/ccts:UniqueID&gt;</w:t>
      </w:r>
    </w:p>
    <w:p>
      <w:r>
        <w:rPr>
          <w:rFonts w:ascii="Courier New" w:hAnsi="Courier New" w:cs="Courier New" w:eastAsia="Courier New"/>
          <w:sz w:val="20"/>
        </w:rPr>
        <w:t xml:space="preserve">                                                    &lt;ccts:DictionaryEntryName&gt;Border Transport Means. Arrival. Date Time&lt;/ccts:DictionaryEntryName&gt;</w:t>
      </w:r>
    </w:p>
    <w:p>
      <w:r>
        <w:rPr>
          <w:rFonts w:ascii="Courier New" w:hAnsi="Courier New" w:cs="Courier New" w:eastAsia="Courier New"/>
          <w:sz w:val="20"/>
        </w:rPr>
        <w:t xml:space="preserve">                                                    &lt;ccts:Definition&gt;Date and time / scheduled date and time of arrival of means of transport at (for air) first airport, (land) arrival at first border post and (sea) arrival at first port, coded.&lt;/ccts:Definition&gt;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&lt;ccts:ObjectClassTerm&gt;Border Transport Means&lt;/ccts:ObjectClassTerm&gt;</w:t>
      </w:r>
    </w:p>
    <w:p>
      <w:r>
        <w:rPr>
          <w:rFonts w:ascii="Courier New" w:hAnsi="Courier New" w:cs="Courier New" w:eastAsia="Courier New"/>
          <w:sz w:val="20"/>
        </w:rPr>
        <w:t xml:space="preserve">                                                    &lt;ccts:PropertyTerm&gt;Arrival&lt;/ccts:PropertyTerm&gt;</w:t>
      </w:r>
    </w:p>
    <w:p>
      <w:r>
        <w:rPr>
          <w:rFonts w:ascii="Courier New" w:hAnsi="Courier New" w:cs="Courier New" w:eastAsia="Courier New"/>
          <w:sz w:val="20"/>
        </w:rPr>
        <w:t xml:space="preserve">                                                    &lt;ccts:RepresentationTerm&gt;Date Time&lt;/ccts:RepresentationTerm&gt;</w:t>
      </w:r>
    </w:p>
    <w:p>
      <w:r>
        <w:rPr>
          <w:rFonts w:ascii="Courier New" w:hAnsi="Courier New" w:cs="Courier New" w:eastAsia="Courier New"/>
          <w:sz w:val="20"/>
        </w:rPr>
        <w:t xml:space="preserve">                                                    &lt;tsw:ChineseName&gt;進口日期&lt;/tsw:ChineseName&gt;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&lt;tsw:Format&gt;an8&lt;/tsw:Format&gt;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name="TypeCode"&gt;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&lt;ccts:UniqueID&gt;WCOIDT010&lt;/ccts:UniqueID&gt;</w:t>
      </w:r>
    </w:p>
    <w:p>
      <w:r>
        <w:rPr>
          <w:rFonts w:ascii="Courier New" w:hAnsi="Courier New" w:cs="Courier New" w:eastAsia="Courier New"/>
          <w:sz w:val="20"/>
        </w:rPr>
        <w:t xml:space="preserve">                                                    &lt;ccts:DictionaryEntryName&gt;Border Transport Means. Type. Code&lt;/ccts:DictionaryEntryName&gt;</w:t>
      </w:r>
    </w:p>
    <w:p>
      <w:r>
        <w:rPr>
          <w:rFonts w:ascii="Courier New" w:hAnsi="Courier New" w:cs="Courier New" w:eastAsia="Courier New"/>
          <w:sz w:val="20"/>
        </w:rPr>
        <w:t xml:space="preserve">                                                    &lt;ccts:Definition&gt;Means and mode of transport used for crossing the border, coded.&lt;/ccts:Definition&gt;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&lt;ccts:ObjectClassTerm&gt;Border Transport Means&lt;/ccts:ObjectClassTerm&gt;</w:t>
      </w:r>
    </w:p>
    <w:p>
      <w:r>
        <w:rPr>
          <w:rFonts w:ascii="Courier New" w:hAnsi="Courier New" w:cs="Courier New" w:eastAsia="Courier New"/>
          <w:sz w:val="20"/>
        </w:rPr>
        <w:t xml:space="preserve">                                                    &lt;ccts:PropertyTerm&gt;Type&lt;/ccts:PropertyTerm&gt;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&lt;tsw:ChineseName&gt;海空運別&lt;/tsw:ChineseName&gt;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base="ds:BorderTransportMeansTypeCodeType"&gt;</w:t>
      </w:r>
    </w:p>
    <w:p>
      <w:r>
        <w:rPr>
          <w:rFonts w:ascii="Courier New" w:hAnsi="Courier New" w:cs="Courier New" w:eastAsia="Courier New"/>
          <w:sz w:val="20"/>
        </w:rPr>
        <w:t xml:space="preserve">                                                        &lt;xsd:length value="1"/&gt;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name="Consignment"&gt;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&lt;ccts:UniqueID&gt;28A#&lt;/ccts:UniqueID&gt;</w:t>
      </w:r>
    </w:p>
    <w:p>
      <w:r>
        <w:rPr>
          <w:rFonts w:ascii="Courier New" w:hAnsi="Courier New" w:cs="Courier New" w:eastAsia="Courier New"/>
          <w:sz w:val="20"/>
        </w:rPr>
        <w:t xml:space="preserve">                                        &lt;ccts:Definition&gt;Details about the transport between a consignor and a consignee as specified in the transport contract document.&lt;/ccts:Definition&gt;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&lt;ccts:ObjectClassTerm&gt;Consignment&lt;/ccts:ObjectClassTerm&gt;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minOccurs="0" name="BoardedQuantity"&gt;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&lt;ccts:UniqueID&gt;WCOID314&lt;/ccts:UniqueID&gt;</w:t>
      </w:r>
    </w:p>
    <w:p>
      <w:r>
        <w:rPr>
          <w:rFonts w:ascii="Courier New" w:hAnsi="Courier New" w:cs="Courier New" w:eastAsia="Courier New"/>
          <w:sz w:val="20"/>
        </w:rPr>
        <w:t xml:space="preserve">                                                    &lt;ccts:DictionaryEntryName&gt;Consignment. Boarded. Quantity&lt;/ccts:DictionaryEntryName&gt;</w:t>
      </w:r>
    </w:p>
    <w:p>
      <w:r>
        <w:rPr>
          <w:rFonts w:ascii="Courier New" w:hAnsi="Courier New" w:cs="Courier New" w:eastAsia="Courier New"/>
          <w:sz w:val="20"/>
        </w:rPr>
        <w:t xml:space="preserve">                                                    &lt;ccts:Definition&gt;Total number shown on Bill of Lading or on split shipment. It will be the actual number of pieces boarded on the conveyance. (Not necessarily the smallest external packaging unit for the shipment).&lt;/ccts:Definition&gt;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&lt;ccts:ObjectClassTerm&gt;Consignment&lt;/ccts:ObjectClassTerm&gt;</w:t>
      </w:r>
    </w:p>
    <w:p>
      <w:r>
        <w:rPr>
          <w:rFonts w:ascii="Courier New" w:hAnsi="Courier New" w:cs="Courier New" w:eastAsia="Courier New"/>
          <w:sz w:val="20"/>
        </w:rPr>
        <w:t xml:space="preserve">                                                    &lt;ccts:PropertyTerm&gt;Boarded&lt;/ccts:PropertyTerm&gt;</w:t>
      </w:r>
    </w:p>
    <w:p>
      <w:r>
        <w:rPr>
          <w:rFonts w:ascii="Courier New" w:hAnsi="Courier New" w:cs="Courier New" w:eastAsia="Courier New"/>
          <w:sz w:val="20"/>
        </w:rPr>
        <w:t xml:space="preserve">                                                    &lt;ccts:RepresentationTerm&gt;Quantity&lt;/ccts:RepresentationTerm&gt;</w:t>
      </w:r>
    </w:p>
    <w:p>
      <w:r>
        <w:rPr>
          <w:rFonts w:ascii="Courier New" w:hAnsi="Courier New" w:cs="Courier New" w:eastAsia="Courier New"/>
          <w:sz w:val="20"/>
        </w:rPr>
        <w:t xml:space="preserve">                                                    &lt;tsw:ChineseName&gt;併袋筆數&lt;/tsw:ChineseName&gt;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&lt;tsw:Format&gt;n..4&lt;/tsw:Format&gt;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base="ds:ConsignmentBoardedQuantityType"&gt;</w:t>
      </w:r>
    </w:p>
    <w:p>
      <w:r>
        <w:rPr>
          <w:rFonts w:ascii="Courier New" w:hAnsi="Courier New" w:cs="Courier New" w:eastAsia="Courier New"/>
          <w:sz w:val="20"/>
        </w:rPr>
        <w:t xml:space="preserve">                                                        &lt;xsd:minInclusive value="0"/&gt;</w:t>
      </w:r>
    </w:p>
    <w:p>
      <w:r>
        <w:rPr>
          <w:rFonts w:ascii="Courier New" w:hAnsi="Courier New" w:cs="Courier New" w:eastAsia="Courier New"/>
          <w:sz w:val="20"/>
        </w:rPr>
        <w:t xml:space="preserve">                                                        &lt;xsd:maxInclusive value="9999"/&gt;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name="AssociatedTransportDocument"&gt;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&lt;ccts:UniqueID&gt;11A#&lt;/ccts:UniqueID&gt;</w:t>
      </w:r>
    </w:p>
    <w:p>
      <w:r>
        <w:rPr>
          <w:rFonts w:ascii="Courier New" w:hAnsi="Courier New" w:cs="Courier New" w:eastAsia="Courier New"/>
          <w:sz w:val="20"/>
        </w:rPr>
        <w:t xml:space="preserve">                                                    &lt;ccts:Definition&gt;Association between Master Bill(s) and House Bill(s).&lt;/ccts:Definition&gt;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&lt;ccts:ObjectClassTerm&gt;Associated Transport Document&lt;/ccts:ObjectClassTerm&gt;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&lt;ccts:UniqueID&gt;WCOIDD008&lt;/ccts:UniqueID&gt;</w:t>
      </w:r>
    </w:p>
    <w:p>
      <w:r>
        <w:rPr>
          <w:rFonts w:ascii="Courier New" w:hAnsi="Courier New" w:cs="Courier New" w:eastAsia="Courier New"/>
          <w:sz w:val="20"/>
        </w:rPr>
        <w:t xml:space="preserve">                                                                &lt;ccts:DictionaryEntryName&gt;Associated Transport Document. Identification. Identifier&lt;/ccts:DictionaryEntryName&gt;</w:t>
      </w:r>
    </w:p>
    <w:p>
      <w:r>
        <w:rPr>
          <w:rFonts w:ascii="Courier New" w:hAnsi="Courier New" w:cs="Courier New" w:eastAsia="Courier New"/>
          <w:sz w:val="20"/>
        </w:rPr>
        <w:t xml:space="preserve">                                                                &lt;ccts:Definition&gt;Previous transport document number or other assigned reference number associated with the shipment. Applies to secondary cargo document report only.&lt;/ccts:Definition&gt;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&lt;ccts:ObjectClassTerm&gt;Associated Transport Document&lt;/ccts:ObjectClassTerm&gt;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&lt;tsw:ChineseName&gt;併袋號碼&lt;/tsw:ChineseName&gt;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&lt;tsw:Format&gt;an..16&lt;/tsw:Format&gt;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base="ds:AssociatedTransportDocumentIdentificationIDType"&gt;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value="16"/&gt;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name="GoodsShipment"&gt;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&lt;ccts:UniqueID&gt;67A&lt;/ccts:UniqueID&gt;</w:t>
      </w:r>
    </w:p>
    <w:p>
      <w:r>
        <w:rPr>
          <w:rFonts w:ascii="Courier New" w:hAnsi="Courier New" w:cs="Courier New" w:eastAsia="Courier New"/>
          <w:sz w:val="20"/>
        </w:rPr>
        <w:t xml:space="preserve">                                        &lt;ccts:Definition&gt;Details about the movement and the handling of goods shipped together on one or more means of transport between original consignor and final consignee.&lt;/ccts:Definition&gt;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&lt;ccts:ObjectClassTerm&gt;Goods Shipment&lt;/ccts:ObjectClassTerm&gt;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name="Consignment"&gt;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&lt;ccts:UniqueID&gt;28A&lt;/ccts:UniqueID&gt;</w:t>
      </w:r>
    </w:p>
    <w:p>
      <w:r>
        <w:rPr>
          <w:rFonts w:ascii="Courier New" w:hAnsi="Courier New" w:cs="Courier New" w:eastAsia="Courier New"/>
          <w:sz w:val="20"/>
        </w:rPr>
        <w:t xml:space="preserve">                                                    &lt;ccts:Definition&gt;Details about the transport between a consignor and a consignee as specified in the transport contract document.&lt;/ccts:Definition&gt;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&lt;ccts:ObjectClassTerm&gt;Consignment&lt;/ccts:ObjectClassTerm&gt;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minOccurs="0" name="BorderTransportMeans"&gt;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&lt;ccts:UniqueID&gt;15A&lt;/ccts:UniqueID&gt;</w:t>
      </w:r>
    </w:p>
    <w:p>
      <w:r>
        <w:rPr>
          <w:rFonts w:ascii="Courier New" w:hAnsi="Courier New" w:cs="Courier New" w:eastAsia="Courier New"/>
          <w:sz w:val="20"/>
        </w:rPr>
        <w:t xml:space="preserve">                                                                &lt;ccts:Definition&gt;Details of the means of transport crossing the border of the Customs territory.&lt;/ccts:Definition&gt;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&lt;ccts:ObjectClassTerm&gt;Border Transport Means&lt;/ccts:ObjectClassTerm&gt;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name="JourneyID"&gt;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&lt;ccts:UniqueID&gt;WCOID149&lt;/ccts:UniqueID&gt;</w:t>
      </w:r>
    </w:p>
    <w:p>
      <w:r>
        <w:rPr>
          <w:rFonts w:ascii="Courier New" w:hAnsi="Courier New" w:cs="Courier New" w:eastAsia="Courier New"/>
          <w:sz w:val="20"/>
        </w:rPr>
        <w:t xml:space="preserve">                                                                            &lt;ccts:DictionaryEntryName&gt;Border Transport Means. Journey. Identifier&lt;/ccts:DictionaryEntryName&gt;</w:t>
      </w:r>
    </w:p>
    <w:p>
      <w:r>
        <w:rPr>
          <w:rFonts w:ascii="Courier New" w:hAnsi="Courier New" w:cs="Courier New" w:eastAsia="Courier New"/>
          <w:sz w:val="20"/>
        </w:rPr>
        <w:t xml:space="preserve">                                                                            &lt;ccts:Definition&gt;To identify a journey of a means of transport, for example voyage number, flight number, trip number.&lt;/ccts:Definition&gt;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&lt;ccts:ObjectClassTerm&gt;Border Transport Means&lt;/ccts:ObjectClassTerm&gt;</w:t>
      </w:r>
    </w:p>
    <w:p>
      <w:r>
        <w:rPr>
          <w:rFonts w:ascii="Courier New" w:hAnsi="Courier New" w:cs="Courier New" w:eastAsia="Courier New"/>
          <w:sz w:val="20"/>
        </w:rPr>
        <w:t xml:space="preserve">                                                                            &lt;ccts:PropertyTerm&gt;Journey&lt;/ccts:PropertyTerm&gt;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&lt;tsw:ChineseName&gt;船舶航次（海）/航機班次（空）&lt;/tsw:ChineseName&gt;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&lt;tsw:Format&gt;an..12&lt;/tsw:Format&gt;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base="ds:BorderTransportMeansJourneyIDType"&gt;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value="12"/&gt;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name="Carrier"&gt;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&lt;ccts:UniqueID&gt;18A&lt;/ccts:UniqueID&gt;</w:t>
      </w:r>
    </w:p>
    <w:p>
      <w:r>
        <w:rPr>
          <w:rFonts w:ascii="Courier New" w:hAnsi="Courier New" w:cs="Courier New" w:eastAsia="Courier New"/>
          <w:sz w:val="20"/>
        </w:rPr>
        <w:t xml:space="preserve">                                                                &lt;ccts:Definition&gt;Name and address details of the party undertaking or arranging transport of goods between named points.&lt;/ccts:Definition&gt;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&lt;ccts:ObjectClassTerm&gt;Carrier&lt;/ccts:ObjectClassTerm&gt;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&lt;ccts:UniqueID&gt;WCOIDR012&lt;/ccts:UniqueID&gt;</w:t>
      </w:r>
    </w:p>
    <w:p>
      <w:r>
        <w:rPr>
          <w:rFonts w:ascii="Courier New" w:hAnsi="Courier New" w:cs="Courier New" w:eastAsia="Courier New"/>
          <w:sz w:val="20"/>
        </w:rPr>
        <w:t xml:space="preserve">                                                                            &lt;ccts:DictionaryEntryName&gt;Carrier. Identification. Identifier&lt;/ccts:DictionaryEntryName&gt;</w:t>
      </w:r>
    </w:p>
    <w:p>
      <w:r>
        <w:rPr>
          <w:rFonts w:ascii="Courier New" w:hAnsi="Courier New" w:cs="Courier New" w:eastAsia="Courier New"/>
          <w:sz w:val="20"/>
        </w:rPr>
        <w:t xml:space="preserve">                                                                            &lt;ccts:Definition&gt;To identify a party providing the transport of goods between named points.&lt;/ccts:Definition&gt;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&lt;ccts:ObjectClassTerm&gt;Carrier&lt;/ccts:ObjectClassTerm&gt;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&lt;tsw:ChineseName&gt;運輸業者/代理行代碼&lt;/tsw:ChineseName&gt;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&lt;tsw:Format&gt;an..14&lt;/tsw:Format&gt;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base="ds:CarrierIdentificationIDType"&gt;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value="14"/&gt;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maxOccurs="4" name="TransportContractDocument"&gt;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&lt;ccts:UniqueID&gt;30B&lt;/ccts:UniqueID&gt;</w:t>
      </w:r>
    </w:p>
    <w:p>
      <w:r>
        <w:rPr>
          <w:rFonts w:ascii="Courier New" w:hAnsi="Courier New" w:cs="Courier New" w:eastAsia="Courier New"/>
          <w:sz w:val="20"/>
        </w:rPr>
        <w:t xml:space="preserve">                                                                &lt;ccts:Definition&gt;Information about the consignment which corresponds to one transport contract. (Known as consignment by the Transport group).&lt;/ccts:Definition&gt;</w:t>
      </w:r>
    </w:p>
    <w:p>
      <w:r>
        <w:rPr>
          <w:rFonts w:ascii="Courier New" w:hAnsi="Courier New" w:cs="Courier New" w:eastAsia="Courier New"/>
          <w:sz w:val="20"/>
        </w:rPr>
        <w:t xml:space="preserve">                                                                &lt;ccts:Cardinality&gt;1..4&lt;/ccts:Cardinality&gt;</w:t>
      </w:r>
    </w:p>
    <w:p>
      <w:r>
        <w:rPr>
          <w:rFonts w:ascii="Courier New" w:hAnsi="Courier New" w:cs="Courier New" w:eastAsia="Courier New"/>
          <w:sz w:val="20"/>
        </w:rPr>
        <w:t xml:space="preserve">                                                                &lt;ccts:ObjectClassTerm&gt;Transport Contract Document&lt;/ccts:ObjectClassTerm&gt;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name="ID"&gt;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&lt;ccts:UniqueID&gt;WCOIDD023&lt;/ccts:UniqueID&gt;</w:t>
      </w:r>
    </w:p>
    <w:p>
      <w:r>
        <w:rPr>
          <w:rFonts w:ascii="Courier New" w:hAnsi="Courier New" w:cs="Courier New" w:eastAsia="Courier New"/>
          <w:sz w:val="20"/>
        </w:rPr>
        <w:t xml:space="preserve">                                                                            &lt;ccts:DictionaryEntryName&gt;Transport Contract Document. Identification. Identifier&lt;/ccts:DictionaryEntryName&gt;</w:t>
      </w:r>
    </w:p>
    <w:p>
      <w:r>
        <w:rPr>
          <w:rFonts w:ascii="Courier New" w:hAnsi="Courier New" w:cs="Courier New" w:eastAsia="Courier New"/>
          <w:sz w:val="20"/>
        </w:rPr>
        <w:t xml:space="preserve">                                                                            &lt;ccts:Definition&gt;Reference number to identify a document evidencing a transport contract.&lt;/ccts:Definition&gt;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&lt;ccts:ObjectClassTerm&gt;Transport Contract Document&lt;/ccts:ObjectClassTerm&gt;</w:t>
      </w:r>
    </w:p>
    <w:p>
      <w:r>
        <w:rPr>
          <w:rFonts w:ascii="Courier New" w:hAnsi="Courier New" w:cs="Courier New" w:eastAsia="Courier New"/>
          <w:sz w:val="20"/>
        </w:rPr>
        <w:t xml:space="preserve">                                                                            &lt;ccts:PropertyTerm&gt;Identification&lt;/ccts:PropertyTerm&gt;</w:t>
      </w:r>
    </w:p>
    <w:p>
      <w:r>
        <w:rPr>
          <w:rFonts w:ascii="Courier New" w:hAnsi="Courier New" w:cs="Courier New" w:eastAsia="Courier New"/>
          <w:sz w:val="20"/>
        </w:rPr>
        <w:t xml:space="preserve">                                                                            &lt;ccts:RepresentationTerm&gt;Identifier&lt;/ccts:RepresentationTerm&gt;</w:t>
      </w:r>
    </w:p>
    <w:p>
      <w:r>
        <w:rPr>
          <w:rFonts w:ascii="Courier New" w:hAnsi="Courier New" w:cs="Courier New" w:eastAsia="Courier New"/>
          <w:sz w:val="20"/>
        </w:rPr>
        <w:t xml:space="preserve">                                                                            &lt;tsw:ChineseName&gt;主提單號碼;分提單號碼;託運單主號;託運單分號&lt;/tsw:ChineseName&gt;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&lt;tsw:Format&gt;an..35&lt;/tsw:Format&gt;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base="ds:TransportContractDocumentIdentificationIDType"&gt;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value="35"/&gt;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name="TypeCode"&gt;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&lt;ccts:UniqueID&gt;WCOIDD024&lt;/ccts:UniqueID&gt;</w:t>
      </w:r>
    </w:p>
    <w:p>
      <w:r>
        <w:rPr>
          <w:rFonts w:ascii="Courier New" w:hAnsi="Courier New" w:cs="Courier New" w:eastAsia="Courier New"/>
          <w:sz w:val="20"/>
        </w:rPr>
        <w:t xml:space="preserve">                                                                            &lt;ccts:DictionaryEntryName&gt;Transport Contract Document. Type. Code&lt;/ccts:DictionaryEntryName&gt;</w:t>
      </w:r>
    </w:p>
    <w:p>
      <w:r>
        <w:rPr>
          <w:rFonts w:ascii="Courier New" w:hAnsi="Courier New" w:cs="Courier New" w:eastAsia="Courier New"/>
          <w:sz w:val="20"/>
        </w:rPr>
        <w:t xml:space="preserve">                                                                            &lt;ccts:Definition&gt;Code to identify the type of a document evidencing a transport contract.&lt;/ccts:Definition&gt;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&lt;ccts:ObjectClassTerm&gt;Transport Contract Document&lt;/ccts:ObjectClassTerm&gt;</w:t>
      </w:r>
    </w:p>
    <w:p>
      <w:r>
        <w:rPr>
          <w:rFonts w:ascii="Courier New" w:hAnsi="Courier New" w:cs="Courier New" w:eastAsia="Courier New"/>
          <w:sz w:val="20"/>
        </w:rPr>
        <w:t xml:space="preserve">                                                                            &lt;ccts:PropertyTerm&gt;Type&lt;/ccts:PropertyTerm&gt;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&lt;tsw:ChineseName&gt;*運輸合約文件類別代碼&lt;/tsw:ChineseName&gt;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base="ds:TransportContractDocumentTypeCodeType"&gt;</w:t>
      </w:r>
    </w:p>
    <w:p>
      <w:r>
        <w:rPr>
          <w:rFonts w:ascii="Courier New" w:hAnsi="Courier New" w:cs="Courier New" w:eastAsia="Courier New"/>
          <w:sz w:val="20"/>
        </w:rPr>
        <w:t xml:space="preserve">                                                                                &lt;xsd:length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maxOccurs="99" minOccurs="0" name="GovernmentAgencyGoodsItem"&gt;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&lt;ccts:UniqueID&gt;68A&lt;/ccts:UniqueID&gt;</w:t>
      </w:r>
    </w:p>
    <w:p>
      <w:r>
        <w:rPr>
          <w:rFonts w:ascii="Courier New" w:hAnsi="Courier New" w:cs="Courier New" w:eastAsia="Courier New"/>
          <w:sz w:val="20"/>
        </w:rPr>
        <w:t xml:space="preserve">                                                    &lt;ccts:Definition&gt;Goods item as declared to Government Agency.&lt;/ccts:Definition&gt;</w:t>
      </w:r>
    </w:p>
    <w:p>
      <w:r>
        <w:rPr>
          <w:rFonts w:ascii="Courier New" w:hAnsi="Courier New" w:cs="Courier New" w:eastAsia="Courier New"/>
          <w:sz w:val="20"/>
        </w:rPr>
        <w:t xml:space="preserve">                                                    &lt;ccts:Cardinality&gt;0..99&lt;/ccts:Cardinality&gt;</w:t>
      </w:r>
    </w:p>
    <w:p>
      <w:r>
        <w:rPr>
          <w:rFonts w:ascii="Courier New" w:hAnsi="Courier New" w:cs="Courier New" w:eastAsia="Courier New"/>
          <w:sz w:val="20"/>
        </w:rPr>
        <w:t xml:space="preserve">                                                    &lt;ccts:ObjectClassTerm&gt;Government Agency Goods Item&lt;/ccts:ObjectClassTerm&gt;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name="SequenceNumeric"&gt;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&lt;ccts:UniqueID&gt;WCOID006&lt;/ccts:UniqueID&gt;</w:t>
      </w:r>
    </w:p>
    <w:p>
      <w:r>
        <w:rPr>
          <w:rFonts w:ascii="Courier New" w:hAnsi="Courier New" w:cs="Courier New" w:eastAsia="Courier New"/>
          <w:sz w:val="20"/>
        </w:rPr>
        <w:t xml:space="preserve">                                                                &lt;ccts:DictionaryEntryName&gt;Government Agency Goods Item. Sequence. Numeric&lt;/ccts:DictionaryEntryName&gt;</w:t>
      </w:r>
    </w:p>
    <w:p>
      <w:r>
        <w:rPr>
          <w:rFonts w:ascii="Courier New" w:hAnsi="Courier New" w:cs="Courier New" w:eastAsia="Courier New"/>
          <w:sz w:val="20"/>
        </w:rPr>
        <w:t xml:space="preserve">                                                                &lt;ccts:Definition&gt;Number indicating the position in a sequence.&lt;/ccts:Definition&gt;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&lt;ccts:ObjectClassTerm&gt;Government Agency Goods Item&lt;/ccts:ObjectClassTerm&gt;</w:t>
      </w:r>
    </w:p>
    <w:p>
      <w:r>
        <w:rPr>
          <w:rFonts w:ascii="Courier New" w:hAnsi="Courier New" w:cs="Courier New" w:eastAsia="Courier New"/>
          <w:sz w:val="20"/>
        </w:rPr>
        <w:t xml:space="preserve">                                                                &lt;ccts:PropertyTerm&gt;Sequence&lt;/ccts:PropertyTerm&gt;</w:t>
      </w:r>
    </w:p>
    <w:p>
      <w:r>
        <w:rPr>
          <w:rFonts w:ascii="Courier New" w:hAnsi="Courier New" w:cs="Courier New" w:eastAsia="Courier New"/>
          <w:sz w:val="20"/>
        </w:rPr>
        <w:t xml:space="preserve">                                                                &lt;ccts:RepresentationTerm&gt;Numeric&lt;/ccts:RepresentationTerm&gt;</w:t>
      </w:r>
    </w:p>
    <w:p>
      <w:r>
        <w:rPr>
          <w:rFonts w:ascii="Courier New" w:hAnsi="Courier New" w:cs="Courier New" w:eastAsia="Courier New"/>
          <w:sz w:val="20"/>
        </w:rPr>
        <w:t xml:space="preserve">                                                                &lt;tsw:ChineseName&gt;項次&lt;/tsw:ChineseName&gt;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&lt;tsw:Format&gt;n..4&lt;/tsw:Format&gt;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&lt;xsd:simpleType&gt;</w:t>
      </w:r>
    </w:p>
    <w:p>
      <w:r>
        <w:rPr>
          <w:rFonts w:ascii="Courier New" w:hAnsi="Courier New" w:cs="Courier New" w:eastAsia="Courier New"/>
          <w:sz w:val="20"/>
        </w:rPr>
        <w:t xml:space="preserve">                                                            &lt;xsd:restriction base="ds:GovernmentAgencyGoodsItemSequenceNumericType"&gt;</w:t>
      </w:r>
    </w:p>
    <w:p>
      <w:r>
        <w:rPr>
          <w:rFonts w:ascii="Courier New" w:hAnsi="Courier New" w:cs="Courier New" w:eastAsia="Courier New"/>
          <w:sz w:val="20"/>
        </w:rPr>
        <w:t xml:space="preserve">                                                                &lt;xsd:minInclusive value="0"/&gt;</w:t>
      </w:r>
    </w:p>
    <w:p>
      <w:r>
        <w:rPr>
          <w:rFonts w:ascii="Courier New" w:hAnsi="Courier New" w:cs="Courier New" w:eastAsia="Courier New"/>
          <w:sz w:val="20"/>
        </w:rPr>
        <w:t xml:space="preserve">                                                                &lt;xsd:maxInclusive value="9999"/&gt;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maxOccurs="9" minOccurs="0" name="AdditionalInformation"&gt;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&lt;ccts:UniqueID&gt;03A&lt;/ccts:UniqueID&gt;</w:t>
      </w:r>
    </w:p>
    <w:p>
      <w:r>
        <w:rPr>
          <w:rFonts w:ascii="Courier New" w:hAnsi="Courier New" w:cs="Courier New" w:eastAsia="Courier New"/>
          <w:sz w:val="20"/>
        </w:rPr>
        <w:t xml:space="preserve">                                                                &lt;ccts:Definition&gt;Special request to government from Declarant to take or not to take action.&lt;/ccts:Definition&gt;</w:t>
      </w:r>
    </w:p>
    <w:p>
      <w:r>
        <w:rPr>
          <w:rFonts w:ascii="Courier New" w:hAnsi="Courier New" w:cs="Courier New" w:eastAsia="Courier New"/>
          <w:sz w:val="20"/>
        </w:rPr>
        <w:t xml:space="preserve">                                                                &lt;ccts:Cardinality&gt;0..9&lt;/ccts:Cardinality&gt;</w:t>
      </w:r>
    </w:p>
    <w:p>
      <w:r>
        <w:rPr>
          <w:rFonts w:ascii="Courier New" w:hAnsi="Courier New" w:cs="Courier New" w:eastAsia="Courier New"/>
          <w:sz w:val="20"/>
        </w:rPr>
        <w:t xml:space="preserve">                                                                &lt;ccts:ObjectClassTerm&gt;Additional Information&lt;/ccts:ObjectClassTerm&gt;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name="StatementCode"&gt;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&lt;ccts:UniqueID&gt;WCOID226&lt;/ccts:UniqueID&gt;</w:t>
      </w:r>
    </w:p>
    <w:p>
      <w:r>
        <w:rPr>
          <w:rFonts w:ascii="Courier New" w:hAnsi="Courier New" w:cs="Courier New" w:eastAsia="Courier New"/>
          <w:sz w:val="20"/>
        </w:rPr>
        <w:t xml:space="preserve">                                                                            &lt;ccts:DictionaryEntryName&gt;Additional Information. Statement. Code&lt;/ccts:DictionaryEntryName&gt;</w:t>
      </w:r>
    </w:p>
    <w:p>
      <w:r>
        <w:rPr>
          <w:rFonts w:ascii="Courier New" w:hAnsi="Courier New" w:cs="Courier New" w:eastAsia="Courier New"/>
          <w:sz w:val="20"/>
        </w:rPr>
        <w:t xml:space="preserve">                                                                            &lt;ccts:Definition&gt;Coded form of an additional statement.&lt;/ccts:Definition&gt;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&lt;ccts:ObjectClassTerm&gt;Additional Information&lt;/ccts:ObjectClassTerm&gt;</w:t>
      </w:r>
    </w:p>
    <w:p>
      <w:r>
        <w:rPr>
          <w:rFonts w:ascii="Courier New" w:hAnsi="Courier New" w:cs="Courier New" w:eastAsia="Courier New"/>
          <w:sz w:val="20"/>
        </w:rPr>
        <w:t xml:space="preserve">                                                                            &lt;ccts:PropertyTerm&gt;Statement&lt;/ccts:PropertyTerm&gt;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&lt;tsw:ChineseName&gt;輸出入規定&lt;/tsw:ChineseName&gt;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base="ds:AdditionalInformationStatementCodeType"&gt;</w:t>
      </w:r>
    </w:p>
    <w:p>
      <w:r>
        <w:rPr>
          <w:rFonts w:ascii="Courier New" w:hAnsi="Courier New" w:cs="Courier New" w:eastAsia="Courier New"/>
          <w:sz w:val="20"/>
        </w:rPr>
        <w:t xml:space="preserve">                                                                                &lt;xsd:length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maxOccurs="9" name="Error"&gt;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&lt;ccts:UniqueID&gt;53A+&lt;/ccts:UniqueID&gt;</w:t>
      </w:r>
    </w:p>
    <w:p>
      <w:r>
        <w:rPr>
          <w:rFonts w:ascii="Courier New" w:hAnsi="Courier New" w:cs="Courier New" w:eastAsia="Courier New"/>
          <w:sz w:val="20"/>
        </w:rPr>
        <w:t xml:space="preserve">                                                                &lt;ccts:Definition&gt;Details to identify data validation errors.&lt;/ccts:Definition&gt;</w:t>
      </w:r>
    </w:p>
    <w:p>
      <w:r>
        <w:rPr>
          <w:rFonts w:ascii="Courier New" w:hAnsi="Courier New" w:cs="Courier New" w:eastAsia="Courier New"/>
          <w:sz w:val="20"/>
        </w:rPr>
        <w:t xml:space="preserve">                                                                &lt;ccts:Cardinality&gt;1..9&lt;/ccts:Cardinality&gt;</w:t>
      </w:r>
    </w:p>
    <w:p>
      <w:r>
        <w:rPr>
          <w:rFonts w:ascii="Courier New" w:hAnsi="Courier New" w:cs="Courier New" w:eastAsia="Courier New"/>
          <w:sz w:val="20"/>
        </w:rPr>
        <w:t xml:space="preserve">                                                                &lt;ccts:ObjectClassTerm&gt;Error&lt;/ccts:ObjectClassTerm&gt;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name="ValidationCode"&gt;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&lt;ccts:UniqueID&gt;WCOID377&lt;/ccts:UniqueID&gt;</w:t>
      </w:r>
    </w:p>
    <w:p>
      <w:r>
        <w:rPr>
          <w:rFonts w:ascii="Courier New" w:hAnsi="Courier New" w:cs="Courier New" w:eastAsia="Courier New"/>
          <w:sz w:val="20"/>
        </w:rPr>
        <w:t xml:space="preserve">                                                                            &lt;ccts:DictionaryEntryName&gt;Error. Validation. Code&lt;/ccts:DictionaryEntryName&gt;</w:t>
      </w:r>
    </w:p>
    <w:p>
      <w:r>
        <w:rPr>
          <w:rFonts w:ascii="Courier New" w:hAnsi="Courier New" w:cs="Courier New" w:eastAsia="Courier New"/>
          <w:sz w:val="20"/>
        </w:rPr>
        <w:t xml:space="preserve">                                                                            &lt;ccts:Definition&gt;Code specifying a data validation error.&lt;/ccts:Definition&gt;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&lt;ccts:ObjectClassTerm&gt;Error&lt;/ccts:ObjectClassTerm&gt;</w:t>
      </w:r>
    </w:p>
    <w:p>
      <w:r>
        <w:rPr>
          <w:rFonts w:ascii="Courier New" w:hAnsi="Courier New" w:cs="Courier New" w:eastAsia="Courier New"/>
          <w:sz w:val="20"/>
        </w:rPr>
        <w:t xml:space="preserve">                                                                            &lt;ccts:PropertyTerm&gt;Validation&lt;/ccts:PropertyTerm&gt;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&lt;tsw:ChineseName&gt;應補辦事項代碼&lt;/tsw:ChineseName&gt;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base="ds:ErrorValidationCodeType"&gt;</w:t>
      </w:r>
    </w:p>
    <w:p>
      <w:r>
        <w:rPr>
          <w:rFonts w:ascii="Courier New" w:hAnsi="Courier New" w:cs="Courier New" w:eastAsia="Courier New"/>
          <w:sz w:val="20"/>
        </w:rPr>
        <w:t xml:space="preserve">                                                                                &lt;xsd:length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name="GovernmentProcedure"&gt;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&lt;ccts:UniqueID&gt;70A&lt;/ccts:UniqueID&gt;</w:t>
      </w:r>
    </w:p>
    <w:p>
      <w:r>
        <w:rPr>
          <w:rFonts w:ascii="Courier New" w:hAnsi="Courier New" w:cs="Courier New" w:eastAsia="Courier New"/>
          <w:sz w:val="20"/>
        </w:rPr>
        <w:t xml:space="preserve">                                        &lt;ccts:Definition&gt;Details about the current and previous government procedure.&lt;/ccts:Definition&gt;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&lt;ccts:ObjectClassTerm&gt;Government Procedure&lt;/ccts:ObjectClassTerm&gt;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name="tw_TransportTypeCode"&gt;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&lt;ccts:UniqueID&gt;TW051&lt;/ccts:UniqueID&gt;</w:t>
      </w:r>
    </w:p>
    <w:p>
      <w:r>
        <w:rPr>
          <w:rFonts w:ascii="Courier New" w:hAnsi="Courier New" w:cs="Courier New" w:eastAsia="Courier New"/>
          <w:sz w:val="20"/>
        </w:rPr>
        <w:t xml:space="preserve">                                                    &lt;ccts:DictionaryEntryName&gt;Government Procedure. Transport Type. Code&lt;/ccts:DictionaryEntryName&gt;</w:t>
      </w:r>
    </w:p>
    <w:p>
      <w:r>
        <w:rPr>
          <w:rFonts w:ascii="Courier New" w:hAnsi="Courier New" w:cs="Courier New" w:eastAsia="Courier New"/>
          <w:sz w:val="20"/>
        </w:rPr>
        <w:t xml:space="preserve">                                                    &lt;ccts:Definition&gt;Import or export of declaration.&lt;/ccts:Definition&gt;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&lt;ccts:ObjectClassTerm&gt;Government Procedure&lt;/ccts:ObjectClassTerm&gt;</w:t>
      </w:r>
    </w:p>
    <w:p>
      <w:r>
        <w:rPr>
          <w:rFonts w:ascii="Courier New" w:hAnsi="Courier New" w:cs="Courier New" w:eastAsia="Courier New"/>
          <w:sz w:val="20"/>
        </w:rPr>
        <w:t xml:space="preserve">                                                    &lt;ccts:PropertyTerm&gt;Transport Type&lt;/ccts:PropertyTerm&gt;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&lt;tsw:ChineseName&gt;進出口別代碼&lt;/tsw:ChineseName&gt;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&lt;tsw:Format&gt;an1&lt;/tsw:Format&gt;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base="twds:GovernmentProcedureTransportTypeCodeType"&gt;</w:t>
      </w:r>
    </w:p>
    <w:p>
      <w:r>
        <w:rPr>
          <w:rFonts w:ascii="Courier New" w:hAnsi="Courier New" w:cs="Courier New" w:eastAsia="Courier New"/>
          <w:sz w:val="20"/>
        </w:rPr>
        <w:t xml:space="preserve">                                                        &lt;xsd:length value="1"/&gt;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&lt;xsd:element minOccurs="0" name="Packaging"&gt;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&lt;ccts:UniqueID&gt;93A&lt;/ccts:UniqueID&gt;</w:t>
      </w:r>
    </w:p>
    <w:p>
      <w:r>
        <w:rPr>
          <w:rFonts w:ascii="Courier New" w:hAnsi="Courier New" w:cs="Courier New" w:eastAsia="Courier New"/>
          <w:sz w:val="20"/>
        </w:rPr>
        <w:t xml:space="preserve">                                        &lt;ccts:Definition&gt;Details related to packaging.&lt;/ccts:Definition&gt;</w:t>
      </w:r>
    </w:p>
    <w:p>
      <w:r>
        <w:rPr>
          <w:rFonts w:ascii="Courier New" w:hAnsi="Courier New" w:cs="Courier New" w:eastAsia="Courier New"/>
          <w:sz w:val="20"/>
        </w:rPr>
        <w:t xml:space="preserve">                                        &lt;ccts:Cardinality&gt;0..1&lt;/ccts:Cardinality&gt;</w:t>
      </w:r>
    </w:p>
    <w:p>
      <w:r>
        <w:rPr>
          <w:rFonts w:ascii="Courier New" w:hAnsi="Courier New" w:cs="Courier New" w:eastAsia="Courier New"/>
          <w:sz w:val="20"/>
        </w:rPr>
        <w:t xml:space="preserve">                                        &lt;ccts:ObjectClassTerm&gt;Packaging&lt;/ccts:ObjectClassTerm&gt;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&lt;xsd:element name="TypeCode"&gt;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&lt;xsd:documentation xml:lang="en"&gt;</w:t>
      </w:r>
    </w:p>
    <w:p>
      <w:r>
        <w:rPr>
          <w:rFonts w:ascii="Courier New" w:hAnsi="Courier New" w:cs="Courier New" w:eastAsia="Courier New"/>
          <w:sz w:val="20"/>
        </w:rPr>
        <w:t xml:space="preserve">                                                    &lt;ccts:UniqueID&gt;WCOID141&lt;/ccts:UniqueID&gt;</w:t>
      </w:r>
    </w:p>
    <w:p>
      <w:r>
        <w:rPr>
          <w:rFonts w:ascii="Courier New" w:hAnsi="Courier New" w:cs="Courier New" w:eastAsia="Courier New"/>
          <w:sz w:val="20"/>
        </w:rPr>
        <w:t xml:space="preserve">                                                    &lt;ccts:DictionaryEntryName&gt;Packaging. Type. Code&lt;/ccts:DictionaryEntryName&gt;</w:t>
      </w:r>
    </w:p>
    <w:p>
      <w:r>
        <w:rPr>
          <w:rFonts w:ascii="Courier New" w:hAnsi="Courier New" w:cs="Courier New" w:eastAsia="Courier New"/>
          <w:sz w:val="20"/>
        </w:rPr>
        <w:t xml:space="preserve">                                                    &lt;ccts:Definition&gt;Code specifying the type of package of an item.&lt;/ccts:Definition&gt;</w:t>
      </w:r>
    </w:p>
    <w:p>
      <w:r>
        <w:rPr>
          <w:rFonts w:ascii="Courier New" w:hAnsi="Courier New" w:cs="Courier New" w:eastAsia="Courier New"/>
          <w:sz w:val="20"/>
        </w:rPr>
        <w:t xml:space="preserve">                                                    &lt;ccts:Cardinality&gt;1&lt;/ccts:Cardinality&gt;</w:t>
      </w:r>
    </w:p>
    <w:p>
      <w:r>
        <w:rPr>
          <w:rFonts w:ascii="Courier New" w:hAnsi="Courier New" w:cs="Courier New" w:eastAsia="Courier New"/>
          <w:sz w:val="20"/>
        </w:rPr>
        <w:t xml:space="preserve">                                                    &lt;ccts:ObjectClassTerm&gt;Packaging&lt;/ccts:ObjectClassTerm&gt;</w:t>
      </w:r>
    </w:p>
    <w:p>
      <w:r>
        <w:rPr>
          <w:rFonts w:ascii="Courier New" w:hAnsi="Courier New" w:cs="Courier New" w:eastAsia="Courier New"/>
          <w:sz w:val="20"/>
        </w:rPr>
        <w:t xml:space="preserve">                                                    &lt;ccts:PropertyTerm&gt;Type&lt;/ccts:PropertyTerm&gt;</w:t>
      </w:r>
    </w:p>
    <w:p>
      <w:r>
        <w:rPr>
          <w:rFonts w:ascii="Courier New" w:hAnsi="Courier New" w:cs="Courier New" w:eastAsia="Courier New"/>
          <w:sz w:val="20"/>
        </w:rPr>
        <w:t xml:space="preserve">                                                    &lt;ccts:RepresentationTerm&gt;Code&lt;/ccts:RepresentationTerm&gt;</w:t>
      </w:r>
    </w:p>
    <w:p>
      <w:r>
        <w:rPr>
          <w:rFonts w:ascii="Courier New" w:hAnsi="Courier New" w:cs="Courier New" w:eastAsia="Courier New"/>
          <w:sz w:val="20"/>
        </w:rPr>
        <w:t xml:space="preserve">                                                    &lt;tsw:ChineseName&gt;件數單位&lt;/tsw:ChineseName&gt;</w:t>
      </w:r>
    </w:p>
    <w:p>
      <w:r>
        <w:rPr>
          <w:rFonts w:ascii="Courier New" w:hAnsi="Courier New" w:cs="Courier New" w:eastAsia="Courier New"/>
          <w:sz w:val="20"/>
        </w:rPr>
        <w:t xml:space="preserve">                                                    &lt;tsw:Remark/&gt;</w:t>
      </w:r>
    </w:p>
    <w:p>
      <w:r>
        <w:rPr>
          <w:rFonts w:ascii="Courier New" w:hAnsi="Courier New" w:cs="Courier New" w:eastAsia="Courier New"/>
          <w:sz w:val="20"/>
        </w:rPr>
        <w:t xml:space="preserve">                                                    &lt;tsw:Format&gt;an..3&lt;/tsw:Format&gt;</w:t>
      </w:r>
    </w:p>
    <w:p>
      <w:r>
        <w:rPr>
          <w:rFonts w:ascii="Courier New" w:hAnsi="Courier New" w:cs="Courier New" w:eastAsia="Courier New"/>
          <w:sz w:val="20"/>
        </w:rPr>
        <w:t xml:space="preserve">                                                &lt;/xsd:documentation&gt;</w:t>
      </w:r>
    </w:p>
    <w:p>
      <w:r>
        <w:rPr>
          <w:rFonts w:ascii="Courier New" w:hAnsi="Courier New" w:cs="Courier New" w:eastAsia="Courier New"/>
          <w:sz w:val="20"/>
        </w:rPr>
        <w:t xml:space="preserve">                                            &lt;/xsd:annotation&gt;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&lt;xsd:restriction base="ds:PackagingTypeCodeType"&gt;</w:t>
      </w:r>
    </w:p>
    <w:p>
      <w:r>
        <w:rPr>
          <w:rFonts w:ascii="Courier New" w:hAnsi="Courier New" w:cs="Courier New" w:eastAsia="Courier New"/>
          <w:sz w:val="20"/>
        </w:rPr>
        <w:t xml:space="preserve">                                                        &lt;xsd:minLength value="0"/&gt;</w:t>
      </w:r>
    </w:p>
    <w:p>
      <w:r>
        <w:rPr>
          <w:rFonts w:ascii="Courier New" w:hAnsi="Courier New" w:cs="Courier New" w:eastAsia="Courier New"/>
          <w:sz w:val="20"/>
        </w:rPr>
        <w:t xml:space="preserve">                                                        &lt;xsd:maxLength value="3"/&gt;</w:t>
      </w:r>
    </w:p>
    <w:p>
      <w:r>
        <w:rPr>
          <w:rFonts w:ascii="Courier New" w:hAnsi="Courier New" w:cs="Courier New" w:eastAsia="Courier New"/>
          <w:sz w:val="20"/>
        </w:rPr>
        <w:t xml:space="preserve">                                                    &lt;/xsd:restriction&gt;</w:t>
      </w:r>
    </w:p>
    <w:p>
      <w:r>
        <w:rPr>
          <w:rFonts w:ascii="Courier New" w:hAnsi="Courier New" w:cs="Courier New" w:eastAsia="Courier New"/>
          <w:sz w:val="20"/>
        </w:rPr>
        <w:t xml:space="preserve">                                                &lt;/xsd:simpleContent&gt;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 xml:space="preserve">            &lt;/xsd:sequence&gt;</w:t>
      </w:r>
    </w:p>
    <w:p>
      <w:r>
        <w:rPr>
          <w:rFonts w:ascii="Courier New" w:hAnsi="Courier New" w:cs="Courier New" w:eastAsia="Courier New"/>
          <w:sz w:val="20"/>
        </w:rPr>
        <w:t xml:space="preserve">        &lt;/xsd:complexType&gt;</w:t>
      </w:r>
    </w:p>
    <w:p>
      <w:r>
        <w:rPr>
          <w:rFonts w:ascii="Courier New" w:hAnsi="Courier New" w:cs="Courier New" w:eastAsia="Courier New"/>
          <w:sz w:val="20"/>
        </w:rPr>
        <w:t xml:space="preserve">    &lt;/xsd:element&gt;</w:t>
      </w:r>
    </w:p>
    <w:p>
      <w:r>
        <w:rPr>
          <w:rFonts w:ascii="Courier New" w:hAnsi="Courier New" w:cs="Courier New" w:eastAsia="Courier New"/>
          <w:sz w:val="20"/>
        </w:rPr>
        <w:t>&lt;/xsd:schema&gt;</w:t>
      </w:r>
    </w:p>
    <w:sectPr w:rsidR="00D85D06" w:rsidRPr="00751657" w:rsidSect="00DD52D6">
      <w:headerReference w:type="default" r:id="rId8"/>
      <w:pgSz w:w="16838" w:h="11906" w:orient="landscape" w:code="9"/>
      <w:pgMar w:top="1418" w:right="1418" w:bottom="1418" w:left="1418" w:header="851" w:footer="725"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F88" w:rsidRDefault="00B13F88">
      <w:r>
        <w:separator/>
      </w:r>
    </w:p>
    <w:p w:rsidR="00B13F88" w:rsidRDefault="00B13F88"/>
    <w:p w:rsidR="00B13F88" w:rsidRDefault="00B13F88"/>
    <w:p w:rsidR="00B13F88" w:rsidRDefault="00B13F88"/>
    <w:p w:rsidR="00B13F88" w:rsidRDefault="00B13F88"/>
    <w:p w:rsidR="00B13F88" w:rsidRDefault="00B13F88"/>
  </w:endnote>
  <w:endnote w:type="continuationSeparator" w:id="0">
    <w:p w:rsidR="00B13F88" w:rsidRDefault="00B13F88">
      <w:r>
        <w:continuationSeparator/>
      </w:r>
    </w:p>
    <w:p w:rsidR="00B13F88" w:rsidRDefault="00B13F88"/>
    <w:p w:rsidR="00B13F88" w:rsidRDefault="00B13F88"/>
    <w:p w:rsidR="00B13F88" w:rsidRDefault="00B13F88"/>
    <w:p w:rsidR="00B13F88" w:rsidRDefault="00B13F88"/>
    <w:p w:rsidR="00B13F88" w:rsidRDefault="00B13F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1"/>
    <w:family w:val="roman"/>
    <w:pitch w:val="variable"/>
    <w:sig w:usb0="00002000" w:usb1="00000000" w:usb2="00000000" w:usb3="00000000" w:csb0="00000000" w:csb1="00000000"/>
  </w:font>
  <w:font w:name="細明體">
    <w:altName w:val="MingLiU"/>
    <w:panose1 w:val="02020509000000000000"/>
    <w:charset w:val="88"/>
    <w:family w:val="modern"/>
    <w:pitch w:val="fixed"/>
    <w:sig w:usb0="A00002FF" w:usb1="28CFFCFA" w:usb2="00000016" w:usb3="00000000" w:csb0="00100001" w:csb1="00000000"/>
  </w:font>
  <w:font w:name="?">
    <w:altName w:val="Malgun Gothic Semilight"/>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F88" w:rsidRDefault="00B13F88">
      <w:r>
        <w:separator/>
      </w:r>
    </w:p>
    <w:p w:rsidR="00B13F88" w:rsidRDefault="00B13F88"/>
    <w:p w:rsidR="00B13F88" w:rsidRDefault="00B13F88"/>
    <w:p w:rsidR="00B13F88" w:rsidRDefault="00B13F88"/>
    <w:p w:rsidR="00B13F88" w:rsidRDefault="00B13F88"/>
    <w:p w:rsidR="00B13F88" w:rsidRDefault="00B13F88"/>
  </w:footnote>
  <w:footnote w:type="continuationSeparator" w:id="0">
    <w:p w:rsidR="00B13F88" w:rsidRDefault="00B13F88">
      <w:r>
        <w:continuationSeparator/>
      </w:r>
    </w:p>
    <w:p w:rsidR="00B13F88" w:rsidRDefault="00B13F88"/>
    <w:p w:rsidR="00B13F88" w:rsidRDefault="00B13F88"/>
    <w:p w:rsidR="00B13F88" w:rsidRDefault="00B13F88"/>
    <w:p w:rsidR="00B13F88" w:rsidRDefault="00B13F88"/>
    <w:p w:rsidR="00B13F88" w:rsidRDefault="00B13F8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2897" w:rsidRPr="00A92F52" w:rsidRDefault="00872897" w:rsidP="00BA1D6F">
    <w:pPr>
      <w:pBdr>
        <w:bottom w:val="thinThickSmallGap" w:sz="24" w:space="1" w:color="auto"/>
      </w:pBdr>
      <w:spacing w:line="340" w:lineRule="exact"/>
      <w:rPr>
        <w:rFonts w:ascii="標楷體" w:hAnsi="標楷體" w:hint="eastAsia"/>
        <w:noProof/>
      </w:rPr>
    </w:pPr>
    <w:r w:rsidRPr="00A92F52">
      <w:rPr>
        <w:rFonts w:ascii="標楷體" w:hAnsi="標楷體" w:hint="eastAsia"/>
        <w:noProof/>
      </w:rPr>
      <w:t>財政部關</w:t>
    </w:r>
    <w:r w:rsidR="00025946">
      <w:rPr>
        <w:rFonts w:ascii="標楷體" w:hAnsi="標楷體" w:hint="eastAsia"/>
        <w:noProof/>
      </w:rPr>
      <w:t>務署</w:t>
    </w:r>
  </w:p>
  <w:p w:rsidR="00872897" w:rsidRPr="00C36C57" w:rsidRDefault="00D33861" w:rsidP="00BA1D6F">
    <w:pPr>
      <w:pBdr>
        <w:bottom w:val="thinThickSmallGap" w:sz="24" w:space="1" w:color="auto"/>
      </w:pBdr>
      <w:tabs>
        <w:tab w:val="right" w:pos="14002"/>
      </w:tabs>
      <w:spacing w:line="320" w:lineRule="exact"/>
      <w:rPr>
        <w:rFonts w:hint="eastAsia"/>
        <w:noProof/>
      </w:rPr>
    </w:pPr>
    <w:r>
      <w:rPr>
        <w:rFonts w:hint="eastAsia"/>
        <w:noProof/>
      </w:rPr>
      <w:t>關港貿</w:t>
    </w:r>
    <w:r w:rsidRPr="00C37D7A">
      <w:rPr>
        <w:noProof/>
      </w:rPr>
      <w:t>XML</w:t>
    </w:r>
    <w:r>
      <w:rPr>
        <w:rFonts w:hint="eastAsia"/>
        <w:noProof/>
      </w:rPr>
      <w:t>訊息建置指引（通關）</w:t>
    </w:r>
    <w:r w:rsidR="00872897">
      <w:rPr>
        <w:rFonts w:hint="eastAsia"/>
        <w:noProof/>
      </w:rPr>
      <w:tab/>
    </w:r>
    <w:r w:rsidR="00872897" w:rsidRPr="00BA1D6F">
      <w:t>應補辦事項通知</w:t>
    </w:r>
    <w:r w:rsidR="00872897">
      <w:rPr>
        <w:rFonts w:hint="eastAsia"/>
        <w:noProof/>
      </w:rPr>
      <w:t>（</w:t>
    </w:r>
    <w:r w:rsidR="00872897">
      <w:rPr>
        <w:rFonts w:hint="eastAsia"/>
        <w:noProof/>
      </w:rPr>
      <w:t>N5107</w:t>
    </w:r>
    <w:r w:rsidR="00872897">
      <w:rPr>
        <w:rFonts w:hint="eastAsia"/>
        <w:noProof/>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18CB86E"/>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538EEABE"/>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AED4905A"/>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38F45934"/>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DAE14C4"/>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8A6CCB38"/>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0A8CDFC8"/>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DA765CF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A7CE9EA"/>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079EAA2C"/>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57038A"/>
    <w:multiLevelType w:val="multilevel"/>
    <w:tmpl w:val="04090023"/>
    <w:styleLink w:val="a1"/>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11" w15:restartNumberingAfterBreak="0">
    <w:nsid w:val="01CB1B65"/>
    <w:multiLevelType w:val="hybridMultilevel"/>
    <w:tmpl w:val="5C4240A4"/>
    <w:lvl w:ilvl="0" w:tplc="043A4DDC">
      <w:start w:val="1"/>
      <w:numFmt w:val="decimal"/>
      <w:lvlText w:val="%1."/>
      <w:lvlJc w:val="left"/>
      <w:pPr>
        <w:tabs>
          <w:tab w:val="left" w:pos="400"/>
        </w:tabs>
        <w:ind w:left="400" w:hanging="400"/>
      </w:pPr>
      <w:rPr>
        <w:rFonts w:ascii="Times New Roman" w:hAnsi="Times New Roman" w:cs="Times New Roman"/>
      </w:rPr>
    </w:lvl>
    <w:lvl w:ilvl="1" w:tplc="35591BB8" w:tentative="1">
      <w:start w:val="1"/>
      <w:numFmt w:val="decimal"/>
      <w:lvlText w:val="%2."/>
      <w:lvlJc w:val="left"/>
      <w:pPr>
        <w:tabs>
          <w:tab w:val="left" w:pos="0"/>
        </w:tabs>
      </w:pPr>
      <w:rPr>
        <w:rFonts w:ascii="Times New Roman" w:hAnsi="Times New Roman" w:cs="Times New Roman"/>
      </w:rPr>
    </w:lvl>
    <w:lvl w:ilvl="2" w:tplc="0C21121E" w:tentative="1">
      <w:start w:val="1"/>
      <w:numFmt w:val="decimal"/>
      <w:lvlText w:val="%3."/>
      <w:lvlJc w:val="left"/>
      <w:pPr>
        <w:tabs>
          <w:tab w:val="left" w:pos="0"/>
        </w:tabs>
      </w:pPr>
      <w:rPr>
        <w:rFonts w:ascii="Times New Roman" w:hAnsi="Times New Roman" w:cs="Times New Roman"/>
      </w:rPr>
    </w:lvl>
    <w:lvl w:ilvl="3" w:tplc="16CAFA87" w:tentative="1">
      <w:start w:val="1"/>
      <w:numFmt w:val="decimal"/>
      <w:lvlText w:val="%4."/>
      <w:lvlJc w:val="left"/>
      <w:pPr>
        <w:tabs>
          <w:tab w:val="left" w:pos="0"/>
        </w:tabs>
      </w:pPr>
      <w:rPr>
        <w:rFonts w:ascii="Times New Roman" w:hAnsi="Times New Roman" w:cs="Times New Roman"/>
      </w:rPr>
    </w:lvl>
    <w:lvl w:ilvl="4" w:tplc="1A89D395" w:tentative="1">
      <w:start w:val="1"/>
      <w:numFmt w:val="decimal"/>
      <w:lvlText w:val="%5."/>
      <w:lvlJc w:val="left"/>
      <w:pPr>
        <w:tabs>
          <w:tab w:val="left" w:pos="0"/>
        </w:tabs>
      </w:pPr>
      <w:rPr>
        <w:rFonts w:ascii="Times New Roman" w:hAnsi="Times New Roman" w:cs="Times New Roman"/>
      </w:rPr>
    </w:lvl>
    <w:lvl w:ilvl="5" w:tplc="3E441BCC" w:tentative="1">
      <w:start w:val="1"/>
      <w:numFmt w:val="decimal"/>
      <w:lvlText w:val="%6."/>
      <w:lvlJc w:val="left"/>
      <w:pPr>
        <w:tabs>
          <w:tab w:val="left" w:pos="0"/>
        </w:tabs>
      </w:pPr>
      <w:rPr>
        <w:rFonts w:ascii="Times New Roman" w:hAnsi="Times New Roman" w:cs="Times New Roman"/>
      </w:rPr>
    </w:lvl>
    <w:lvl w:ilvl="6" w:tplc="2161688E" w:tentative="1">
      <w:start w:val="1"/>
      <w:numFmt w:val="decimal"/>
      <w:lvlText w:val="%7."/>
      <w:lvlJc w:val="left"/>
      <w:pPr>
        <w:tabs>
          <w:tab w:val="left" w:pos="0"/>
        </w:tabs>
      </w:pPr>
      <w:rPr>
        <w:rFonts w:ascii="Times New Roman" w:hAnsi="Times New Roman" w:cs="Times New Roman"/>
      </w:rPr>
    </w:lvl>
    <w:lvl w:ilvl="7" w:tplc="7CBBD489" w:tentative="1">
      <w:start w:val="1"/>
      <w:numFmt w:val="decimal"/>
      <w:lvlText w:val="%8."/>
      <w:lvlJc w:val="left"/>
      <w:pPr>
        <w:tabs>
          <w:tab w:val="left" w:pos="0"/>
        </w:tabs>
      </w:pPr>
      <w:rPr>
        <w:rFonts w:ascii="Times New Roman" w:hAnsi="Times New Roman" w:cs="Times New Roman"/>
      </w:rPr>
    </w:lvl>
    <w:lvl w:ilvl="8" w:tplc="0F378340" w:tentative="1">
      <w:start w:val="1"/>
      <w:numFmt w:val="decimal"/>
      <w:lvlText w:val="%9."/>
      <w:lvlJc w:val="left"/>
      <w:pPr>
        <w:tabs>
          <w:tab w:val="left" w:pos="0"/>
        </w:tabs>
      </w:pPr>
      <w:rPr>
        <w:rFonts w:ascii="Times New Roman" w:hAnsi="Times New Roman" w:cs="Times New Roman"/>
      </w:rPr>
    </w:lvl>
  </w:abstractNum>
  <w:abstractNum w:abstractNumId="12" w15:restartNumberingAfterBreak="0">
    <w:nsid w:val="0AEB2CBF"/>
    <w:multiLevelType w:val="hybridMultilevel"/>
    <w:tmpl w:val="778FA12B"/>
    <w:lvl w:ilvl="0" w:tplc="19EE8191">
      <w:start w:val="1"/>
      <w:numFmt w:val="decimal"/>
      <w:lvlText w:val="%1."/>
      <w:lvlJc w:val="left"/>
      <w:pPr>
        <w:tabs>
          <w:tab w:val="left" w:pos="400"/>
        </w:tabs>
        <w:ind w:left="400" w:hanging="400"/>
      </w:pPr>
      <w:rPr>
        <w:rFonts w:ascii="Times New Roman" w:hAnsi="Times New Roman" w:cs="Times New Roman"/>
      </w:rPr>
    </w:lvl>
    <w:lvl w:ilvl="1" w:tplc="4B6C33CB" w:tentative="1">
      <w:start w:val="1"/>
      <w:numFmt w:val="decimal"/>
      <w:lvlText w:val="%2."/>
      <w:lvlJc w:val="left"/>
      <w:pPr>
        <w:tabs>
          <w:tab w:val="left" w:pos="0"/>
        </w:tabs>
      </w:pPr>
      <w:rPr>
        <w:rFonts w:ascii="Times New Roman" w:hAnsi="Times New Roman" w:cs="Times New Roman"/>
      </w:rPr>
    </w:lvl>
    <w:lvl w:ilvl="2" w:tplc="59B7A682" w:tentative="1">
      <w:start w:val="1"/>
      <w:numFmt w:val="decimal"/>
      <w:lvlText w:val="%3."/>
      <w:lvlJc w:val="left"/>
      <w:pPr>
        <w:tabs>
          <w:tab w:val="left" w:pos="0"/>
        </w:tabs>
      </w:pPr>
      <w:rPr>
        <w:rFonts w:ascii="Times New Roman" w:hAnsi="Times New Roman" w:cs="Times New Roman"/>
      </w:rPr>
    </w:lvl>
    <w:lvl w:ilvl="3" w:tplc="2BD29974" w:tentative="1">
      <w:start w:val="1"/>
      <w:numFmt w:val="decimal"/>
      <w:lvlText w:val="%4."/>
      <w:lvlJc w:val="left"/>
      <w:pPr>
        <w:tabs>
          <w:tab w:val="left" w:pos="0"/>
        </w:tabs>
      </w:pPr>
      <w:rPr>
        <w:rFonts w:ascii="Times New Roman" w:hAnsi="Times New Roman" w:cs="Times New Roman"/>
      </w:rPr>
    </w:lvl>
    <w:lvl w:ilvl="4" w:tplc="427DE881" w:tentative="1">
      <w:start w:val="1"/>
      <w:numFmt w:val="decimal"/>
      <w:lvlText w:val="%5."/>
      <w:lvlJc w:val="left"/>
      <w:pPr>
        <w:tabs>
          <w:tab w:val="left" w:pos="0"/>
        </w:tabs>
      </w:pPr>
      <w:rPr>
        <w:rFonts w:ascii="Times New Roman" w:hAnsi="Times New Roman" w:cs="Times New Roman"/>
      </w:rPr>
    </w:lvl>
    <w:lvl w:ilvl="5" w:tplc="631AFF64" w:tentative="1">
      <w:start w:val="1"/>
      <w:numFmt w:val="decimal"/>
      <w:lvlText w:val="%6."/>
      <w:lvlJc w:val="left"/>
      <w:pPr>
        <w:tabs>
          <w:tab w:val="left" w:pos="0"/>
        </w:tabs>
      </w:pPr>
      <w:rPr>
        <w:rFonts w:ascii="Times New Roman" w:hAnsi="Times New Roman" w:cs="Times New Roman"/>
      </w:rPr>
    </w:lvl>
    <w:lvl w:ilvl="6" w:tplc="2B161C35" w:tentative="1">
      <w:start w:val="1"/>
      <w:numFmt w:val="decimal"/>
      <w:lvlText w:val="%7."/>
      <w:lvlJc w:val="left"/>
      <w:pPr>
        <w:tabs>
          <w:tab w:val="left" w:pos="0"/>
        </w:tabs>
      </w:pPr>
      <w:rPr>
        <w:rFonts w:ascii="Times New Roman" w:hAnsi="Times New Roman" w:cs="Times New Roman"/>
      </w:rPr>
    </w:lvl>
    <w:lvl w:ilvl="7" w:tplc="04335434" w:tentative="1">
      <w:start w:val="1"/>
      <w:numFmt w:val="decimal"/>
      <w:lvlText w:val="%8."/>
      <w:lvlJc w:val="left"/>
      <w:pPr>
        <w:tabs>
          <w:tab w:val="left" w:pos="0"/>
        </w:tabs>
      </w:pPr>
      <w:rPr>
        <w:rFonts w:ascii="Times New Roman" w:hAnsi="Times New Roman" w:cs="Times New Roman"/>
      </w:rPr>
    </w:lvl>
    <w:lvl w:ilvl="8" w:tplc="41A70B73" w:tentative="1">
      <w:start w:val="1"/>
      <w:numFmt w:val="decimal"/>
      <w:lvlText w:val="%9."/>
      <w:lvlJc w:val="left"/>
      <w:pPr>
        <w:tabs>
          <w:tab w:val="left" w:pos="0"/>
        </w:tabs>
      </w:pPr>
      <w:rPr>
        <w:rFonts w:ascii="Times New Roman" w:hAnsi="Times New Roman" w:cs="Times New Roman"/>
      </w:rPr>
    </w:lvl>
  </w:abstractNum>
  <w:abstractNum w:abstractNumId="13" w15:restartNumberingAfterBreak="0">
    <w:nsid w:val="0B015AC6"/>
    <w:multiLevelType w:val="hybridMultilevel"/>
    <w:tmpl w:val="8DCC363E"/>
    <w:lvl w:ilvl="0" w:tplc="E1CA7E38">
      <w:start w:val="1"/>
      <w:numFmt w:val="decimal"/>
      <w:lvlText w:val="G%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D8B28A4"/>
    <w:multiLevelType w:val="hybridMultilevel"/>
    <w:tmpl w:val="26DCD308"/>
    <w:lvl w:ilvl="0" w:tplc="7D9B2982">
      <w:start w:val="1"/>
      <w:numFmt w:val="decimal"/>
      <w:lvlText w:val="%1."/>
      <w:lvlJc w:val="left"/>
      <w:pPr>
        <w:tabs>
          <w:tab w:val="left" w:pos="400"/>
        </w:tabs>
        <w:ind w:left="400" w:hanging="400"/>
      </w:pPr>
      <w:rPr>
        <w:rFonts w:ascii="Times New Roman" w:hAnsi="Times New Roman" w:cs="Times New Roman"/>
      </w:rPr>
    </w:lvl>
    <w:lvl w:ilvl="1" w:tplc="51CFF014" w:tentative="1">
      <w:start w:val="1"/>
      <w:numFmt w:val="decimal"/>
      <w:lvlText w:val="%2."/>
      <w:lvlJc w:val="left"/>
      <w:pPr>
        <w:tabs>
          <w:tab w:val="left" w:pos="0"/>
        </w:tabs>
      </w:pPr>
      <w:rPr>
        <w:rFonts w:ascii="Times New Roman" w:hAnsi="Times New Roman" w:cs="Times New Roman"/>
      </w:rPr>
    </w:lvl>
    <w:lvl w:ilvl="2" w:tplc="00F855E0" w:tentative="1">
      <w:start w:val="1"/>
      <w:numFmt w:val="decimal"/>
      <w:lvlText w:val="%3."/>
      <w:lvlJc w:val="left"/>
      <w:pPr>
        <w:tabs>
          <w:tab w:val="left" w:pos="0"/>
        </w:tabs>
      </w:pPr>
      <w:rPr>
        <w:rFonts w:ascii="Times New Roman" w:hAnsi="Times New Roman" w:cs="Times New Roman"/>
      </w:rPr>
    </w:lvl>
    <w:lvl w:ilvl="3" w:tplc="010B0656" w:tentative="1">
      <w:start w:val="1"/>
      <w:numFmt w:val="decimal"/>
      <w:lvlText w:val="%4."/>
      <w:lvlJc w:val="left"/>
      <w:pPr>
        <w:tabs>
          <w:tab w:val="left" w:pos="0"/>
        </w:tabs>
      </w:pPr>
      <w:rPr>
        <w:rFonts w:ascii="Times New Roman" w:hAnsi="Times New Roman" w:cs="Times New Roman"/>
      </w:rPr>
    </w:lvl>
    <w:lvl w:ilvl="4" w:tplc="219078E7" w:tentative="1">
      <w:start w:val="1"/>
      <w:numFmt w:val="decimal"/>
      <w:lvlText w:val="%5."/>
      <w:lvlJc w:val="left"/>
      <w:pPr>
        <w:tabs>
          <w:tab w:val="left" w:pos="0"/>
        </w:tabs>
      </w:pPr>
      <w:rPr>
        <w:rFonts w:ascii="Times New Roman" w:hAnsi="Times New Roman" w:cs="Times New Roman"/>
      </w:rPr>
    </w:lvl>
    <w:lvl w:ilvl="5" w:tplc="339B605D" w:tentative="1">
      <w:start w:val="1"/>
      <w:numFmt w:val="decimal"/>
      <w:lvlText w:val="%6."/>
      <w:lvlJc w:val="left"/>
      <w:pPr>
        <w:tabs>
          <w:tab w:val="left" w:pos="0"/>
        </w:tabs>
      </w:pPr>
      <w:rPr>
        <w:rFonts w:ascii="Times New Roman" w:hAnsi="Times New Roman" w:cs="Times New Roman"/>
      </w:rPr>
    </w:lvl>
    <w:lvl w:ilvl="6" w:tplc="48CE3DC4" w:tentative="1">
      <w:start w:val="1"/>
      <w:numFmt w:val="decimal"/>
      <w:lvlText w:val="%7."/>
      <w:lvlJc w:val="left"/>
      <w:pPr>
        <w:tabs>
          <w:tab w:val="left" w:pos="0"/>
        </w:tabs>
      </w:pPr>
      <w:rPr>
        <w:rFonts w:ascii="Times New Roman" w:hAnsi="Times New Roman" w:cs="Times New Roman"/>
      </w:rPr>
    </w:lvl>
    <w:lvl w:ilvl="7" w:tplc="51E36874" w:tentative="1">
      <w:start w:val="1"/>
      <w:numFmt w:val="decimal"/>
      <w:lvlText w:val="%8."/>
      <w:lvlJc w:val="left"/>
      <w:pPr>
        <w:tabs>
          <w:tab w:val="left" w:pos="0"/>
        </w:tabs>
      </w:pPr>
      <w:rPr>
        <w:rFonts w:ascii="Times New Roman" w:hAnsi="Times New Roman" w:cs="Times New Roman"/>
      </w:rPr>
    </w:lvl>
    <w:lvl w:ilvl="8" w:tplc="69738F84" w:tentative="1">
      <w:start w:val="1"/>
      <w:numFmt w:val="decimal"/>
      <w:lvlText w:val="%9."/>
      <w:lvlJc w:val="left"/>
      <w:pPr>
        <w:tabs>
          <w:tab w:val="left" w:pos="0"/>
        </w:tabs>
      </w:pPr>
      <w:rPr>
        <w:rFonts w:ascii="Times New Roman" w:hAnsi="Times New Roman" w:cs="Times New Roman"/>
      </w:rPr>
    </w:lvl>
  </w:abstractNum>
  <w:abstractNum w:abstractNumId="15" w15:restartNumberingAfterBreak="0">
    <w:nsid w:val="0F1848F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0F8636E3"/>
    <w:multiLevelType w:val="hybridMultilevel"/>
    <w:tmpl w:val="15D1B468"/>
    <w:lvl w:ilvl="0" w:tplc="35BF3AB2">
      <w:start w:val="1"/>
      <w:numFmt w:val="decimal"/>
      <w:lvlText w:val="%1."/>
      <w:lvlJc w:val="left"/>
      <w:pPr>
        <w:tabs>
          <w:tab w:val="left" w:pos="400"/>
        </w:tabs>
        <w:ind w:left="400" w:hanging="400"/>
      </w:pPr>
      <w:rPr>
        <w:rFonts w:ascii="Times New Roman" w:hAnsi="Times New Roman" w:cs="Times New Roman"/>
      </w:rPr>
    </w:lvl>
    <w:lvl w:ilvl="1" w:tplc="21B40078" w:tentative="1">
      <w:start w:val="1"/>
      <w:numFmt w:val="decimal"/>
      <w:lvlText w:val="%2."/>
      <w:lvlJc w:val="left"/>
      <w:pPr>
        <w:tabs>
          <w:tab w:val="left" w:pos="0"/>
        </w:tabs>
      </w:pPr>
      <w:rPr>
        <w:rFonts w:ascii="Times New Roman" w:hAnsi="Times New Roman" w:cs="Times New Roman"/>
      </w:rPr>
    </w:lvl>
    <w:lvl w:ilvl="2" w:tplc="3E045CCE" w:tentative="1">
      <w:start w:val="1"/>
      <w:numFmt w:val="decimal"/>
      <w:lvlText w:val="%3."/>
      <w:lvlJc w:val="left"/>
      <w:pPr>
        <w:tabs>
          <w:tab w:val="left" w:pos="0"/>
        </w:tabs>
      </w:pPr>
      <w:rPr>
        <w:rFonts w:ascii="Times New Roman" w:hAnsi="Times New Roman" w:cs="Times New Roman"/>
      </w:rPr>
    </w:lvl>
    <w:lvl w:ilvl="3" w:tplc="6C113E05" w:tentative="1">
      <w:start w:val="1"/>
      <w:numFmt w:val="decimal"/>
      <w:lvlText w:val="%4."/>
      <w:lvlJc w:val="left"/>
      <w:pPr>
        <w:tabs>
          <w:tab w:val="left" w:pos="0"/>
        </w:tabs>
      </w:pPr>
      <w:rPr>
        <w:rFonts w:ascii="Times New Roman" w:hAnsi="Times New Roman" w:cs="Times New Roman"/>
      </w:rPr>
    </w:lvl>
    <w:lvl w:ilvl="4" w:tplc="593015F3" w:tentative="1">
      <w:start w:val="1"/>
      <w:numFmt w:val="decimal"/>
      <w:lvlText w:val="%5."/>
      <w:lvlJc w:val="left"/>
      <w:pPr>
        <w:tabs>
          <w:tab w:val="left" w:pos="0"/>
        </w:tabs>
      </w:pPr>
      <w:rPr>
        <w:rFonts w:ascii="Times New Roman" w:hAnsi="Times New Roman" w:cs="Times New Roman"/>
      </w:rPr>
    </w:lvl>
    <w:lvl w:ilvl="5" w:tplc="4C4EF90A" w:tentative="1">
      <w:start w:val="1"/>
      <w:numFmt w:val="decimal"/>
      <w:lvlText w:val="%6."/>
      <w:lvlJc w:val="left"/>
      <w:pPr>
        <w:tabs>
          <w:tab w:val="left" w:pos="0"/>
        </w:tabs>
      </w:pPr>
      <w:rPr>
        <w:rFonts w:ascii="Times New Roman" w:hAnsi="Times New Roman" w:cs="Times New Roman"/>
      </w:rPr>
    </w:lvl>
    <w:lvl w:ilvl="6" w:tplc="606873FB" w:tentative="1">
      <w:start w:val="1"/>
      <w:numFmt w:val="decimal"/>
      <w:lvlText w:val="%7."/>
      <w:lvlJc w:val="left"/>
      <w:pPr>
        <w:tabs>
          <w:tab w:val="left" w:pos="0"/>
        </w:tabs>
      </w:pPr>
      <w:rPr>
        <w:rFonts w:ascii="Times New Roman" w:hAnsi="Times New Roman" w:cs="Times New Roman"/>
      </w:rPr>
    </w:lvl>
    <w:lvl w:ilvl="7" w:tplc="16B25D26" w:tentative="1">
      <w:start w:val="1"/>
      <w:numFmt w:val="decimal"/>
      <w:lvlText w:val="%8."/>
      <w:lvlJc w:val="left"/>
      <w:pPr>
        <w:tabs>
          <w:tab w:val="left" w:pos="0"/>
        </w:tabs>
      </w:pPr>
      <w:rPr>
        <w:rFonts w:ascii="Times New Roman" w:hAnsi="Times New Roman" w:cs="Times New Roman"/>
      </w:rPr>
    </w:lvl>
    <w:lvl w:ilvl="8" w:tplc="014769E6" w:tentative="1">
      <w:start w:val="1"/>
      <w:numFmt w:val="decimal"/>
      <w:lvlText w:val="%9."/>
      <w:lvlJc w:val="left"/>
      <w:pPr>
        <w:tabs>
          <w:tab w:val="left" w:pos="0"/>
        </w:tabs>
      </w:pPr>
      <w:rPr>
        <w:rFonts w:ascii="Times New Roman" w:hAnsi="Times New Roman" w:cs="Times New Roman"/>
      </w:rPr>
    </w:lvl>
  </w:abstractNum>
  <w:abstractNum w:abstractNumId="17" w15:restartNumberingAfterBreak="0">
    <w:nsid w:val="0FF13A8B"/>
    <w:multiLevelType w:val="hybridMultilevel"/>
    <w:tmpl w:val="33FD1891"/>
    <w:lvl w:ilvl="0" w:tplc="2821CAEF">
      <w:start w:val="1"/>
      <w:numFmt w:val="decimal"/>
      <w:lvlText w:val="%1."/>
      <w:lvlJc w:val="left"/>
      <w:pPr>
        <w:tabs>
          <w:tab w:val="left" w:pos="400"/>
        </w:tabs>
        <w:ind w:left="400" w:hanging="400"/>
      </w:pPr>
      <w:rPr>
        <w:rFonts w:ascii="Times New Roman" w:hAnsi="Times New Roman" w:cs="Times New Roman"/>
      </w:rPr>
    </w:lvl>
    <w:lvl w:ilvl="1" w:tplc="57198CF0" w:tentative="1">
      <w:start w:val="1"/>
      <w:numFmt w:val="decimal"/>
      <w:lvlText w:val="%2."/>
      <w:lvlJc w:val="left"/>
      <w:pPr>
        <w:tabs>
          <w:tab w:val="left" w:pos="0"/>
        </w:tabs>
      </w:pPr>
      <w:rPr>
        <w:rFonts w:ascii="Times New Roman" w:hAnsi="Times New Roman" w:cs="Times New Roman"/>
      </w:rPr>
    </w:lvl>
    <w:lvl w:ilvl="2" w:tplc="7704C839" w:tentative="1">
      <w:start w:val="1"/>
      <w:numFmt w:val="decimal"/>
      <w:lvlText w:val="%3."/>
      <w:lvlJc w:val="left"/>
      <w:pPr>
        <w:tabs>
          <w:tab w:val="left" w:pos="0"/>
        </w:tabs>
      </w:pPr>
      <w:rPr>
        <w:rFonts w:ascii="Times New Roman" w:hAnsi="Times New Roman" w:cs="Times New Roman"/>
      </w:rPr>
    </w:lvl>
    <w:lvl w:ilvl="3" w:tplc="61C9A5CC" w:tentative="1">
      <w:start w:val="1"/>
      <w:numFmt w:val="decimal"/>
      <w:lvlText w:val="%4."/>
      <w:lvlJc w:val="left"/>
      <w:pPr>
        <w:tabs>
          <w:tab w:val="left" w:pos="0"/>
        </w:tabs>
      </w:pPr>
      <w:rPr>
        <w:rFonts w:ascii="Times New Roman" w:hAnsi="Times New Roman" w:cs="Times New Roman"/>
      </w:rPr>
    </w:lvl>
    <w:lvl w:ilvl="4" w:tplc="562F5032" w:tentative="1">
      <w:start w:val="1"/>
      <w:numFmt w:val="decimal"/>
      <w:lvlText w:val="%5."/>
      <w:lvlJc w:val="left"/>
      <w:pPr>
        <w:tabs>
          <w:tab w:val="left" w:pos="0"/>
        </w:tabs>
      </w:pPr>
      <w:rPr>
        <w:rFonts w:ascii="Times New Roman" w:hAnsi="Times New Roman" w:cs="Times New Roman"/>
      </w:rPr>
    </w:lvl>
    <w:lvl w:ilvl="5" w:tplc="18B4C263" w:tentative="1">
      <w:start w:val="1"/>
      <w:numFmt w:val="decimal"/>
      <w:lvlText w:val="%6."/>
      <w:lvlJc w:val="left"/>
      <w:pPr>
        <w:tabs>
          <w:tab w:val="left" w:pos="0"/>
        </w:tabs>
      </w:pPr>
      <w:rPr>
        <w:rFonts w:ascii="Times New Roman" w:hAnsi="Times New Roman" w:cs="Times New Roman"/>
      </w:rPr>
    </w:lvl>
    <w:lvl w:ilvl="6" w:tplc="6AA5BDBD" w:tentative="1">
      <w:start w:val="1"/>
      <w:numFmt w:val="decimal"/>
      <w:lvlText w:val="%7."/>
      <w:lvlJc w:val="left"/>
      <w:pPr>
        <w:tabs>
          <w:tab w:val="left" w:pos="0"/>
        </w:tabs>
      </w:pPr>
      <w:rPr>
        <w:rFonts w:ascii="Times New Roman" w:hAnsi="Times New Roman" w:cs="Times New Roman"/>
      </w:rPr>
    </w:lvl>
    <w:lvl w:ilvl="7" w:tplc="11049AB9" w:tentative="1">
      <w:start w:val="1"/>
      <w:numFmt w:val="decimal"/>
      <w:lvlText w:val="%8."/>
      <w:lvlJc w:val="left"/>
      <w:pPr>
        <w:tabs>
          <w:tab w:val="left" w:pos="0"/>
        </w:tabs>
      </w:pPr>
      <w:rPr>
        <w:rFonts w:ascii="Times New Roman" w:hAnsi="Times New Roman" w:cs="Times New Roman"/>
      </w:rPr>
    </w:lvl>
    <w:lvl w:ilvl="8" w:tplc="7EDF6E7E" w:tentative="1">
      <w:start w:val="1"/>
      <w:numFmt w:val="decimal"/>
      <w:lvlText w:val="%9."/>
      <w:lvlJc w:val="left"/>
      <w:pPr>
        <w:tabs>
          <w:tab w:val="left" w:pos="0"/>
        </w:tabs>
      </w:pPr>
      <w:rPr>
        <w:rFonts w:ascii="Times New Roman" w:hAnsi="Times New Roman" w:cs="Times New Roman"/>
      </w:rPr>
    </w:lvl>
  </w:abstractNum>
  <w:abstractNum w:abstractNumId="18" w15:restartNumberingAfterBreak="0">
    <w:nsid w:val="323A750D"/>
    <w:multiLevelType w:val="hybridMultilevel"/>
    <w:tmpl w:val="5DA017BE"/>
    <w:lvl w:ilvl="0" w:tplc="2E8FCC07">
      <w:start w:val="1"/>
      <w:numFmt w:val="decimal"/>
      <w:lvlText w:val="%1."/>
      <w:lvlJc w:val="left"/>
      <w:pPr>
        <w:tabs>
          <w:tab w:val="left" w:pos="400"/>
        </w:tabs>
        <w:ind w:left="400" w:hanging="400"/>
      </w:pPr>
      <w:rPr>
        <w:rFonts w:ascii="Times New Roman" w:hAnsi="Times New Roman" w:cs="Times New Roman"/>
      </w:rPr>
    </w:lvl>
    <w:lvl w:ilvl="1" w:tplc="1FD00D1D" w:tentative="1">
      <w:start w:val="1"/>
      <w:numFmt w:val="decimal"/>
      <w:lvlText w:val="%2."/>
      <w:lvlJc w:val="left"/>
      <w:pPr>
        <w:tabs>
          <w:tab w:val="left" w:pos="0"/>
        </w:tabs>
      </w:pPr>
      <w:rPr>
        <w:rFonts w:ascii="Times New Roman" w:hAnsi="Times New Roman" w:cs="Times New Roman"/>
      </w:rPr>
    </w:lvl>
    <w:lvl w:ilvl="2" w:tplc="5809458E" w:tentative="1">
      <w:start w:val="1"/>
      <w:numFmt w:val="decimal"/>
      <w:lvlText w:val="%3."/>
      <w:lvlJc w:val="left"/>
      <w:pPr>
        <w:tabs>
          <w:tab w:val="left" w:pos="0"/>
        </w:tabs>
      </w:pPr>
      <w:rPr>
        <w:rFonts w:ascii="Times New Roman" w:hAnsi="Times New Roman" w:cs="Times New Roman"/>
      </w:rPr>
    </w:lvl>
    <w:lvl w:ilvl="3" w:tplc="27CBE2AF" w:tentative="1">
      <w:start w:val="1"/>
      <w:numFmt w:val="decimal"/>
      <w:lvlText w:val="%4."/>
      <w:lvlJc w:val="left"/>
      <w:pPr>
        <w:tabs>
          <w:tab w:val="left" w:pos="0"/>
        </w:tabs>
      </w:pPr>
      <w:rPr>
        <w:rFonts w:ascii="Times New Roman" w:hAnsi="Times New Roman" w:cs="Times New Roman"/>
      </w:rPr>
    </w:lvl>
    <w:lvl w:ilvl="4" w:tplc="2A07274C" w:tentative="1">
      <w:start w:val="1"/>
      <w:numFmt w:val="decimal"/>
      <w:lvlText w:val="%5."/>
      <w:lvlJc w:val="left"/>
      <w:pPr>
        <w:tabs>
          <w:tab w:val="left" w:pos="0"/>
        </w:tabs>
      </w:pPr>
      <w:rPr>
        <w:rFonts w:ascii="Times New Roman" w:hAnsi="Times New Roman" w:cs="Times New Roman"/>
      </w:rPr>
    </w:lvl>
    <w:lvl w:ilvl="5" w:tplc="0BBCB3FC" w:tentative="1">
      <w:start w:val="1"/>
      <w:numFmt w:val="decimal"/>
      <w:lvlText w:val="%6."/>
      <w:lvlJc w:val="left"/>
      <w:pPr>
        <w:tabs>
          <w:tab w:val="left" w:pos="0"/>
        </w:tabs>
      </w:pPr>
      <w:rPr>
        <w:rFonts w:ascii="Times New Roman" w:hAnsi="Times New Roman" w:cs="Times New Roman"/>
      </w:rPr>
    </w:lvl>
    <w:lvl w:ilvl="6" w:tplc="31F43B7A" w:tentative="1">
      <w:start w:val="1"/>
      <w:numFmt w:val="decimal"/>
      <w:lvlText w:val="%7."/>
      <w:lvlJc w:val="left"/>
      <w:pPr>
        <w:tabs>
          <w:tab w:val="left" w:pos="0"/>
        </w:tabs>
      </w:pPr>
      <w:rPr>
        <w:rFonts w:ascii="Times New Roman" w:hAnsi="Times New Roman" w:cs="Times New Roman"/>
      </w:rPr>
    </w:lvl>
    <w:lvl w:ilvl="7" w:tplc="319C057B" w:tentative="1">
      <w:start w:val="1"/>
      <w:numFmt w:val="decimal"/>
      <w:lvlText w:val="%8."/>
      <w:lvlJc w:val="left"/>
      <w:pPr>
        <w:tabs>
          <w:tab w:val="left" w:pos="0"/>
        </w:tabs>
      </w:pPr>
      <w:rPr>
        <w:rFonts w:ascii="Times New Roman" w:hAnsi="Times New Roman" w:cs="Times New Roman"/>
      </w:rPr>
    </w:lvl>
    <w:lvl w:ilvl="8" w:tplc="63157E76" w:tentative="1">
      <w:start w:val="1"/>
      <w:numFmt w:val="decimal"/>
      <w:lvlText w:val="%9."/>
      <w:lvlJc w:val="left"/>
      <w:pPr>
        <w:tabs>
          <w:tab w:val="left" w:pos="0"/>
        </w:tabs>
      </w:pPr>
      <w:rPr>
        <w:rFonts w:ascii="Times New Roman" w:hAnsi="Times New Roman" w:cs="Times New Roman"/>
      </w:rPr>
    </w:lvl>
  </w:abstractNum>
  <w:abstractNum w:abstractNumId="19" w15:restartNumberingAfterBreak="0">
    <w:nsid w:val="37936908"/>
    <w:multiLevelType w:val="hybridMultilevel"/>
    <w:tmpl w:val="23FAFA03"/>
    <w:lvl w:ilvl="0" w:tplc="0533A3EE">
      <w:start w:val="1"/>
      <w:numFmt w:val="decimal"/>
      <w:lvlText w:val="%1."/>
      <w:lvlJc w:val="left"/>
      <w:pPr>
        <w:tabs>
          <w:tab w:val="left" w:pos="400"/>
        </w:tabs>
        <w:ind w:left="400" w:hanging="400"/>
      </w:pPr>
      <w:rPr>
        <w:rFonts w:ascii="Times New Roman" w:hAnsi="Times New Roman" w:cs="Times New Roman"/>
      </w:rPr>
    </w:lvl>
    <w:lvl w:ilvl="1" w:tplc="5F8EC452" w:tentative="1">
      <w:start w:val="1"/>
      <w:numFmt w:val="decimal"/>
      <w:lvlText w:val="%2."/>
      <w:lvlJc w:val="left"/>
      <w:pPr>
        <w:tabs>
          <w:tab w:val="left" w:pos="0"/>
        </w:tabs>
      </w:pPr>
      <w:rPr>
        <w:rFonts w:ascii="Times New Roman" w:hAnsi="Times New Roman" w:cs="Times New Roman"/>
      </w:rPr>
    </w:lvl>
    <w:lvl w:ilvl="2" w:tplc="29B1CB6C" w:tentative="1">
      <w:start w:val="1"/>
      <w:numFmt w:val="decimal"/>
      <w:lvlText w:val="%3."/>
      <w:lvlJc w:val="left"/>
      <w:pPr>
        <w:tabs>
          <w:tab w:val="left" w:pos="0"/>
        </w:tabs>
      </w:pPr>
      <w:rPr>
        <w:rFonts w:ascii="Times New Roman" w:hAnsi="Times New Roman" w:cs="Times New Roman"/>
      </w:rPr>
    </w:lvl>
    <w:lvl w:ilvl="3" w:tplc="7DFDDC2B" w:tentative="1">
      <w:start w:val="1"/>
      <w:numFmt w:val="decimal"/>
      <w:lvlText w:val="%4."/>
      <w:lvlJc w:val="left"/>
      <w:pPr>
        <w:tabs>
          <w:tab w:val="left" w:pos="0"/>
        </w:tabs>
      </w:pPr>
      <w:rPr>
        <w:rFonts w:ascii="Times New Roman" w:hAnsi="Times New Roman" w:cs="Times New Roman"/>
      </w:rPr>
    </w:lvl>
    <w:lvl w:ilvl="4" w:tplc="035999A5" w:tentative="1">
      <w:start w:val="1"/>
      <w:numFmt w:val="decimal"/>
      <w:lvlText w:val="%5."/>
      <w:lvlJc w:val="left"/>
      <w:pPr>
        <w:tabs>
          <w:tab w:val="left" w:pos="0"/>
        </w:tabs>
      </w:pPr>
      <w:rPr>
        <w:rFonts w:ascii="Times New Roman" w:hAnsi="Times New Roman" w:cs="Times New Roman"/>
      </w:rPr>
    </w:lvl>
    <w:lvl w:ilvl="5" w:tplc="39C255C4" w:tentative="1">
      <w:start w:val="1"/>
      <w:numFmt w:val="decimal"/>
      <w:lvlText w:val="%6."/>
      <w:lvlJc w:val="left"/>
      <w:pPr>
        <w:tabs>
          <w:tab w:val="left" w:pos="0"/>
        </w:tabs>
      </w:pPr>
      <w:rPr>
        <w:rFonts w:ascii="Times New Roman" w:hAnsi="Times New Roman" w:cs="Times New Roman"/>
      </w:rPr>
    </w:lvl>
    <w:lvl w:ilvl="6" w:tplc="4EB4B503" w:tentative="1">
      <w:start w:val="1"/>
      <w:numFmt w:val="decimal"/>
      <w:lvlText w:val="%7."/>
      <w:lvlJc w:val="left"/>
      <w:pPr>
        <w:tabs>
          <w:tab w:val="left" w:pos="0"/>
        </w:tabs>
      </w:pPr>
      <w:rPr>
        <w:rFonts w:ascii="Times New Roman" w:hAnsi="Times New Roman" w:cs="Times New Roman"/>
      </w:rPr>
    </w:lvl>
    <w:lvl w:ilvl="7" w:tplc="608FCB65" w:tentative="1">
      <w:start w:val="1"/>
      <w:numFmt w:val="decimal"/>
      <w:lvlText w:val="%8."/>
      <w:lvlJc w:val="left"/>
      <w:pPr>
        <w:tabs>
          <w:tab w:val="left" w:pos="0"/>
        </w:tabs>
      </w:pPr>
      <w:rPr>
        <w:rFonts w:ascii="Times New Roman" w:hAnsi="Times New Roman" w:cs="Times New Roman"/>
      </w:rPr>
    </w:lvl>
    <w:lvl w:ilvl="8" w:tplc="7DC8A3C6" w:tentative="1">
      <w:start w:val="1"/>
      <w:numFmt w:val="decimal"/>
      <w:lvlText w:val="%9."/>
      <w:lvlJc w:val="left"/>
      <w:pPr>
        <w:tabs>
          <w:tab w:val="left" w:pos="0"/>
        </w:tabs>
      </w:pPr>
      <w:rPr>
        <w:rFonts w:ascii="Times New Roman" w:hAnsi="Times New Roman" w:cs="Times New Roman"/>
      </w:rPr>
    </w:lvl>
  </w:abstractNum>
  <w:abstractNum w:abstractNumId="20" w15:restartNumberingAfterBreak="0">
    <w:nsid w:val="382A439F"/>
    <w:multiLevelType w:val="hybridMultilevel"/>
    <w:tmpl w:val="10CD0157"/>
    <w:lvl w:ilvl="0" w:tplc="094BAD17">
      <w:start w:val="1"/>
      <w:numFmt w:val="decimal"/>
      <w:lvlText w:val="%1."/>
      <w:lvlJc w:val="left"/>
      <w:pPr>
        <w:tabs>
          <w:tab w:val="left" w:pos="400"/>
        </w:tabs>
        <w:ind w:left="400" w:hanging="400"/>
      </w:pPr>
      <w:rPr>
        <w:rFonts w:ascii="Times New Roman" w:hAnsi="Times New Roman" w:cs="Times New Roman"/>
      </w:rPr>
    </w:lvl>
    <w:lvl w:ilvl="1" w:tplc="135B89FA" w:tentative="1">
      <w:start w:val="1"/>
      <w:numFmt w:val="decimal"/>
      <w:lvlText w:val="%2."/>
      <w:lvlJc w:val="left"/>
      <w:pPr>
        <w:tabs>
          <w:tab w:val="left" w:pos="0"/>
        </w:tabs>
      </w:pPr>
      <w:rPr>
        <w:rFonts w:ascii="Times New Roman" w:hAnsi="Times New Roman" w:cs="Times New Roman"/>
      </w:rPr>
    </w:lvl>
    <w:lvl w:ilvl="2" w:tplc="11C5FD60" w:tentative="1">
      <w:start w:val="1"/>
      <w:numFmt w:val="decimal"/>
      <w:lvlText w:val="%3."/>
      <w:lvlJc w:val="left"/>
      <w:pPr>
        <w:tabs>
          <w:tab w:val="left" w:pos="0"/>
        </w:tabs>
      </w:pPr>
      <w:rPr>
        <w:rFonts w:ascii="Times New Roman" w:hAnsi="Times New Roman" w:cs="Times New Roman"/>
      </w:rPr>
    </w:lvl>
    <w:lvl w:ilvl="3" w:tplc="591D8BD5" w:tentative="1">
      <w:start w:val="1"/>
      <w:numFmt w:val="decimal"/>
      <w:lvlText w:val="%4."/>
      <w:lvlJc w:val="left"/>
      <w:pPr>
        <w:tabs>
          <w:tab w:val="left" w:pos="0"/>
        </w:tabs>
      </w:pPr>
      <w:rPr>
        <w:rFonts w:ascii="Times New Roman" w:hAnsi="Times New Roman" w:cs="Times New Roman"/>
      </w:rPr>
    </w:lvl>
    <w:lvl w:ilvl="4" w:tplc="412FFB26" w:tentative="1">
      <w:start w:val="1"/>
      <w:numFmt w:val="decimal"/>
      <w:lvlText w:val="%5."/>
      <w:lvlJc w:val="left"/>
      <w:pPr>
        <w:tabs>
          <w:tab w:val="left" w:pos="0"/>
        </w:tabs>
      </w:pPr>
      <w:rPr>
        <w:rFonts w:ascii="Times New Roman" w:hAnsi="Times New Roman" w:cs="Times New Roman"/>
      </w:rPr>
    </w:lvl>
    <w:lvl w:ilvl="5" w:tplc="084ACE62" w:tentative="1">
      <w:start w:val="1"/>
      <w:numFmt w:val="decimal"/>
      <w:lvlText w:val="%6."/>
      <w:lvlJc w:val="left"/>
      <w:pPr>
        <w:tabs>
          <w:tab w:val="left" w:pos="0"/>
        </w:tabs>
      </w:pPr>
      <w:rPr>
        <w:rFonts w:ascii="Times New Roman" w:hAnsi="Times New Roman" w:cs="Times New Roman"/>
      </w:rPr>
    </w:lvl>
    <w:lvl w:ilvl="6" w:tplc="1A5819E4" w:tentative="1">
      <w:start w:val="1"/>
      <w:numFmt w:val="decimal"/>
      <w:lvlText w:val="%7."/>
      <w:lvlJc w:val="left"/>
      <w:pPr>
        <w:tabs>
          <w:tab w:val="left" w:pos="0"/>
        </w:tabs>
      </w:pPr>
      <w:rPr>
        <w:rFonts w:ascii="Times New Roman" w:hAnsi="Times New Roman" w:cs="Times New Roman"/>
      </w:rPr>
    </w:lvl>
    <w:lvl w:ilvl="7" w:tplc="29262DD7" w:tentative="1">
      <w:start w:val="1"/>
      <w:numFmt w:val="decimal"/>
      <w:lvlText w:val="%8."/>
      <w:lvlJc w:val="left"/>
      <w:pPr>
        <w:tabs>
          <w:tab w:val="left" w:pos="0"/>
        </w:tabs>
      </w:pPr>
      <w:rPr>
        <w:rFonts w:ascii="Times New Roman" w:hAnsi="Times New Roman" w:cs="Times New Roman"/>
      </w:rPr>
    </w:lvl>
    <w:lvl w:ilvl="8" w:tplc="0F09B60A" w:tentative="1">
      <w:start w:val="1"/>
      <w:numFmt w:val="decimal"/>
      <w:lvlText w:val="%9."/>
      <w:lvlJc w:val="left"/>
      <w:pPr>
        <w:tabs>
          <w:tab w:val="left" w:pos="0"/>
        </w:tabs>
      </w:pPr>
      <w:rPr>
        <w:rFonts w:ascii="Times New Roman" w:hAnsi="Times New Roman" w:cs="Times New Roman"/>
      </w:rPr>
    </w:lvl>
  </w:abstractNum>
  <w:abstractNum w:abstractNumId="21" w15:restartNumberingAfterBreak="0">
    <w:nsid w:val="44C864EA"/>
    <w:multiLevelType w:val="hybridMultilevel"/>
    <w:tmpl w:val="3A396B22"/>
    <w:lvl w:ilvl="0" w:tplc="212260A4">
      <w:start w:val="1"/>
      <w:numFmt w:val="decimal"/>
      <w:lvlText w:val="%1."/>
      <w:lvlJc w:val="left"/>
      <w:pPr>
        <w:tabs>
          <w:tab w:val="left" w:pos="400"/>
        </w:tabs>
        <w:ind w:left="400" w:hanging="400"/>
      </w:pPr>
      <w:rPr>
        <w:rFonts w:ascii="Times New Roman" w:hAnsi="Times New Roman" w:cs="Times New Roman"/>
      </w:rPr>
    </w:lvl>
    <w:lvl w:ilvl="1" w:tplc="01593522" w:tentative="1">
      <w:start w:val="1"/>
      <w:numFmt w:val="decimal"/>
      <w:lvlText w:val="%2."/>
      <w:lvlJc w:val="left"/>
      <w:pPr>
        <w:tabs>
          <w:tab w:val="left" w:pos="0"/>
        </w:tabs>
      </w:pPr>
      <w:rPr>
        <w:rFonts w:ascii="Times New Roman" w:hAnsi="Times New Roman" w:cs="Times New Roman"/>
      </w:rPr>
    </w:lvl>
    <w:lvl w:ilvl="2" w:tplc="04A289A5" w:tentative="1">
      <w:start w:val="1"/>
      <w:numFmt w:val="decimal"/>
      <w:lvlText w:val="%3."/>
      <w:lvlJc w:val="left"/>
      <w:pPr>
        <w:tabs>
          <w:tab w:val="left" w:pos="0"/>
        </w:tabs>
      </w:pPr>
      <w:rPr>
        <w:rFonts w:ascii="Times New Roman" w:hAnsi="Times New Roman" w:cs="Times New Roman"/>
      </w:rPr>
    </w:lvl>
    <w:lvl w:ilvl="3" w:tplc="08B318A6" w:tentative="1">
      <w:start w:val="1"/>
      <w:numFmt w:val="decimal"/>
      <w:lvlText w:val="%4."/>
      <w:lvlJc w:val="left"/>
      <w:pPr>
        <w:tabs>
          <w:tab w:val="left" w:pos="0"/>
        </w:tabs>
      </w:pPr>
      <w:rPr>
        <w:rFonts w:ascii="Times New Roman" w:hAnsi="Times New Roman" w:cs="Times New Roman"/>
      </w:rPr>
    </w:lvl>
    <w:lvl w:ilvl="4" w:tplc="3A46FCF2" w:tentative="1">
      <w:start w:val="1"/>
      <w:numFmt w:val="decimal"/>
      <w:lvlText w:val="%5."/>
      <w:lvlJc w:val="left"/>
      <w:pPr>
        <w:tabs>
          <w:tab w:val="left" w:pos="0"/>
        </w:tabs>
      </w:pPr>
      <w:rPr>
        <w:rFonts w:ascii="Times New Roman" w:hAnsi="Times New Roman" w:cs="Times New Roman"/>
      </w:rPr>
    </w:lvl>
    <w:lvl w:ilvl="5" w:tplc="002E3D5F" w:tentative="1">
      <w:start w:val="1"/>
      <w:numFmt w:val="decimal"/>
      <w:lvlText w:val="%6."/>
      <w:lvlJc w:val="left"/>
      <w:pPr>
        <w:tabs>
          <w:tab w:val="left" w:pos="0"/>
        </w:tabs>
      </w:pPr>
      <w:rPr>
        <w:rFonts w:ascii="Times New Roman" w:hAnsi="Times New Roman" w:cs="Times New Roman"/>
      </w:rPr>
    </w:lvl>
    <w:lvl w:ilvl="6" w:tplc="505A6301" w:tentative="1">
      <w:start w:val="1"/>
      <w:numFmt w:val="decimal"/>
      <w:lvlText w:val="%7."/>
      <w:lvlJc w:val="left"/>
      <w:pPr>
        <w:tabs>
          <w:tab w:val="left" w:pos="0"/>
        </w:tabs>
      </w:pPr>
      <w:rPr>
        <w:rFonts w:ascii="Times New Roman" w:hAnsi="Times New Roman" w:cs="Times New Roman"/>
      </w:rPr>
    </w:lvl>
    <w:lvl w:ilvl="7" w:tplc="6DBB4204" w:tentative="1">
      <w:start w:val="1"/>
      <w:numFmt w:val="decimal"/>
      <w:lvlText w:val="%8."/>
      <w:lvlJc w:val="left"/>
      <w:pPr>
        <w:tabs>
          <w:tab w:val="left" w:pos="0"/>
        </w:tabs>
      </w:pPr>
      <w:rPr>
        <w:rFonts w:ascii="Times New Roman" w:hAnsi="Times New Roman" w:cs="Times New Roman"/>
      </w:rPr>
    </w:lvl>
    <w:lvl w:ilvl="8" w:tplc="18721709" w:tentative="1">
      <w:start w:val="1"/>
      <w:numFmt w:val="decimal"/>
      <w:lvlText w:val="%9."/>
      <w:lvlJc w:val="left"/>
      <w:pPr>
        <w:tabs>
          <w:tab w:val="left" w:pos="0"/>
        </w:tabs>
      </w:pPr>
      <w:rPr>
        <w:rFonts w:ascii="Times New Roman" w:hAnsi="Times New Roman" w:cs="Times New Roman"/>
      </w:rPr>
    </w:lvl>
  </w:abstractNum>
  <w:abstractNum w:abstractNumId="22" w15:restartNumberingAfterBreak="0">
    <w:nsid w:val="47E7EB99"/>
    <w:multiLevelType w:val="hybridMultilevel"/>
    <w:tmpl w:val="1E020C98"/>
    <w:lvl w:ilvl="0" w:tplc="3BFF028B">
      <w:start w:val="1"/>
      <w:numFmt w:val="decimal"/>
      <w:lvlText w:val="%1."/>
      <w:lvlJc w:val="left"/>
      <w:pPr>
        <w:tabs>
          <w:tab w:val="left" w:pos="400"/>
        </w:tabs>
        <w:ind w:left="400" w:hanging="400"/>
      </w:pPr>
      <w:rPr>
        <w:rFonts w:ascii="Times New Roman" w:hAnsi="Times New Roman" w:cs="Times New Roman"/>
      </w:rPr>
    </w:lvl>
    <w:lvl w:ilvl="1" w:tplc="794C801F" w:tentative="1">
      <w:start w:val="1"/>
      <w:numFmt w:val="decimal"/>
      <w:lvlText w:val="%2."/>
      <w:lvlJc w:val="left"/>
      <w:pPr>
        <w:tabs>
          <w:tab w:val="left" w:pos="0"/>
        </w:tabs>
      </w:pPr>
      <w:rPr>
        <w:rFonts w:ascii="Times New Roman" w:hAnsi="Times New Roman" w:cs="Times New Roman"/>
      </w:rPr>
    </w:lvl>
    <w:lvl w:ilvl="2" w:tplc="26D474B1" w:tentative="1">
      <w:start w:val="1"/>
      <w:numFmt w:val="decimal"/>
      <w:lvlText w:val="%3."/>
      <w:lvlJc w:val="left"/>
      <w:pPr>
        <w:tabs>
          <w:tab w:val="left" w:pos="0"/>
        </w:tabs>
      </w:pPr>
      <w:rPr>
        <w:rFonts w:ascii="Times New Roman" w:hAnsi="Times New Roman" w:cs="Times New Roman"/>
      </w:rPr>
    </w:lvl>
    <w:lvl w:ilvl="3" w:tplc="4957477A" w:tentative="1">
      <w:start w:val="1"/>
      <w:numFmt w:val="decimal"/>
      <w:lvlText w:val="%4."/>
      <w:lvlJc w:val="left"/>
      <w:pPr>
        <w:tabs>
          <w:tab w:val="left" w:pos="0"/>
        </w:tabs>
      </w:pPr>
      <w:rPr>
        <w:rFonts w:ascii="Times New Roman" w:hAnsi="Times New Roman" w:cs="Times New Roman"/>
      </w:rPr>
    </w:lvl>
    <w:lvl w:ilvl="4" w:tplc="5478BAE3" w:tentative="1">
      <w:start w:val="1"/>
      <w:numFmt w:val="decimal"/>
      <w:lvlText w:val="%5."/>
      <w:lvlJc w:val="left"/>
      <w:pPr>
        <w:tabs>
          <w:tab w:val="left" w:pos="0"/>
        </w:tabs>
      </w:pPr>
      <w:rPr>
        <w:rFonts w:ascii="Times New Roman" w:hAnsi="Times New Roman" w:cs="Times New Roman"/>
      </w:rPr>
    </w:lvl>
    <w:lvl w:ilvl="5" w:tplc="16BD0DAC" w:tentative="1">
      <w:start w:val="1"/>
      <w:numFmt w:val="decimal"/>
      <w:lvlText w:val="%6."/>
      <w:lvlJc w:val="left"/>
      <w:pPr>
        <w:tabs>
          <w:tab w:val="left" w:pos="0"/>
        </w:tabs>
      </w:pPr>
      <w:rPr>
        <w:rFonts w:ascii="Times New Roman" w:hAnsi="Times New Roman" w:cs="Times New Roman"/>
      </w:rPr>
    </w:lvl>
    <w:lvl w:ilvl="6" w:tplc="505CC1D3" w:tentative="1">
      <w:start w:val="1"/>
      <w:numFmt w:val="decimal"/>
      <w:lvlText w:val="%7."/>
      <w:lvlJc w:val="left"/>
      <w:pPr>
        <w:tabs>
          <w:tab w:val="left" w:pos="0"/>
        </w:tabs>
      </w:pPr>
      <w:rPr>
        <w:rFonts w:ascii="Times New Roman" w:hAnsi="Times New Roman" w:cs="Times New Roman"/>
      </w:rPr>
    </w:lvl>
    <w:lvl w:ilvl="7" w:tplc="648EE6E7" w:tentative="1">
      <w:start w:val="1"/>
      <w:numFmt w:val="decimal"/>
      <w:lvlText w:val="%8."/>
      <w:lvlJc w:val="left"/>
      <w:pPr>
        <w:tabs>
          <w:tab w:val="left" w:pos="0"/>
        </w:tabs>
      </w:pPr>
      <w:rPr>
        <w:rFonts w:ascii="Times New Roman" w:hAnsi="Times New Roman" w:cs="Times New Roman"/>
      </w:rPr>
    </w:lvl>
    <w:lvl w:ilvl="8" w:tplc="7600512A" w:tentative="1">
      <w:start w:val="1"/>
      <w:numFmt w:val="decimal"/>
      <w:lvlText w:val="%9."/>
      <w:lvlJc w:val="left"/>
      <w:pPr>
        <w:tabs>
          <w:tab w:val="left" w:pos="0"/>
        </w:tabs>
      </w:pPr>
      <w:rPr>
        <w:rFonts w:ascii="Times New Roman" w:hAnsi="Times New Roman" w:cs="Times New Roman"/>
      </w:rPr>
    </w:lvl>
  </w:abstractNum>
  <w:abstractNum w:abstractNumId="23" w15:restartNumberingAfterBreak="0">
    <w:nsid w:val="49A321E5"/>
    <w:multiLevelType w:val="hybridMultilevel"/>
    <w:tmpl w:val="3597C90D"/>
    <w:lvl w:ilvl="0" w:tplc="4EE1A98D">
      <w:start w:val="1"/>
      <w:numFmt w:val="decimal"/>
      <w:lvlText w:val="%1."/>
      <w:lvlJc w:val="left"/>
      <w:pPr>
        <w:tabs>
          <w:tab w:val="left" w:pos="400"/>
        </w:tabs>
        <w:ind w:left="400" w:hanging="400"/>
      </w:pPr>
      <w:rPr>
        <w:rFonts w:ascii="Times New Roman" w:hAnsi="Times New Roman" w:cs="Times New Roman"/>
      </w:rPr>
    </w:lvl>
    <w:lvl w:ilvl="1" w:tplc="24C5EB47" w:tentative="1">
      <w:start w:val="1"/>
      <w:numFmt w:val="decimal"/>
      <w:lvlText w:val="%2."/>
      <w:lvlJc w:val="left"/>
      <w:pPr>
        <w:tabs>
          <w:tab w:val="left" w:pos="0"/>
        </w:tabs>
      </w:pPr>
      <w:rPr>
        <w:rFonts w:ascii="Times New Roman" w:hAnsi="Times New Roman" w:cs="Times New Roman"/>
      </w:rPr>
    </w:lvl>
    <w:lvl w:ilvl="2" w:tplc="1D2E0F2A" w:tentative="1">
      <w:start w:val="1"/>
      <w:numFmt w:val="decimal"/>
      <w:lvlText w:val="%3."/>
      <w:lvlJc w:val="left"/>
      <w:pPr>
        <w:tabs>
          <w:tab w:val="left" w:pos="0"/>
        </w:tabs>
      </w:pPr>
      <w:rPr>
        <w:rFonts w:ascii="Times New Roman" w:hAnsi="Times New Roman" w:cs="Times New Roman"/>
      </w:rPr>
    </w:lvl>
    <w:lvl w:ilvl="3" w:tplc="0A5F0800" w:tentative="1">
      <w:start w:val="1"/>
      <w:numFmt w:val="decimal"/>
      <w:lvlText w:val="%4."/>
      <w:lvlJc w:val="left"/>
      <w:pPr>
        <w:tabs>
          <w:tab w:val="left" w:pos="0"/>
        </w:tabs>
      </w:pPr>
      <w:rPr>
        <w:rFonts w:ascii="Times New Roman" w:hAnsi="Times New Roman" w:cs="Times New Roman"/>
      </w:rPr>
    </w:lvl>
    <w:lvl w:ilvl="4" w:tplc="68C2A853" w:tentative="1">
      <w:start w:val="1"/>
      <w:numFmt w:val="decimal"/>
      <w:lvlText w:val="%5."/>
      <w:lvlJc w:val="left"/>
      <w:pPr>
        <w:tabs>
          <w:tab w:val="left" w:pos="0"/>
        </w:tabs>
      </w:pPr>
      <w:rPr>
        <w:rFonts w:ascii="Times New Roman" w:hAnsi="Times New Roman" w:cs="Times New Roman"/>
      </w:rPr>
    </w:lvl>
    <w:lvl w:ilvl="5" w:tplc="16D6C599" w:tentative="1">
      <w:start w:val="1"/>
      <w:numFmt w:val="decimal"/>
      <w:lvlText w:val="%6."/>
      <w:lvlJc w:val="left"/>
      <w:pPr>
        <w:tabs>
          <w:tab w:val="left" w:pos="0"/>
        </w:tabs>
      </w:pPr>
      <w:rPr>
        <w:rFonts w:ascii="Times New Roman" w:hAnsi="Times New Roman" w:cs="Times New Roman"/>
      </w:rPr>
    </w:lvl>
    <w:lvl w:ilvl="6" w:tplc="21CC4FF6" w:tentative="1">
      <w:start w:val="1"/>
      <w:numFmt w:val="decimal"/>
      <w:lvlText w:val="%7."/>
      <w:lvlJc w:val="left"/>
      <w:pPr>
        <w:tabs>
          <w:tab w:val="left" w:pos="0"/>
        </w:tabs>
      </w:pPr>
      <w:rPr>
        <w:rFonts w:ascii="Times New Roman" w:hAnsi="Times New Roman" w:cs="Times New Roman"/>
      </w:rPr>
    </w:lvl>
    <w:lvl w:ilvl="7" w:tplc="1948C7EC" w:tentative="1">
      <w:start w:val="1"/>
      <w:numFmt w:val="decimal"/>
      <w:lvlText w:val="%8."/>
      <w:lvlJc w:val="left"/>
      <w:pPr>
        <w:tabs>
          <w:tab w:val="left" w:pos="0"/>
        </w:tabs>
      </w:pPr>
      <w:rPr>
        <w:rFonts w:ascii="Times New Roman" w:hAnsi="Times New Roman" w:cs="Times New Roman"/>
      </w:rPr>
    </w:lvl>
    <w:lvl w:ilvl="8" w:tplc="58DA6755" w:tentative="1">
      <w:start w:val="1"/>
      <w:numFmt w:val="decimal"/>
      <w:lvlText w:val="%9."/>
      <w:lvlJc w:val="left"/>
      <w:pPr>
        <w:tabs>
          <w:tab w:val="left" w:pos="0"/>
        </w:tabs>
      </w:pPr>
      <w:rPr>
        <w:rFonts w:ascii="Times New Roman" w:hAnsi="Times New Roman" w:cs="Times New Roman"/>
      </w:rPr>
    </w:lvl>
  </w:abstractNum>
  <w:abstractNum w:abstractNumId="24" w15:restartNumberingAfterBreak="0">
    <w:nsid w:val="51B5F628"/>
    <w:multiLevelType w:val="hybridMultilevel"/>
    <w:tmpl w:val="33C4452A"/>
    <w:lvl w:ilvl="0" w:tplc="21D209A7">
      <w:start w:val="1"/>
      <w:numFmt w:val="decimal"/>
      <w:lvlText w:val="%1."/>
      <w:lvlJc w:val="left"/>
      <w:pPr>
        <w:tabs>
          <w:tab w:val="left" w:pos="400"/>
        </w:tabs>
        <w:ind w:left="400" w:hanging="400"/>
      </w:pPr>
      <w:rPr>
        <w:rFonts w:ascii="Times New Roman" w:hAnsi="Times New Roman" w:cs="Times New Roman"/>
      </w:rPr>
    </w:lvl>
    <w:lvl w:ilvl="1" w:tplc="2D0E21BC" w:tentative="1">
      <w:start w:val="1"/>
      <w:numFmt w:val="decimal"/>
      <w:lvlText w:val="%2."/>
      <w:lvlJc w:val="left"/>
      <w:pPr>
        <w:tabs>
          <w:tab w:val="left" w:pos="0"/>
        </w:tabs>
      </w:pPr>
      <w:rPr>
        <w:rFonts w:ascii="Times New Roman" w:hAnsi="Times New Roman" w:cs="Times New Roman"/>
      </w:rPr>
    </w:lvl>
    <w:lvl w:ilvl="2" w:tplc="206FA606" w:tentative="1">
      <w:start w:val="1"/>
      <w:numFmt w:val="decimal"/>
      <w:lvlText w:val="%3."/>
      <w:lvlJc w:val="left"/>
      <w:pPr>
        <w:tabs>
          <w:tab w:val="left" w:pos="0"/>
        </w:tabs>
      </w:pPr>
      <w:rPr>
        <w:rFonts w:ascii="Times New Roman" w:hAnsi="Times New Roman" w:cs="Times New Roman"/>
      </w:rPr>
    </w:lvl>
    <w:lvl w:ilvl="3" w:tplc="1BFB68B5" w:tentative="1">
      <w:start w:val="1"/>
      <w:numFmt w:val="decimal"/>
      <w:lvlText w:val="%4."/>
      <w:lvlJc w:val="left"/>
      <w:pPr>
        <w:tabs>
          <w:tab w:val="left" w:pos="0"/>
        </w:tabs>
      </w:pPr>
      <w:rPr>
        <w:rFonts w:ascii="Times New Roman" w:hAnsi="Times New Roman" w:cs="Times New Roman"/>
      </w:rPr>
    </w:lvl>
    <w:lvl w:ilvl="4" w:tplc="2EBAA29E" w:tentative="1">
      <w:start w:val="1"/>
      <w:numFmt w:val="decimal"/>
      <w:lvlText w:val="%5."/>
      <w:lvlJc w:val="left"/>
      <w:pPr>
        <w:tabs>
          <w:tab w:val="left" w:pos="0"/>
        </w:tabs>
      </w:pPr>
      <w:rPr>
        <w:rFonts w:ascii="Times New Roman" w:hAnsi="Times New Roman" w:cs="Times New Roman"/>
      </w:rPr>
    </w:lvl>
    <w:lvl w:ilvl="5" w:tplc="7BEA44EF" w:tentative="1">
      <w:start w:val="1"/>
      <w:numFmt w:val="decimal"/>
      <w:lvlText w:val="%6."/>
      <w:lvlJc w:val="left"/>
      <w:pPr>
        <w:tabs>
          <w:tab w:val="left" w:pos="0"/>
        </w:tabs>
      </w:pPr>
      <w:rPr>
        <w:rFonts w:ascii="Times New Roman" w:hAnsi="Times New Roman" w:cs="Times New Roman"/>
      </w:rPr>
    </w:lvl>
    <w:lvl w:ilvl="6" w:tplc="274ECDF4" w:tentative="1">
      <w:start w:val="1"/>
      <w:numFmt w:val="decimal"/>
      <w:lvlText w:val="%7."/>
      <w:lvlJc w:val="left"/>
      <w:pPr>
        <w:tabs>
          <w:tab w:val="left" w:pos="0"/>
        </w:tabs>
      </w:pPr>
      <w:rPr>
        <w:rFonts w:ascii="Times New Roman" w:hAnsi="Times New Roman" w:cs="Times New Roman"/>
      </w:rPr>
    </w:lvl>
    <w:lvl w:ilvl="7" w:tplc="3922552B" w:tentative="1">
      <w:start w:val="1"/>
      <w:numFmt w:val="decimal"/>
      <w:lvlText w:val="%8."/>
      <w:lvlJc w:val="left"/>
      <w:pPr>
        <w:tabs>
          <w:tab w:val="left" w:pos="0"/>
        </w:tabs>
      </w:pPr>
      <w:rPr>
        <w:rFonts w:ascii="Times New Roman" w:hAnsi="Times New Roman" w:cs="Times New Roman"/>
      </w:rPr>
    </w:lvl>
    <w:lvl w:ilvl="8" w:tplc="60531183" w:tentative="1">
      <w:start w:val="1"/>
      <w:numFmt w:val="decimal"/>
      <w:lvlText w:val="%9."/>
      <w:lvlJc w:val="left"/>
      <w:pPr>
        <w:tabs>
          <w:tab w:val="left" w:pos="0"/>
        </w:tabs>
      </w:pPr>
      <w:rPr>
        <w:rFonts w:ascii="Times New Roman" w:hAnsi="Times New Roman" w:cs="Times New Roman"/>
      </w:rPr>
    </w:lvl>
  </w:abstractNum>
  <w:abstractNum w:abstractNumId="25" w15:restartNumberingAfterBreak="0">
    <w:nsid w:val="5A9A0961"/>
    <w:multiLevelType w:val="hybridMultilevel"/>
    <w:tmpl w:val="790160D7"/>
    <w:lvl w:ilvl="0" w:tplc="28D1E465">
      <w:start w:val="1"/>
      <w:numFmt w:val="decimal"/>
      <w:lvlText w:val="%1."/>
      <w:lvlJc w:val="left"/>
      <w:pPr>
        <w:tabs>
          <w:tab w:val="left" w:pos="400"/>
        </w:tabs>
        <w:ind w:left="400" w:hanging="400"/>
      </w:pPr>
      <w:rPr>
        <w:rFonts w:ascii="Times New Roman" w:hAnsi="Times New Roman" w:cs="Times New Roman"/>
      </w:rPr>
    </w:lvl>
    <w:lvl w:ilvl="1" w:tplc="43DC3B94" w:tentative="1">
      <w:start w:val="1"/>
      <w:numFmt w:val="decimal"/>
      <w:lvlText w:val="%2."/>
      <w:lvlJc w:val="left"/>
      <w:pPr>
        <w:tabs>
          <w:tab w:val="left" w:pos="0"/>
        </w:tabs>
      </w:pPr>
      <w:rPr>
        <w:rFonts w:ascii="Times New Roman" w:hAnsi="Times New Roman" w:cs="Times New Roman"/>
      </w:rPr>
    </w:lvl>
    <w:lvl w:ilvl="2" w:tplc="5B40CD71" w:tentative="1">
      <w:start w:val="1"/>
      <w:numFmt w:val="decimal"/>
      <w:lvlText w:val="%3."/>
      <w:lvlJc w:val="left"/>
      <w:pPr>
        <w:tabs>
          <w:tab w:val="left" w:pos="0"/>
        </w:tabs>
      </w:pPr>
      <w:rPr>
        <w:rFonts w:ascii="Times New Roman" w:hAnsi="Times New Roman" w:cs="Times New Roman"/>
      </w:rPr>
    </w:lvl>
    <w:lvl w:ilvl="3" w:tplc="751C9736" w:tentative="1">
      <w:start w:val="1"/>
      <w:numFmt w:val="decimal"/>
      <w:lvlText w:val="%4."/>
      <w:lvlJc w:val="left"/>
      <w:pPr>
        <w:tabs>
          <w:tab w:val="left" w:pos="0"/>
        </w:tabs>
      </w:pPr>
      <w:rPr>
        <w:rFonts w:ascii="Times New Roman" w:hAnsi="Times New Roman" w:cs="Times New Roman"/>
      </w:rPr>
    </w:lvl>
    <w:lvl w:ilvl="4" w:tplc="06F4FCCE" w:tentative="1">
      <w:start w:val="1"/>
      <w:numFmt w:val="decimal"/>
      <w:lvlText w:val="%5."/>
      <w:lvlJc w:val="left"/>
      <w:pPr>
        <w:tabs>
          <w:tab w:val="left" w:pos="0"/>
        </w:tabs>
      </w:pPr>
      <w:rPr>
        <w:rFonts w:ascii="Times New Roman" w:hAnsi="Times New Roman" w:cs="Times New Roman"/>
      </w:rPr>
    </w:lvl>
    <w:lvl w:ilvl="5" w:tplc="5FFF6B8A" w:tentative="1">
      <w:start w:val="1"/>
      <w:numFmt w:val="decimal"/>
      <w:lvlText w:val="%6."/>
      <w:lvlJc w:val="left"/>
      <w:pPr>
        <w:tabs>
          <w:tab w:val="left" w:pos="0"/>
        </w:tabs>
      </w:pPr>
      <w:rPr>
        <w:rFonts w:ascii="Times New Roman" w:hAnsi="Times New Roman" w:cs="Times New Roman"/>
      </w:rPr>
    </w:lvl>
    <w:lvl w:ilvl="6" w:tplc="2938B627" w:tentative="1">
      <w:start w:val="1"/>
      <w:numFmt w:val="decimal"/>
      <w:lvlText w:val="%7."/>
      <w:lvlJc w:val="left"/>
      <w:pPr>
        <w:tabs>
          <w:tab w:val="left" w:pos="0"/>
        </w:tabs>
      </w:pPr>
      <w:rPr>
        <w:rFonts w:ascii="Times New Roman" w:hAnsi="Times New Roman" w:cs="Times New Roman"/>
      </w:rPr>
    </w:lvl>
    <w:lvl w:ilvl="7" w:tplc="27265B33" w:tentative="1">
      <w:start w:val="1"/>
      <w:numFmt w:val="decimal"/>
      <w:lvlText w:val="%8."/>
      <w:lvlJc w:val="left"/>
      <w:pPr>
        <w:tabs>
          <w:tab w:val="left" w:pos="0"/>
        </w:tabs>
      </w:pPr>
      <w:rPr>
        <w:rFonts w:ascii="Times New Roman" w:hAnsi="Times New Roman" w:cs="Times New Roman"/>
      </w:rPr>
    </w:lvl>
    <w:lvl w:ilvl="8" w:tplc="031718F6" w:tentative="1">
      <w:start w:val="1"/>
      <w:numFmt w:val="decimal"/>
      <w:lvlText w:val="%9."/>
      <w:lvlJc w:val="left"/>
      <w:pPr>
        <w:tabs>
          <w:tab w:val="left" w:pos="0"/>
        </w:tabs>
      </w:pPr>
      <w:rPr>
        <w:rFonts w:ascii="Times New Roman" w:hAnsi="Times New Roman" w:cs="Times New Roman"/>
      </w:rPr>
    </w:lvl>
  </w:abstractNum>
  <w:abstractNum w:abstractNumId="26" w15:restartNumberingAfterBreak="0">
    <w:nsid w:val="5AE68593"/>
    <w:multiLevelType w:val="hybridMultilevel"/>
    <w:tmpl w:val="65399B79"/>
    <w:lvl w:ilvl="0" w:tplc="67D4B072">
      <w:start w:val="1"/>
      <w:numFmt w:val="decimal"/>
      <w:lvlText w:val="%1."/>
      <w:lvlJc w:val="left"/>
      <w:pPr>
        <w:tabs>
          <w:tab w:val="left" w:pos="400"/>
        </w:tabs>
        <w:ind w:left="400" w:hanging="400"/>
      </w:pPr>
      <w:rPr>
        <w:rFonts w:ascii="Times New Roman" w:hAnsi="Times New Roman" w:cs="Times New Roman"/>
      </w:rPr>
    </w:lvl>
    <w:lvl w:ilvl="1" w:tplc="10B37085" w:tentative="1">
      <w:start w:val="1"/>
      <w:numFmt w:val="decimal"/>
      <w:lvlText w:val="%2."/>
      <w:lvlJc w:val="left"/>
      <w:pPr>
        <w:tabs>
          <w:tab w:val="left" w:pos="0"/>
        </w:tabs>
      </w:pPr>
      <w:rPr>
        <w:rFonts w:ascii="Times New Roman" w:hAnsi="Times New Roman" w:cs="Times New Roman"/>
      </w:rPr>
    </w:lvl>
    <w:lvl w:ilvl="2" w:tplc="43BED350" w:tentative="1">
      <w:start w:val="1"/>
      <w:numFmt w:val="decimal"/>
      <w:lvlText w:val="%3."/>
      <w:lvlJc w:val="left"/>
      <w:pPr>
        <w:tabs>
          <w:tab w:val="left" w:pos="0"/>
        </w:tabs>
      </w:pPr>
      <w:rPr>
        <w:rFonts w:ascii="Times New Roman" w:hAnsi="Times New Roman" w:cs="Times New Roman"/>
      </w:rPr>
    </w:lvl>
    <w:lvl w:ilvl="3" w:tplc="44999A5B" w:tentative="1">
      <w:start w:val="1"/>
      <w:numFmt w:val="decimal"/>
      <w:lvlText w:val="%4."/>
      <w:lvlJc w:val="left"/>
      <w:pPr>
        <w:tabs>
          <w:tab w:val="left" w:pos="0"/>
        </w:tabs>
      </w:pPr>
      <w:rPr>
        <w:rFonts w:ascii="Times New Roman" w:hAnsi="Times New Roman" w:cs="Times New Roman"/>
      </w:rPr>
    </w:lvl>
    <w:lvl w:ilvl="4" w:tplc="1FC1D9C4" w:tentative="1">
      <w:start w:val="1"/>
      <w:numFmt w:val="decimal"/>
      <w:lvlText w:val="%5."/>
      <w:lvlJc w:val="left"/>
      <w:pPr>
        <w:tabs>
          <w:tab w:val="left" w:pos="0"/>
        </w:tabs>
      </w:pPr>
      <w:rPr>
        <w:rFonts w:ascii="Times New Roman" w:hAnsi="Times New Roman" w:cs="Times New Roman"/>
      </w:rPr>
    </w:lvl>
    <w:lvl w:ilvl="5" w:tplc="4EA2232D" w:tentative="1">
      <w:start w:val="1"/>
      <w:numFmt w:val="decimal"/>
      <w:lvlText w:val="%6."/>
      <w:lvlJc w:val="left"/>
      <w:pPr>
        <w:tabs>
          <w:tab w:val="left" w:pos="0"/>
        </w:tabs>
      </w:pPr>
      <w:rPr>
        <w:rFonts w:ascii="Times New Roman" w:hAnsi="Times New Roman" w:cs="Times New Roman"/>
      </w:rPr>
    </w:lvl>
    <w:lvl w:ilvl="6" w:tplc="17453384" w:tentative="1">
      <w:start w:val="1"/>
      <w:numFmt w:val="decimal"/>
      <w:lvlText w:val="%7."/>
      <w:lvlJc w:val="left"/>
      <w:pPr>
        <w:tabs>
          <w:tab w:val="left" w:pos="0"/>
        </w:tabs>
      </w:pPr>
      <w:rPr>
        <w:rFonts w:ascii="Times New Roman" w:hAnsi="Times New Roman" w:cs="Times New Roman"/>
      </w:rPr>
    </w:lvl>
    <w:lvl w:ilvl="7" w:tplc="4E059000" w:tentative="1">
      <w:start w:val="1"/>
      <w:numFmt w:val="decimal"/>
      <w:lvlText w:val="%8."/>
      <w:lvlJc w:val="left"/>
      <w:pPr>
        <w:tabs>
          <w:tab w:val="left" w:pos="0"/>
        </w:tabs>
      </w:pPr>
      <w:rPr>
        <w:rFonts w:ascii="Times New Roman" w:hAnsi="Times New Roman" w:cs="Times New Roman"/>
      </w:rPr>
    </w:lvl>
    <w:lvl w:ilvl="8" w:tplc="5D9377F1" w:tentative="1">
      <w:start w:val="1"/>
      <w:numFmt w:val="decimal"/>
      <w:lvlText w:val="%9."/>
      <w:lvlJc w:val="left"/>
      <w:pPr>
        <w:tabs>
          <w:tab w:val="left" w:pos="0"/>
        </w:tabs>
      </w:pPr>
      <w:rPr>
        <w:rFonts w:ascii="Times New Roman" w:hAnsi="Times New Roman" w:cs="Times New Roman"/>
      </w:rPr>
    </w:lvl>
  </w:abstractNum>
  <w:abstractNum w:abstractNumId="27" w15:restartNumberingAfterBreak="0">
    <w:nsid w:val="5BBF1455"/>
    <w:multiLevelType w:val="hybridMultilevel"/>
    <w:tmpl w:val="4EE5B42E"/>
    <w:lvl w:ilvl="0" w:tplc="5221CC10">
      <w:start w:val="1"/>
      <w:numFmt w:val="decimal"/>
      <w:lvlText w:val="%1."/>
      <w:lvlJc w:val="left"/>
      <w:pPr>
        <w:tabs>
          <w:tab w:val="left" w:pos="400"/>
        </w:tabs>
        <w:ind w:left="400" w:hanging="400"/>
      </w:pPr>
      <w:rPr>
        <w:rFonts w:ascii="Times New Roman" w:hAnsi="Times New Roman" w:cs="Times New Roman"/>
      </w:rPr>
    </w:lvl>
    <w:lvl w:ilvl="1" w:tplc="77ED3587" w:tentative="1">
      <w:start w:val="1"/>
      <w:numFmt w:val="decimal"/>
      <w:lvlText w:val="%2."/>
      <w:lvlJc w:val="left"/>
      <w:pPr>
        <w:tabs>
          <w:tab w:val="left" w:pos="0"/>
        </w:tabs>
      </w:pPr>
      <w:rPr>
        <w:rFonts w:ascii="Times New Roman" w:hAnsi="Times New Roman" w:cs="Times New Roman"/>
      </w:rPr>
    </w:lvl>
    <w:lvl w:ilvl="2" w:tplc="2DD50ED4" w:tentative="1">
      <w:start w:val="1"/>
      <w:numFmt w:val="decimal"/>
      <w:lvlText w:val="%3."/>
      <w:lvlJc w:val="left"/>
      <w:pPr>
        <w:tabs>
          <w:tab w:val="left" w:pos="0"/>
        </w:tabs>
      </w:pPr>
      <w:rPr>
        <w:rFonts w:ascii="Times New Roman" w:hAnsi="Times New Roman" w:cs="Times New Roman"/>
      </w:rPr>
    </w:lvl>
    <w:lvl w:ilvl="3" w:tplc="32131C62" w:tentative="1">
      <w:start w:val="1"/>
      <w:numFmt w:val="decimal"/>
      <w:lvlText w:val="%4."/>
      <w:lvlJc w:val="left"/>
      <w:pPr>
        <w:tabs>
          <w:tab w:val="left" w:pos="0"/>
        </w:tabs>
      </w:pPr>
      <w:rPr>
        <w:rFonts w:ascii="Times New Roman" w:hAnsi="Times New Roman" w:cs="Times New Roman"/>
      </w:rPr>
    </w:lvl>
    <w:lvl w:ilvl="4" w:tplc="7D94C923" w:tentative="1">
      <w:start w:val="1"/>
      <w:numFmt w:val="decimal"/>
      <w:lvlText w:val="%5."/>
      <w:lvlJc w:val="left"/>
      <w:pPr>
        <w:tabs>
          <w:tab w:val="left" w:pos="0"/>
        </w:tabs>
      </w:pPr>
      <w:rPr>
        <w:rFonts w:ascii="Times New Roman" w:hAnsi="Times New Roman" w:cs="Times New Roman"/>
      </w:rPr>
    </w:lvl>
    <w:lvl w:ilvl="5" w:tplc="6CC1AEE2" w:tentative="1">
      <w:start w:val="1"/>
      <w:numFmt w:val="decimal"/>
      <w:lvlText w:val="%6."/>
      <w:lvlJc w:val="left"/>
      <w:pPr>
        <w:tabs>
          <w:tab w:val="left" w:pos="0"/>
        </w:tabs>
      </w:pPr>
      <w:rPr>
        <w:rFonts w:ascii="Times New Roman" w:hAnsi="Times New Roman" w:cs="Times New Roman"/>
      </w:rPr>
    </w:lvl>
    <w:lvl w:ilvl="6" w:tplc="1CDFBC97" w:tentative="1">
      <w:start w:val="1"/>
      <w:numFmt w:val="decimal"/>
      <w:lvlText w:val="%7."/>
      <w:lvlJc w:val="left"/>
      <w:pPr>
        <w:tabs>
          <w:tab w:val="left" w:pos="0"/>
        </w:tabs>
      </w:pPr>
      <w:rPr>
        <w:rFonts w:ascii="Times New Roman" w:hAnsi="Times New Roman" w:cs="Times New Roman"/>
      </w:rPr>
    </w:lvl>
    <w:lvl w:ilvl="7" w:tplc="15BC5B9C" w:tentative="1">
      <w:start w:val="1"/>
      <w:numFmt w:val="decimal"/>
      <w:lvlText w:val="%8."/>
      <w:lvlJc w:val="left"/>
      <w:pPr>
        <w:tabs>
          <w:tab w:val="left" w:pos="0"/>
        </w:tabs>
      </w:pPr>
      <w:rPr>
        <w:rFonts w:ascii="Times New Roman" w:hAnsi="Times New Roman" w:cs="Times New Roman"/>
      </w:rPr>
    </w:lvl>
    <w:lvl w:ilvl="8" w:tplc="228A3A0A" w:tentative="1">
      <w:start w:val="1"/>
      <w:numFmt w:val="decimal"/>
      <w:lvlText w:val="%9."/>
      <w:lvlJc w:val="left"/>
      <w:pPr>
        <w:tabs>
          <w:tab w:val="left" w:pos="0"/>
        </w:tabs>
      </w:pPr>
      <w:rPr>
        <w:rFonts w:ascii="Times New Roman" w:hAnsi="Times New Roman" w:cs="Times New Roman"/>
      </w:rPr>
    </w:lvl>
  </w:abstractNum>
  <w:abstractNum w:abstractNumId="28" w15:restartNumberingAfterBreak="0">
    <w:nsid w:val="5C310FE7"/>
    <w:multiLevelType w:val="hybridMultilevel"/>
    <w:tmpl w:val="248B9A3F"/>
    <w:lvl w:ilvl="0" w:tplc="7A8E4B0C">
      <w:start w:val="1"/>
      <w:numFmt w:val="decimal"/>
      <w:lvlText w:val="%1."/>
      <w:lvlJc w:val="left"/>
      <w:pPr>
        <w:tabs>
          <w:tab w:val="left" w:pos="400"/>
        </w:tabs>
        <w:ind w:left="400" w:hanging="400"/>
      </w:pPr>
      <w:rPr>
        <w:rFonts w:ascii="Times New Roman" w:hAnsi="Times New Roman" w:cs="Times New Roman"/>
      </w:rPr>
    </w:lvl>
    <w:lvl w:ilvl="1" w:tplc="3AA43793" w:tentative="1">
      <w:start w:val="1"/>
      <w:numFmt w:val="decimal"/>
      <w:lvlText w:val="%2."/>
      <w:lvlJc w:val="left"/>
      <w:pPr>
        <w:tabs>
          <w:tab w:val="left" w:pos="0"/>
        </w:tabs>
      </w:pPr>
      <w:rPr>
        <w:rFonts w:ascii="Times New Roman" w:hAnsi="Times New Roman" w:cs="Times New Roman"/>
      </w:rPr>
    </w:lvl>
    <w:lvl w:ilvl="2" w:tplc="4474023F" w:tentative="1">
      <w:start w:val="1"/>
      <w:numFmt w:val="decimal"/>
      <w:lvlText w:val="%3."/>
      <w:lvlJc w:val="left"/>
      <w:pPr>
        <w:tabs>
          <w:tab w:val="left" w:pos="0"/>
        </w:tabs>
      </w:pPr>
      <w:rPr>
        <w:rFonts w:ascii="Times New Roman" w:hAnsi="Times New Roman" w:cs="Times New Roman"/>
      </w:rPr>
    </w:lvl>
    <w:lvl w:ilvl="3" w:tplc="7E3246D1" w:tentative="1">
      <w:start w:val="1"/>
      <w:numFmt w:val="decimal"/>
      <w:lvlText w:val="%4."/>
      <w:lvlJc w:val="left"/>
      <w:pPr>
        <w:tabs>
          <w:tab w:val="left" w:pos="0"/>
        </w:tabs>
      </w:pPr>
      <w:rPr>
        <w:rFonts w:ascii="Times New Roman" w:hAnsi="Times New Roman" w:cs="Times New Roman"/>
      </w:rPr>
    </w:lvl>
    <w:lvl w:ilvl="4" w:tplc="2664E097" w:tentative="1">
      <w:start w:val="1"/>
      <w:numFmt w:val="decimal"/>
      <w:lvlText w:val="%5."/>
      <w:lvlJc w:val="left"/>
      <w:pPr>
        <w:tabs>
          <w:tab w:val="left" w:pos="0"/>
        </w:tabs>
      </w:pPr>
      <w:rPr>
        <w:rFonts w:ascii="Times New Roman" w:hAnsi="Times New Roman" w:cs="Times New Roman"/>
      </w:rPr>
    </w:lvl>
    <w:lvl w:ilvl="5" w:tplc="0C73C965" w:tentative="1">
      <w:start w:val="1"/>
      <w:numFmt w:val="decimal"/>
      <w:lvlText w:val="%6."/>
      <w:lvlJc w:val="left"/>
      <w:pPr>
        <w:tabs>
          <w:tab w:val="left" w:pos="0"/>
        </w:tabs>
      </w:pPr>
      <w:rPr>
        <w:rFonts w:ascii="Times New Roman" w:hAnsi="Times New Roman" w:cs="Times New Roman"/>
      </w:rPr>
    </w:lvl>
    <w:lvl w:ilvl="6" w:tplc="13166793" w:tentative="1">
      <w:start w:val="1"/>
      <w:numFmt w:val="decimal"/>
      <w:lvlText w:val="%7."/>
      <w:lvlJc w:val="left"/>
      <w:pPr>
        <w:tabs>
          <w:tab w:val="left" w:pos="0"/>
        </w:tabs>
      </w:pPr>
      <w:rPr>
        <w:rFonts w:ascii="Times New Roman" w:hAnsi="Times New Roman" w:cs="Times New Roman"/>
      </w:rPr>
    </w:lvl>
    <w:lvl w:ilvl="7" w:tplc="362B5B3D" w:tentative="1">
      <w:start w:val="1"/>
      <w:numFmt w:val="decimal"/>
      <w:lvlText w:val="%8."/>
      <w:lvlJc w:val="left"/>
      <w:pPr>
        <w:tabs>
          <w:tab w:val="left" w:pos="0"/>
        </w:tabs>
      </w:pPr>
      <w:rPr>
        <w:rFonts w:ascii="Times New Roman" w:hAnsi="Times New Roman" w:cs="Times New Roman"/>
      </w:rPr>
    </w:lvl>
    <w:lvl w:ilvl="8" w:tplc="5B7CD091" w:tentative="1">
      <w:start w:val="1"/>
      <w:numFmt w:val="decimal"/>
      <w:lvlText w:val="%9."/>
      <w:lvlJc w:val="left"/>
      <w:pPr>
        <w:tabs>
          <w:tab w:val="left" w:pos="0"/>
        </w:tabs>
      </w:pPr>
      <w:rPr>
        <w:rFonts w:ascii="Times New Roman" w:hAnsi="Times New Roman" w:cs="Times New Roman"/>
      </w:rPr>
    </w:lvl>
  </w:abstractNum>
  <w:abstractNum w:abstractNumId="29" w15:restartNumberingAfterBreak="0">
    <w:nsid w:val="625FF4FD"/>
    <w:multiLevelType w:val="hybridMultilevel"/>
    <w:tmpl w:val="5C072129"/>
    <w:lvl w:ilvl="0" w:tplc="2574DCA1">
      <w:start w:val="1"/>
      <w:numFmt w:val="decimal"/>
      <w:lvlText w:val="%1."/>
      <w:lvlJc w:val="left"/>
      <w:pPr>
        <w:tabs>
          <w:tab w:val="left" w:pos="400"/>
        </w:tabs>
        <w:ind w:left="400" w:hanging="400"/>
      </w:pPr>
      <w:rPr>
        <w:rFonts w:ascii="Times New Roman" w:hAnsi="Times New Roman" w:cs="Times New Roman"/>
      </w:rPr>
    </w:lvl>
    <w:lvl w:ilvl="1" w:tplc="2191F2A0" w:tentative="1">
      <w:start w:val="1"/>
      <w:numFmt w:val="decimal"/>
      <w:lvlText w:val="%2."/>
      <w:lvlJc w:val="left"/>
      <w:pPr>
        <w:tabs>
          <w:tab w:val="left" w:pos="0"/>
        </w:tabs>
      </w:pPr>
      <w:rPr>
        <w:rFonts w:ascii="Times New Roman" w:hAnsi="Times New Roman" w:cs="Times New Roman"/>
      </w:rPr>
    </w:lvl>
    <w:lvl w:ilvl="2" w:tplc="76B4991F" w:tentative="1">
      <w:start w:val="1"/>
      <w:numFmt w:val="decimal"/>
      <w:lvlText w:val="%3."/>
      <w:lvlJc w:val="left"/>
      <w:pPr>
        <w:tabs>
          <w:tab w:val="left" w:pos="0"/>
        </w:tabs>
      </w:pPr>
      <w:rPr>
        <w:rFonts w:ascii="Times New Roman" w:hAnsi="Times New Roman" w:cs="Times New Roman"/>
      </w:rPr>
    </w:lvl>
    <w:lvl w:ilvl="3" w:tplc="56D32063" w:tentative="1">
      <w:start w:val="1"/>
      <w:numFmt w:val="decimal"/>
      <w:lvlText w:val="%4."/>
      <w:lvlJc w:val="left"/>
      <w:pPr>
        <w:tabs>
          <w:tab w:val="left" w:pos="0"/>
        </w:tabs>
      </w:pPr>
      <w:rPr>
        <w:rFonts w:ascii="Times New Roman" w:hAnsi="Times New Roman" w:cs="Times New Roman"/>
      </w:rPr>
    </w:lvl>
    <w:lvl w:ilvl="4" w:tplc="18DDD36A" w:tentative="1">
      <w:start w:val="1"/>
      <w:numFmt w:val="decimal"/>
      <w:lvlText w:val="%5."/>
      <w:lvlJc w:val="left"/>
      <w:pPr>
        <w:tabs>
          <w:tab w:val="left" w:pos="0"/>
        </w:tabs>
      </w:pPr>
      <w:rPr>
        <w:rFonts w:ascii="Times New Roman" w:hAnsi="Times New Roman" w:cs="Times New Roman"/>
      </w:rPr>
    </w:lvl>
    <w:lvl w:ilvl="5" w:tplc="3F515AB8" w:tentative="1">
      <w:start w:val="1"/>
      <w:numFmt w:val="decimal"/>
      <w:lvlText w:val="%6."/>
      <w:lvlJc w:val="left"/>
      <w:pPr>
        <w:tabs>
          <w:tab w:val="left" w:pos="0"/>
        </w:tabs>
      </w:pPr>
      <w:rPr>
        <w:rFonts w:ascii="Times New Roman" w:hAnsi="Times New Roman" w:cs="Times New Roman"/>
      </w:rPr>
    </w:lvl>
    <w:lvl w:ilvl="6" w:tplc="6E3E0FCD" w:tentative="1">
      <w:start w:val="1"/>
      <w:numFmt w:val="decimal"/>
      <w:lvlText w:val="%7."/>
      <w:lvlJc w:val="left"/>
      <w:pPr>
        <w:tabs>
          <w:tab w:val="left" w:pos="0"/>
        </w:tabs>
      </w:pPr>
      <w:rPr>
        <w:rFonts w:ascii="Times New Roman" w:hAnsi="Times New Roman" w:cs="Times New Roman"/>
      </w:rPr>
    </w:lvl>
    <w:lvl w:ilvl="7" w:tplc="1529DDE0" w:tentative="1">
      <w:start w:val="1"/>
      <w:numFmt w:val="decimal"/>
      <w:lvlText w:val="%8."/>
      <w:lvlJc w:val="left"/>
      <w:pPr>
        <w:tabs>
          <w:tab w:val="left" w:pos="0"/>
        </w:tabs>
      </w:pPr>
      <w:rPr>
        <w:rFonts w:ascii="Times New Roman" w:hAnsi="Times New Roman" w:cs="Times New Roman"/>
      </w:rPr>
    </w:lvl>
    <w:lvl w:ilvl="8" w:tplc="57FBB405" w:tentative="1">
      <w:start w:val="1"/>
      <w:numFmt w:val="decimal"/>
      <w:lvlText w:val="%9."/>
      <w:lvlJc w:val="left"/>
      <w:pPr>
        <w:tabs>
          <w:tab w:val="left" w:pos="0"/>
        </w:tabs>
      </w:pPr>
      <w:rPr>
        <w:rFonts w:ascii="Times New Roman" w:hAnsi="Times New Roman" w:cs="Times New Roman"/>
      </w:rPr>
    </w:lvl>
  </w:abstractNum>
  <w:abstractNum w:abstractNumId="30" w15:restartNumberingAfterBreak="0">
    <w:nsid w:val="6C5DE0E0"/>
    <w:multiLevelType w:val="hybridMultilevel"/>
    <w:tmpl w:val="29CBA9FF"/>
    <w:lvl w:ilvl="0" w:tplc="7EBB439F">
      <w:start w:val="1"/>
      <w:numFmt w:val="decimal"/>
      <w:lvlText w:val="%1."/>
      <w:lvlJc w:val="left"/>
      <w:pPr>
        <w:tabs>
          <w:tab w:val="left" w:pos="400"/>
        </w:tabs>
        <w:ind w:left="400" w:hanging="400"/>
      </w:pPr>
      <w:rPr>
        <w:rFonts w:ascii="Times New Roman" w:hAnsi="Times New Roman" w:cs="Times New Roman"/>
      </w:rPr>
    </w:lvl>
    <w:lvl w:ilvl="1" w:tplc="1F38FF31" w:tentative="1">
      <w:start w:val="1"/>
      <w:numFmt w:val="decimal"/>
      <w:lvlText w:val="%2."/>
      <w:lvlJc w:val="left"/>
      <w:pPr>
        <w:tabs>
          <w:tab w:val="left" w:pos="0"/>
        </w:tabs>
      </w:pPr>
      <w:rPr>
        <w:rFonts w:ascii="Times New Roman" w:hAnsi="Times New Roman" w:cs="Times New Roman"/>
      </w:rPr>
    </w:lvl>
    <w:lvl w:ilvl="2" w:tplc="59003EC8" w:tentative="1">
      <w:start w:val="1"/>
      <w:numFmt w:val="decimal"/>
      <w:lvlText w:val="%3."/>
      <w:lvlJc w:val="left"/>
      <w:pPr>
        <w:tabs>
          <w:tab w:val="left" w:pos="0"/>
        </w:tabs>
      </w:pPr>
      <w:rPr>
        <w:rFonts w:ascii="Times New Roman" w:hAnsi="Times New Roman" w:cs="Times New Roman"/>
      </w:rPr>
    </w:lvl>
    <w:lvl w:ilvl="3" w:tplc="0EA3064C" w:tentative="1">
      <w:start w:val="1"/>
      <w:numFmt w:val="decimal"/>
      <w:lvlText w:val="%4."/>
      <w:lvlJc w:val="left"/>
      <w:pPr>
        <w:tabs>
          <w:tab w:val="left" w:pos="0"/>
        </w:tabs>
      </w:pPr>
      <w:rPr>
        <w:rFonts w:ascii="Times New Roman" w:hAnsi="Times New Roman" w:cs="Times New Roman"/>
      </w:rPr>
    </w:lvl>
    <w:lvl w:ilvl="4" w:tplc="7C77EBF8" w:tentative="1">
      <w:start w:val="1"/>
      <w:numFmt w:val="decimal"/>
      <w:lvlText w:val="%5."/>
      <w:lvlJc w:val="left"/>
      <w:pPr>
        <w:tabs>
          <w:tab w:val="left" w:pos="0"/>
        </w:tabs>
      </w:pPr>
      <w:rPr>
        <w:rFonts w:ascii="Times New Roman" w:hAnsi="Times New Roman" w:cs="Times New Roman"/>
      </w:rPr>
    </w:lvl>
    <w:lvl w:ilvl="5" w:tplc="0753230E" w:tentative="1">
      <w:start w:val="1"/>
      <w:numFmt w:val="decimal"/>
      <w:lvlText w:val="%6."/>
      <w:lvlJc w:val="left"/>
      <w:pPr>
        <w:tabs>
          <w:tab w:val="left" w:pos="0"/>
        </w:tabs>
      </w:pPr>
      <w:rPr>
        <w:rFonts w:ascii="Times New Roman" w:hAnsi="Times New Roman" w:cs="Times New Roman"/>
      </w:rPr>
    </w:lvl>
    <w:lvl w:ilvl="6" w:tplc="7C17E378" w:tentative="1">
      <w:start w:val="1"/>
      <w:numFmt w:val="decimal"/>
      <w:lvlText w:val="%7."/>
      <w:lvlJc w:val="left"/>
      <w:pPr>
        <w:tabs>
          <w:tab w:val="left" w:pos="0"/>
        </w:tabs>
      </w:pPr>
      <w:rPr>
        <w:rFonts w:ascii="Times New Roman" w:hAnsi="Times New Roman" w:cs="Times New Roman"/>
      </w:rPr>
    </w:lvl>
    <w:lvl w:ilvl="7" w:tplc="08CFE480" w:tentative="1">
      <w:start w:val="1"/>
      <w:numFmt w:val="decimal"/>
      <w:lvlText w:val="%8."/>
      <w:lvlJc w:val="left"/>
      <w:pPr>
        <w:tabs>
          <w:tab w:val="left" w:pos="0"/>
        </w:tabs>
      </w:pPr>
      <w:rPr>
        <w:rFonts w:ascii="Times New Roman" w:hAnsi="Times New Roman" w:cs="Times New Roman"/>
      </w:rPr>
    </w:lvl>
    <w:lvl w:ilvl="8" w:tplc="433E1D4B" w:tentative="1">
      <w:start w:val="1"/>
      <w:numFmt w:val="decimal"/>
      <w:lvlText w:val="%9."/>
      <w:lvlJc w:val="left"/>
      <w:pPr>
        <w:tabs>
          <w:tab w:val="left" w:pos="0"/>
        </w:tabs>
      </w:pPr>
      <w:rPr>
        <w:rFonts w:ascii="Times New Roman" w:hAnsi="Times New Roman" w:cs="Times New Roman"/>
      </w:rPr>
    </w:lvl>
  </w:abstractNum>
  <w:abstractNum w:abstractNumId="31" w15:restartNumberingAfterBreak="0">
    <w:nsid w:val="6D301D53"/>
    <w:multiLevelType w:val="hybridMultilevel"/>
    <w:tmpl w:val="1C16FB40"/>
    <w:lvl w:ilvl="0" w:tplc="0409000F">
      <w:start w:val="1"/>
      <w:numFmt w:val="decimal"/>
      <w:lvlText w:val="%1."/>
      <w:lvlJc w:val="left"/>
      <w:pPr>
        <w:tabs>
          <w:tab w:val="num" w:pos="1980"/>
        </w:tabs>
        <w:ind w:left="1980" w:hanging="480"/>
      </w:pPr>
      <w:rPr>
        <w:rFonts w:hint="default"/>
      </w:rPr>
    </w:lvl>
    <w:lvl w:ilvl="1" w:tplc="04090019" w:tentative="1">
      <w:start w:val="1"/>
      <w:numFmt w:val="ideographTraditional"/>
      <w:lvlText w:val="%2、"/>
      <w:lvlJc w:val="left"/>
      <w:pPr>
        <w:tabs>
          <w:tab w:val="num" w:pos="2460"/>
        </w:tabs>
        <w:ind w:left="2460" w:hanging="480"/>
      </w:pPr>
    </w:lvl>
    <w:lvl w:ilvl="2" w:tplc="0409001B" w:tentative="1">
      <w:start w:val="1"/>
      <w:numFmt w:val="lowerRoman"/>
      <w:lvlText w:val="%3."/>
      <w:lvlJc w:val="right"/>
      <w:pPr>
        <w:tabs>
          <w:tab w:val="num" w:pos="2940"/>
        </w:tabs>
        <w:ind w:left="2940" w:hanging="480"/>
      </w:pPr>
    </w:lvl>
    <w:lvl w:ilvl="3" w:tplc="0409000F" w:tentative="1">
      <w:start w:val="1"/>
      <w:numFmt w:val="decimal"/>
      <w:lvlText w:val="%4."/>
      <w:lvlJc w:val="left"/>
      <w:pPr>
        <w:tabs>
          <w:tab w:val="num" w:pos="3420"/>
        </w:tabs>
        <w:ind w:left="3420" w:hanging="480"/>
      </w:pPr>
    </w:lvl>
    <w:lvl w:ilvl="4" w:tplc="04090019" w:tentative="1">
      <w:start w:val="1"/>
      <w:numFmt w:val="ideographTraditional"/>
      <w:lvlText w:val="%5、"/>
      <w:lvlJc w:val="left"/>
      <w:pPr>
        <w:tabs>
          <w:tab w:val="num" w:pos="3900"/>
        </w:tabs>
        <w:ind w:left="3900" w:hanging="480"/>
      </w:pPr>
    </w:lvl>
    <w:lvl w:ilvl="5" w:tplc="0409001B" w:tentative="1">
      <w:start w:val="1"/>
      <w:numFmt w:val="lowerRoman"/>
      <w:lvlText w:val="%6."/>
      <w:lvlJc w:val="right"/>
      <w:pPr>
        <w:tabs>
          <w:tab w:val="num" w:pos="4380"/>
        </w:tabs>
        <w:ind w:left="4380" w:hanging="480"/>
      </w:pPr>
    </w:lvl>
    <w:lvl w:ilvl="6" w:tplc="0409000F" w:tentative="1">
      <w:start w:val="1"/>
      <w:numFmt w:val="decimal"/>
      <w:lvlText w:val="%7."/>
      <w:lvlJc w:val="left"/>
      <w:pPr>
        <w:tabs>
          <w:tab w:val="num" w:pos="4860"/>
        </w:tabs>
        <w:ind w:left="4860" w:hanging="480"/>
      </w:pPr>
    </w:lvl>
    <w:lvl w:ilvl="7" w:tplc="04090019" w:tentative="1">
      <w:start w:val="1"/>
      <w:numFmt w:val="ideographTraditional"/>
      <w:lvlText w:val="%8、"/>
      <w:lvlJc w:val="left"/>
      <w:pPr>
        <w:tabs>
          <w:tab w:val="num" w:pos="5340"/>
        </w:tabs>
        <w:ind w:left="5340" w:hanging="480"/>
      </w:pPr>
    </w:lvl>
    <w:lvl w:ilvl="8" w:tplc="0409001B" w:tentative="1">
      <w:start w:val="1"/>
      <w:numFmt w:val="lowerRoman"/>
      <w:lvlText w:val="%9."/>
      <w:lvlJc w:val="right"/>
      <w:pPr>
        <w:tabs>
          <w:tab w:val="num" w:pos="5820"/>
        </w:tabs>
        <w:ind w:left="5820" w:hanging="480"/>
      </w:pPr>
    </w:lvl>
  </w:abstractNum>
  <w:abstractNum w:abstractNumId="32" w15:restartNumberingAfterBreak="0">
    <w:nsid w:val="6F285BB7"/>
    <w:multiLevelType w:val="hybridMultilevel"/>
    <w:tmpl w:val="3B1844A5"/>
    <w:lvl w:ilvl="0" w:tplc="7CC327FF">
      <w:start w:val="1"/>
      <w:numFmt w:val="decimal"/>
      <w:lvlText w:val="%1."/>
      <w:lvlJc w:val="left"/>
      <w:pPr>
        <w:tabs>
          <w:tab w:val="left" w:pos="400"/>
        </w:tabs>
        <w:ind w:left="400" w:hanging="400"/>
      </w:pPr>
      <w:rPr>
        <w:rFonts w:ascii="Times New Roman" w:hAnsi="Times New Roman" w:cs="Times New Roman"/>
      </w:rPr>
    </w:lvl>
    <w:lvl w:ilvl="1" w:tplc="0AAE0C32" w:tentative="1">
      <w:start w:val="1"/>
      <w:numFmt w:val="decimal"/>
      <w:lvlText w:val="%2."/>
      <w:lvlJc w:val="left"/>
      <w:pPr>
        <w:tabs>
          <w:tab w:val="left" w:pos="0"/>
        </w:tabs>
      </w:pPr>
      <w:rPr>
        <w:rFonts w:ascii="Times New Roman" w:hAnsi="Times New Roman" w:cs="Times New Roman"/>
      </w:rPr>
    </w:lvl>
    <w:lvl w:ilvl="2" w:tplc="63ABA897" w:tentative="1">
      <w:start w:val="1"/>
      <w:numFmt w:val="decimal"/>
      <w:lvlText w:val="%3."/>
      <w:lvlJc w:val="left"/>
      <w:pPr>
        <w:tabs>
          <w:tab w:val="left" w:pos="0"/>
        </w:tabs>
      </w:pPr>
      <w:rPr>
        <w:rFonts w:ascii="Times New Roman" w:hAnsi="Times New Roman" w:cs="Times New Roman"/>
      </w:rPr>
    </w:lvl>
    <w:lvl w:ilvl="3" w:tplc="4951B98D" w:tentative="1">
      <w:start w:val="1"/>
      <w:numFmt w:val="decimal"/>
      <w:lvlText w:val="%4."/>
      <w:lvlJc w:val="left"/>
      <w:pPr>
        <w:tabs>
          <w:tab w:val="left" w:pos="0"/>
        </w:tabs>
      </w:pPr>
      <w:rPr>
        <w:rFonts w:ascii="Times New Roman" w:hAnsi="Times New Roman" w:cs="Times New Roman"/>
      </w:rPr>
    </w:lvl>
    <w:lvl w:ilvl="4" w:tplc="29AE2BE8" w:tentative="1">
      <w:start w:val="1"/>
      <w:numFmt w:val="decimal"/>
      <w:lvlText w:val="%5."/>
      <w:lvlJc w:val="left"/>
      <w:pPr>
        <w:tabs>
          <w:tab w:val="left" w:pos="0"/>
        </w:tabs>
      </w:pPr>
      <w:rPr>
        <w:rFonts w:ascii="Times New Roman" w:hAnsi="Times New Roman" w:cs="Times New Roman"/>
      </w:rPr>
    </w:lvl>
    <w:lvl w:ilvl="5" w:tplc="02D22254" w:tentative="1">
      <w:start w:val="1"/>
      <w:numFmt w:val="decimal"/>
      <w:lvlText w:val="%6."/>
      <w:lvlJc w:val="left"/>
      <w:pPr>
        <w:tabs>
          <w:tab w:val="left" w:pos="0"/>
        </w:tabs>
      </w:pPr>
      <w:rPr>
        <w:rFonts w:ascii="Times New Roman" w:hAnsi="Times New Roman" w:cs="Times New Roman"/>
      </w:rPr>
    </w:lvl>
    <w:lvl w:ilvl="6" w:tplc="40951C5F" w:tentative="1">
      <w:start w:val="1"/>
      <w:numFmt w:val="decimal"/>
      <w:lvlText w:val="%7."/>
      <w:lvlJc w:val="left"/>
      <w:pPr>
        <w:tabs>
          <w:tab w:val="left" w:pos="0"/>
        </w:tabs>
      </w:pPr>
      <w:rPr>
        <w:rFonts w:ascii="Times New Roman" w:hAnsi="Times New Roman" w:cs="Times New Roman"/>
      </w:rPr>
    </w:lvl>
    <w:lvl w:ilvl="7" w:tplc="571DC60C" w:tentative="1">
      <w:start w:val="1"/>
      <w:numFmt w:val="decimal"/>
      <w:lvlText w:val="%8."/>
      <w:lvlJc w:val="left"/>
      <w:pPr>
        <w:tabs>
          <w:tab w:val="left" w:pos="0"/>
        </w:tabs>
      </w:pPr>
      <w:rPr>
        <w:rFonts w:ascii="Times New Roman" w:hAnsi="Times New Roman" w:cs="Times New Roman"/>
      </w:rPr>
    </w:lvl>
    <w:lvl w:ilvl="8" w:tplc="0AF9DA99" w:tentative="1">
      <w:start w:val="1"/>
      <w:numFmt w:val="decimal"/>
      <w:lvlText w:val="%9."/>
      <w:lvlJc w:val="left"/>
      <w:pPr>
        <w:tabs>
          <w:tab w:val="left" w:pos="0"/>
        </w:tabs>
      </w:pPr>
      <w:rPr>
        <w:rFonts w:ascii="Times New Roman" w:hAnsi="Times New Roman" w:cs="Times New Roman"/>
      </w:rPr>
    </w:lvl>
  </w:abstractNum>
  <w:abstractNum w:abstractNumId="33" w15:restartNumberingAfterBreak="0">
    <w:nsid w:val="788E3A0B"/>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34" w15:restartNumberingAfterBreak="0">
    <w:nsid w:val="7AA0551A"/>
    <w:multiLevelType w:val="hybridMultilevel"/>
    <w:tmpl w:val="50B73C37"/>
    <w:lvl w:ilvl="0" w:tplc="2319FED8">
      <w:start w:val="1"/>
      <w:numFmt w:val="decimal"/>
      <w:lvlText w:val="%1."/>
      <w:lvlJc w:val="left"/>
      <w:pPr>
        <w:tabs>
          <w:tab w:val="left" w:pos="400"/>
        </w:tabs>
        <w:ind w:left="400" w:hanging="400"/>
      </w:pPr>
      <w:rPr>
        <w:rFonts w:ascii="Times New Roman" w:hAnsi="Times New Roman" w:cs="Times New Roman"/>
      </w:rPr>
    </w:lvl>
    <w:lvl w:ilvl="1" w:tplc="5D146EA6" w:tentative="1">
      <w:start w:val="1"/>
      <w:numFmt w:val="decimal"/>
      <w:lvlText w:val="%2."/>
      <w:lvlJc w:val="left"/>
      <w:pPr>
        <w:tabs>
          <w:tab w:val="left" w:pos="0"/>
        </w:tabs>
      </w:pPr>
      <w:rPr>
        <w:rFonts w:ascii="Times New Roman" w:hAnsi="Times New Roman" w:cs="Times New Roman"/>
      </w:rPr>
    </w:lvl>
    <w:lvl w:ilvl="2" w:tplc="00EECEBA" w:tentative="1">
      <w:start w:val="1"/>
      <w:numFmt w:val="decimal"/>
      <w:lvlText w:val="%3."/>
      <w:lvlJc w:val="left"/>
      <w:pPr>
        <w:tabs>
          <w:tab w:val="left" w:pos="0"/>
        </w:tabs>
      </w:pPr>
      <w:rPr>
        <w:rFonts w:ascii="Times New Roman" w:hAnsi="Times New Roman" w:cs="Times New Roman"/>
      </w:rPr>
    </w:lvl>
    <w:lvl w:ilvl="3" w:tplc="5D407763" w:tentative="1">
      <w:start w:val="1"/>
      <w:numFmt w:val="decimal"/>
      <w:lvlText w:val="%4."/>
      <w:lvlJc w:val="left"/>
      <w:pPr>
        <w:tabs>
          <w:tab w:val="left" w:pos="0"/>
        </w:tabs>
      </w:pPr>
      <w:rPr>
        <w:rFonts w:ascii="Times New Roman" w:hAnsi="Times New Roman" w:cs="Times New Roman"/>
      </w:rPr>
    </w:lvl>
    <w:lvl w:ilvl="4" w:tplc="1C68CDCA" w:tentative="1">
      <w:start w:val="1"/>
      <w:numFmt w:val="decimal"/>
      <w:lvlText w:val="%5."/>
      <w:lvlJc w:val="left"/>
      <w:pPr>
        <w:tabs>
          <w:tab w:val="left" w:pos="0"/>
        </w:tabs>
      </w:pPr>
      <w:rPr>
        <w:rFonts w:ascii="Times New Roman" w:hAnsi="Times New Roman" w:cs="Times New Roman"/>
      </w:rPr>
    </w:lvl>
    <w:lvl w:ilvl="5" w:tplc="0B2AC53D" w:tentative="1">
      <w:start w:val="1"/>
      <w:numFmt w:val="decimal"/>
      <w:lvlText w:val="%6."/>
      <w:lvlJc w:val="left"/>
      <w:pPr>
        <w:tabs>
          <w:tab w:val="left" w:pos="0"/>
        </w:tabs>
      </w:pPr>
      <w:rPr>
        <w:rFonts w:ascii="Times New Roman" w:hAnsi="Times New Roman" w:cs="Times New Roman"/>
      </w:rPr>
    </w:lvl>
    <w:lvl w:ilvl="6" w:tplc="43A226C2" w:tentative="1">
      <w:start w:val="1"/>
      <w:numFmt w:val="decimal"/>
      <w:lvlText w:val="%7."/>
      <w:lvlJc w:val="left"/>
      <w:pPr>
        <w:tabs>
          <w:tab w:val="left" w:pos="0"/>
        </w:tabs>
      </w:pPr>
      <w:rPr>
        <w:rFonts w:ascii="Times New Roman" w:hAnsi="Times New Roman" w:cs="Times New Roman"/>
      </w:rPr>
    </w:lvl>
    <w:lvl w:ilvl="7" w:tplc="110D0574" w:tentative="1">
      <w:start w:val="1"/>
      <w:numFmt w:val="decimal"/>
      <w:lvlText w:val="%8."/>
      <w:lvlJc w:val="left"/>
      <w:pPr>
        <w:tabs>
          <w:tab w:val="left" w:pos="0"/>
        </w:tabs>
      </w:pPr>
      <w:rPr>
        <w:rFonts w:ascii="Times New Roman" w:hAnsi="Times New Roman" w:cs="Times New Roman"/>
      </w:rPr>
    </w:lvl>
    <w:lvl w:ilvl="8" w:tplc="38638DBE" w:tentative="1">
      <w:start w:val="1"/>
      <w:numFmt w:val="decimal"/>
      <w:lvlText w:val="%9."/>
      <w:lvlJc w:val="left"/>
      <w:pPr>
        <w:tabs>
          <w:tab w:val="left" w:pos="0"/>
        </w:tabs>
      </w:pPr>
      <w:rPr>
        <w:rFonts w:ascii="Times New Roman" w:hAnsi="Times New Roman" w:cs="Times New Roman"/>
      </w:rPr>
    </w:lvl>
  </w:abstractNum>
  <w:abstractNum w:abstractNumId="35" w15:restartNumberingAfterBreak="0">
    <w:nsid w:val="7AF4DE08"/>
    <w:multiLevelType w:val="hybridMultilevel"/>
    <w:tmpl w:val="0A92BA88"/>
    <w:lvl w:ilvl="0" w:tplc="1717B393">
      <w:start w:val="1"/>
      <w:numFmt w:val="decimal"/>
      <w:lvlText w:val="%1."/>
      <w:lvlJc w:val="left"/>
      <w:pPr>
        <w:tabs>
          <w:tab w:val="left" w:pos="400"/>
        </w:tabs>
        <w:ind w:left="400" w:hanging="400"/>
      </w:pPr>
      <w:rPr>
        <w:rFonts w:ascii="Times New Roman" w:hAnsi="Times New Roman" w:cs="Times New Roman"/>
      </w:rPr>
    </w:lvl>
    <w:lvl w:ilvl="1" w:tplc="01E9638B" w:tentative="1">
      <w:start w:val="1"/>
      <w:numFmt w:val="decimal"/>
      <w:lvlText w:val="%2."/>
      <w:lvlJc w:val="left"/>
      <w:pPr>
        <w:tabs>
          <w:tab w:val="left" w:pos="0"/>
        </w:tabs>
      </w:pPr>
      <w:rPr>
        <w:rFonts w:ascii="Times New Roman" w:hAnsi="Times New Roman" w:cs="Times New Roman"/>
      </w:rPr>
    </w:lvl>
    <w:lvl w:ilvl="2" w:tplc="2D6A5FDE" w:tentative="1">
      <w:start w:val="1"/>
      <w:numFmt w:val="decimal"/>
      <w:lvlText w:val="%3."/>
      <w:lvlJc w:val="left"/>
      <w:pPr>
        <w:tabs>
          <w:tab w:val="left" w:pos="0"/>
        </w:tabs>
      </w:pPr>
      <w:rPr>
        <w:rFonts w:ascii="Times New Roman" w:hAnsi="Times New Roman" w:cs="Times New Roman"/>
      </w:rPr>
    </w:lvl>
    <w:lvl w:ilvl="3" w:tplc="0C2B3A9D" w:tentative="1">
      <w:start w:val="1"/>
      <w:numFmt w:val="decimal"/>
      <w:lvlText w:val="%4."/>
      <w:lvlJc w:val="left"/>
      <w:pPr>
        <w:tabs>
          <w:tab w:val="left" w:pos="0"/>
        </w:tabs>
      </w:pPr>
      <w:rPr>
        <w:rFonts w:ascii="Times New Roman" w:hAnsi="Times New Roman" w:cs="Times New Roman"/>
      </w:rPr>
    </w:lvl>
    <w:lvl w:ilvl="4" w:tplc="12F1751D" w:tentative="1">
      <w:start w:val="1"/>
      <w:numFmt w:val="decimal"/>
      <w:lvlText w:val="%5."/>
      <w:lvlJc w:val="left"/>
      <w:pPr>
        <w:tabs>
          <w:tab w:val="left" w:pos="0"/>
        </w:tabs>
      </w:pPr>
      <w:rPr>
        <w:rFonts w:ascii="Times New Roman" w:hAnsi="Times New Roman" w:cs="Times New Roman"/>
      </w:rPr>
    </w:lvl>
    <w:lvl w:ilvl="5" w:tplc="76216462" w:tentative="1">
      <w:start w:val="1"/>
      <w:numFmt w:val="decimal"/>
      <w:lvlText w:val="%6."/>
      <w:lvlJc w:val="left"/>
      <w:pPr>
        <w:tabs>
          <w:tab w:val="left" w:pos="0"/>
        </w:tabs>
      </w:pPr>
      <w:rPr>
        <w:rFonts w:ascii="Times New Roman" w:hAnsi="Times New Roman" w:cs="Times New Roman"/>
      </w:rPr>
    </w:lvl>
    <w:lvl w:ilvl="6" w:tplc="03784638" w:tentative="1">
      <w:start w:val="1"/>
      <w:numFmt w:val="decimal"/>
      <w:lvlText w:val="%7."/>
      <w:lvlJc w:val="left"/>
      <w:pPr>
        <w:tabs>
          <w:tab w:val="left" w:pos="0"/>
        </w:tabs>
      </w:pPr>
      <w:rPr>
        <w:rFonts w:ascii="Times New Roman" w:hAnsi="Times New Roman" w:cs="Times New Roman"/>
      </w:rPr>
    </w:lvl>
    <w:lvl w:ilvl="7" w:tplc="297102E3" w:tentative="1">
      <w:start w:val="1"/>
      <w:numFmt w:val="decimal"/>
      <w:lvlText w:val="%8."/>
      <w:lvlJc w:val="left"/>
      <w:pPr>
        <w:tabs>
          <w:tab w:val="left" w:pos="0"/>
        </w:tabs>
      </w:pPr>
      <w:rPr>
        <w:rFonts w:ascii="Times New Roman" w:hAnsi="Times New Roman" w:cs="Times New Roman"/>
      </w:rPr>
    </w:lvl>
    <w:lvl w:ilvl="8" w:tplc="44E7DFD1" w:tentative="1">
      <w:start w:val="1"/>
      <w:numFmt w:val="decimal"/>
      <w:lvlText w:val="%9."/>
      <w:lvlJc w:val="left"/>
      <w:pPr>
        <w:tabs>
          <w:tab w:val="left" w:pos="0"/>
        </w:tabs>
      </w:pPr>
      <w:rPr>
        <w:rFonts w:ascii="Times New Roman" w:hAnsi="Times New Roman" w:cs="Times New Roman"/>
      </w:rPr>
    </w:lvl>
  </w:abstractNum>
  <w:abstractNum w:abstractNumId="36" w15:restartNumberingAfterBreak="0">
    <w:nsid w:val="7E85642B"/>
    <w:multiLevelType w:val="hybridMultilevel"/>
    <w:tmpl w:val="3E379E19"/>
    <w:lvl w:ilvl="0" w:tplc="2C35C59E">
      <w:start w:val="1"/>
      <w:numFmt w:val="decimal"/>
      <w:lvlText w:val="%1."/>
      <w:lvlJc w:val="left"/>
      <w:pPr>
        <w:tabs>
          <w:tab w:val="left" w:pos="400"/>
        </w:tabs>
        <w:ind w:left="400" w:hanging="400"/>
      </w:pPr>
      <w:rPr>
        <w:rFonts w:ascii="Times New Roman" w:hAnsi="Times New Roman" w:cs="Times New Roman"/>
      </w:rPr>
    </w:lvl>
    <w:lvl w:ilvl="1" w:tplc="64364DF2" w:tentative="1">
      <w:start w:val="1"/>
      <w:numFmt w:val="decimal"/>
      <w:lvlText w:val="%2."/>
      <w:lvlJc w:val="left"/>
      <w:pPr>
        <w:tabs>
          <w:tab w:val="left" w:pos="0"/>
        </w:tabs>
      </w:pPr>
      <w:rPr>
        <w:rFonts w:ascii="Times New Roman" w:hAnsi="Times New Roman" w:cs="Times New Roman"/>
      </w:rPr>
    </w:lvl>
    <w:lvl w:ilvl="2" w:tplc="5E90ECCE" w:tentative="1">
      <w:start w:val="1"/>
      <w:numFmt w:val="decimal"/>
      <w:lvlText w:val="%3."/>
      <w:lvlJc w:val="left"/>
      <w:pPr>
        <w:tabs>
          <w:tab w:val="left" w:pos="0"/>
        </w:tabs>
      </w:pPr>
      <w:rPr>
        <w:rFonts w:ascii="Times New Roman" w:hAnsi="Times New Roman" w:cs="Times New Roman"/>
      </w:rPr>
    </w:lvl>
    <w:lvl w:ilvl="3" w:tplc="1BD280A4" w:tentative="1">
      <w:start w:val="1"/>
      <w:numFmt w:val="decimal"/>
      <w:lvlText w:val="%4."/>
      <w:lvlJc w:val="left"/>
      <w:pPr>
        <w:tabs>
          <w:tab w:val="left" w:pos="0"/>
        </w:tabs>
      </w:pPr>
      <w:rPr>
        <w:rFonts w:ascii="Times New Roman" w:hAnsi="Times New Roman" w:cs="Times New Roman"/>
      </w:rPr>
    </w:lvl>
    <w:lvl w:ilvl="4" w:tplc="1AA38A09" w:tentative="1">
      <w:start w:val="1"/>
      <w:numFmt w:val="decimal"/>
      <w:lvlText w:val="%5."/>
      <w:lvlJc w:val="left"/>
      <w:pPr>
        <w:tabs>
          <w:tab w:val="left" w:pos="0"/>
        </w:tabs>
      </w:pPr>
      <w:rPr>
        <w:rFonts w:ascii="Times New Roman" w:hAnsi="Times New Roman" w:cs="Times New Roman"/>
      </w:rPr>
    </w:lvl>
    <w:lvl w:ilvl="5" w:tplc="2C2FD5EF" w:tentative="1">
      <w:start w:val="1"/>
      <w:numFmt w:val="decimal"/>
      <w:lvlText w:val="%6."/>
      <w:lvlJc w:val="left"/>
      <w:pPr>
        <w:tabs>
          <w:tab w:val="left" w:pos="0"/>
        </w:tabs>
      </w:pPr>
      <w:rPr>
        <w:rFonts w:ascii="Times New Roman" w:hAnsi="Times New Roman" w:cs="Times New Roman"/>
      </w:rPr>
    </w:lvl>
    <w:lvl w:ilvl="6" w:tplc="42F35AD1" w:tentative="1">
      <w:start w:val="1"/>
      <w:numFmt w:val="decimal"/>
      <w:lvlText w:val="%7."/>
      <w:lvlJc w:val="left"/>
      <w:pPr>
        <w:tabs>
          <w:tab w:val="left" w:pos="0"/>
        </w:tabs>
      </w:pPr>
      <w:rPr>
        <w:rFonts w:ascii="Times New Roman" w:hAnsi="Times New Roman" w:cs="Times New Roman"/>
      </w:rPr>
    </w:lvl>
    <w:lvl w:ilvl="7" w:tplc="39E053E3" w:tentative="1">
      <w:start w:val="1"/>
      <w:numFmt w:val="decimal"/>
      <w:lvlText w:val="%8."/>
      <w:lvlJc w:val="left"/>
      <w:pPr>
        <w:tabs>
          <w:tab w:val="left" w:pos="0"/>
        </w:tabs>
      </w:pPr>
      <w:rPr>
        <w:rFonts w:ascii="Times New Roman" w:hAnsi="Times New Roman" w:cs="Times New Roman"/>
      </w:rPr>
    </w:lvl>
    <w:lvl w:ilvl="8" w:tplc="0709B80C" w:tentative="1">
      <w:start w:val="1"/>
      <w:numFmt w:val="decimal"/>
      <w:lvlText w:val="%9."/>
      <w:lvlJc w:val="left"/>
      <w:pPr>
        <w:tabs>
          <w:tab w:val="left" w:pos="0"/>
        </w:tabs>
      </w:pPr>
      <w:rPr>
        <w:rFonts w:ascii="Times New Roman" w:hAnsi="Times New Roman" w:cs="Times New Roman"/>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5"/>
  </w:num>
  <w:num w:numId="12">
    <w:abstractNumId w:val="33"/>
  </w:num>
  <w:num w:numId="13">
    <w:abstractNumId w:val="10"/>
  </w:num>
  <w:num w:numId="14">
    <w:abstractNumId w:val="20"/>
  </w:num>
  <w:num w:numId="15">
    <w:abstractNumId w:val="27"/>
  </w:num>
  <w:num w:numId="16">
    <w:abstractNumId w:val="36"/>
  </w:num>
  <w:num w:numId="17">
    <w:abstractNumId w:val="34"/>
  </w:num>
  <w:num w:numId="18">
    <w:abstractNumId w:val="18"/>
  </w:num>
  <w:num w:numId="19">
    <w:abstractNumId w:val="35"/>
  </w:num>
  <w:num w:numId="20">
    <w:abstractNumId w:val="24"/>
  </w:num>
  <w:num w:numId="21">
    <w:abstractNumId w:val="22"/>
  </w:num>
  <w:num w:numId="22">
    <w:abstractNumId w:val="23"/>
  </w:num>
  <w:num w:numId="23">
    <w:abstractNumId w:val="19"/>
  </w:num>
  <w:num w:numId="24">
    <w:abstractNumId w:val="32"/>
  </w:num>
  <w:num w:numId="25">
    <w:abstractNumId w:val="21"/>
  </w:num>
  <w:num w:numId="26">
    <w:abstractNumId w:val="16"/>
  </w:num>
  <w:num w:numId="27">
    <w:abstractNumId w:val="11"/>
  </w:num>
  <w:num w:numId="28">
    <w:abstractNumId w:val="12"/>
  </w:num>
  <w:num w:numId="29">
    <w:abstractNumId w:val="31"/>
  </w:num>
  <w:num w:numId="30">
    <w:abstractNumId w:val="14"/>
  </w:num>
  <w:num w:numId="31">
    <w:abstractNumId w:val="26"/>
  </w:num>
  <w:num w:numId="32">
    <w:abstractNumId w:val="17"/>
  </w:num>
  <w:num w:numId="33">
    <w:abstractNumId w:val="25"/>
  </w:num>
  <w:num w:numId="34">
    <w:abstractNumId w:val="30"/>
  </w:num>
  <w:num w:numId="35">
    <w:abstractNumId w:val="28"/>
  </w:num>
  <w:num w:numId="36">
    <w:abstractNumId w:val="13"/>
  </w:num>
  <w:num w:numId="37">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FF1"/>
    <w:rsid w:val="000001CD"/>
    <w:rsid w:val="00000402"/>
    <w:rsid w:val="000018CC"/>
    <w:rsid w:val="00002EA8"/>
    <w:rsid w:val="00004399"/>
    <w:rsid w:val="00004E09"/>
    <w:rsid w:val="0000602A"/>
    <w:rsid w:val="000064AB"/>
    <w:rsid w:val="00006A5A"/>
    <w:rsid w:val="00007B5B"/>
    <w:rsid w:val="000107B3"/>
    <w:rsid w:val="000107CD"/>
    <w:rsid w:val="00010897"/>
    <w:rsid w:val="00011195"/>
    <w:rsid w:val="00012954"/>
    <w:rsid w:val="000138C4"/>
    <w:rsid w:val="00013E3F"/>
    <w:rsid w:val="000146EA"/>
    <w:rsid w:val="0001520B"/>
    <w:rsid w:val="00015477"/>
    <w:rsid w:val="000155C1"/>
    <w:rsid w:val="000161B1"/>
    <w:rsid w:val="0001640D"/>
    <w:rsid w:val="000176F4"/>
    <w:rsid w:val="0001773B"/>
    <w:rsid w:val="000204A3"/>
    <w:rsid w:val="00021097"/>
    <w:rsid w:val="0002121B"/>
    <w:rsid w:val="00021F63"/>
    <w:rsid w:val="0002274A"/>
    <w:rsid w:val="00022B8A"/>
    <w:rsid w:val="000230EA"/>
    <w:rsid w:val="0002393B"/>
    <w:rsid w:val="000240E2"/>
    <w:rsid w:val="00024208"/>
    <w:rsid w:val="0002468A"/>
    <w:rsid w:val="00024714"/>
    <w:rsid w:val="000248DD"/>
    <w:rsid w:val="000253E1"/>
    <w:rsid w:val="00025946"/>
    <w:rsid w:val="00026486"/>
    <w:rsid w:val="00026494"/>
    <w:rsid w:val="00026FC0"/>
    <w:rsid w:val="0003020B"/>
    <w:rsid w:val="0003082C"/>
    <w:rsid w:val="0003096F"/>
    <w:rsid w:val="00032E9F"/>
    <w:rsid w:val="00033328"/>
    <w:rsid w:val="00033BC1"/>
    <w:rsid w:val="00033D8E"/>
    <w:rsid w:val="00033E9D"/>
    <w:rsid w:val="00034455"/>
    <w:rsid w:val="00036C1A"/>
    <w:rsid w:val="000371DF"/>
    <w:rsid w:val="000376A0"/>
    <w:rsid w:val="00037820"/>
    <w:rsid w:val="000408AF"/>
    <w:rsid w:val="00040966"/>
    <w:rsid w:val="00040D7C"/>
    <w:rsid w:val="00042023"/>
    <w:rsid w:val="00042223"/>
    <w:rsid w:val="00042C8C"/>
    <w:rsid w:val="000431E0"/>
    <w:rsid w:val="00043389"/>
    <w:rsid w:val="000442BB"/>
    <w:rsid w:val="0004525D"/>
    <w:rsid w:val="00046D86"/>
    <w:rsid w:val="00047923"/>
    <w:rsid w:val="00047A4A"/>
    <w:rsid w:val="00047C0D"/>
    <w:rsid w:val="00050492"/>
    <w:rsid w:val="000511C2"/>
    <w:rsid w:val="00051D25"/>
    <w:rsid w:val="000522EF"/>
    <w:rsid w:val="00052406"/>
    <w:rsid w:val="0005264D"/>
    <w:rsid w:val="00053098"/>
    <w:rsid w:val="00054066"/>
    <w:rsid w:val="00054766"/>
    <w:rsid w:val="000548E0"/>
    <w:rsid w:val="000555AE"/>
    <w:rsid w:val="000577B3"/>
    <w:rsid w:val="00057E8F"/>
    <w:rsid w:val="000601CC"/>
    <w:rsid w:val="00060E8D"/>
    <w:rsid w:val="00061099"/>
    <w:rsid w:val="000610A9"/>
    <w:rsid w:val="00061F63"/>
    <w:rsid w:val="00062756"/>
    <w:rsid w:val="00062DC0"/>
    <w:rsid w:val="00062FE6"/>
    <w:rsid w:val="00063859"/>
    <w:rsid w:val="00063B7A"/>
    <w:rsid w:val="00064ADD"/>
    <w:rsid w:val="000650F7"/>
    <w:rsid w:val="00065C71"/>
    <w:rsid w:val="00066CEF"/>
    <w:rsid w:val="00067341"/>
    <w:rsid w:val="00070429"/>
    <w:rsid w:val="00070B28"/>
    <w:rsid w:val="000712C7"/>
    <w:rsid w:val="00071479"/>
    <w:rsid w:val="00071597"/>
    <w:rsid w:val="00071A0C"/>
    <w:rsid w:val="00072D6E"/>
    <w:rsid w:val="0007376D"/>
    <w:rsid w:val="00073C02"/>
    <w:rsid w:val="00074FFF"/>
    <w:rsid w:val="00081830"/>
    <w:rsid w:val="00082138"/>
    <w:rsid w:val="00082416"/>
    <w:rsid w:val="00082F03"/>
    <w:rsid w:val="00083119"/>
    <w:rsid w:val="000839C8"/>
    <w:rsid w:val="00083B04"/>
    <w:rsid w:val="00084843"/>
    <w:rsid w:val="000858B5"/>
    <w:rsid w:val="00086296"/>
    <w:rsid w:val="00086402"/>
    <w:rsid w:val="00086ABA"/>
    <w:rsid w:val="0009191C"/>
    <w:rsid w:val="00091B27"/>
    <w:rsid w:val="000927BE"/>
    <w:rsid w:val="00092FB0"/>
    <w:rsid w:val="000948D2"/>
    <w:rsid w:val="00095143"/>
    <w:rsid w:val="000952AB"/>
    <w:rsid w:val="000952CF"/>
    <w:rsid w:val="00096400"/>
    <w:rsid w:val="00096413"/>
    <w:rsid w:val="000973C3"/>
    <w:rsid w:val="00097BC2"/>
    <w:rsid w:val="00097C1B"/>
    <w:rsid w:val="000A11B8"/>
    <w:rsid w:val="000A1CD9"/>
    <w:rsid w:val="000A1ED7"/>
    <w:rsid w:val="000A2176"/>
    <w:rsid w:val="000A2650"/>
    <w:rsid w:val="000A421D"/>
    <w:rsid w:val="000A500D"/>
    <w:rsid w:val="000A768A"/>
    <w:rsid w:val="000B1C7B"/>
    <w:rsid w:val="000B1F2A"/>
    <w:rsid w:val="000B43A4"/>
    <w:rsid w:val="000B503A"/>
    <w:rsid w:val="000B5A6A"/>
    <w:rsid w:val="000B5B6A"/>
    <w:rsid w:val="000B5BAB"/>
    <w:rsid w:val="000B6053"/>
    <w:rsid w:val="000B66F7"/>
    <w:rsid w:val="000B6843"/>
    <w:rsid w:val="000B6E2B"/>
    <w:rsid w:val="000B76E2"/>
    <w:rsid w:val="000B79F2"/>
    <w:rsid w:val="000C00A3"/>
    <w:rsid w:val="000C0184"/>
    <w:rsid w:val="000C08AF"/>
    <w:rsid w:val="000C0B16"/>
    <w:rsid w:val="000C226F"/>
    <w:rsid w:val="000C3D7D"/>
    <w:rsid w:val="000C63E1"/>
    <w:rsid w:val="000C648F"/>
    <w:rsid w:val="000C64CB"/>
    <w:rsid w:val="000C6815"/>
    <w:rsid w:val="000C7E2A"/>
    <w:rsid w:val="000D3BE9"/>
    <w:rsid w:val="000D3C2D"/>
    <w:rsid w:val="000D42AC"/>
    <w:rsid w:val="000D4AB4"/>
    <w:rsid w:val="000D4CD0"/>
    <w:rsid w:val="000D7963"/>
    <w:rsid w:val="000E04A6"/>
    <w:rsid w:val="000E09E1"/>
    <w:rsid w:val="000E0B3A"/>
    <w:rsid w:val="000E20FE"/>
    <w:rsid w:val="000E335A"/>
    <w:rsid w:val="000E4FB4"/>
    <w:rsid w:val="000E5465"/>
    <w:rsid w:val="000E65F1"/>
    <w:rsid w:val="000E7EDE"/>
    <w:rsid w:val="000F051F"/>
    <w:rsid w:val="000F05B4"/>
    <w:rsid w:val="000F1834"/>
    <w:rsid w:val="000F2578"/>
    <w:rsid w:val="000F2926"/>
    <w:rsid w:val="000F2C00"/>
    <w:rsid w:val="000F2FF7"/>
    <w:rsid w:val="000F47D2"/>
    <w:rsid w:val="000F4E04"/>
    <w:rsid w:val="000F5123"/>
    <w:rsid w:val="000F5A63"/>
    <w:rsid w:val="000F5D75"/>
    <w:rsid w:val="000F7754"/>
    <w:rsid w:val="001002A5"/>
    <w:rsid w:val="001006BC"/>
    <w:rsid w:val="001010E7"/>
    <w:rsid w:val="00101618"/>
    <w:rsid w:val="00103081"/>
    <w:rsid w:val="001037CF"/>
    <w:rsid w:val="00103A92"/>
    <w:rsid w:val="00103C68"/>
    <w:rsid w:val="00104590"/>
    <w:rsid w:val="00106651"/>
    <w:rsid w:val="001075C0"/>
    <w:rsid w:val="00107D4C"/>
    <w:rsid w:val="001106C5"/>
    <w:rsid w:val="0011073E"/>
    <w:rsid w:val="00110A22"/>
    <w:rsid w:val="001110FB"/>
    <w:rsid w:val="001119FF"/>
    <w:rsid w:val="00113531"/>
    <w:rsid w:val="00113C65"/>
    <w:rsid w:val="001147CC"/>
    <w:rsid w:val="00114EE1"/>
    <w:rsid w:val="00115DA9"/>
    <w:rsid w:val="0011677C"/>
    <w:rsid w:val="0011731B"/>
    <w:rsid w:val="001176BF"/>
    <w:rsid w:val="00117A35"/>
    <w:rsid w:val="00120089"/>
    <w:rsid w:val="001204B9"/>
    <w:rsid w:val="00120A21"/>
    <w:rsid w:val="00120AB2"/>
    <w:rsid w:val="00120C9E"/>
    <w:rsid w:val="00121657"/>
    <w:rsid w:val="00121C99"/>
    <w:rsid w:val="00122C01"/>
    <w:rsid w:val="00123781"/>
    <w:rsid w:val="00123906"/>
    <w:rsid w:val="00123F52"/>
    <w:rsid w:val="001245FE"/>
    <w:rsid w:val="00124634"/>
    <w:rsid w:val="001248A1"/>
    <w:rsid w:val="001250F3"/>
    <w:rsid w:val="001268B9"/>
    <w:rsid w:val="00127528"/>
    <w:rsid w:val="00127C6B"/>
    <w:rsid w:val="0013032E"/>
    <w:rsid w:val="0013089C"/>
    <w:rsid w:val="00130D8D"/>
    <w:rsid w:val="00131F95"/>
    <w:rsid w:val="00132D72"/>
    <w:rsid w:val="00133972"/>
    <w:rsid w:val="0013458B"/>
    <w:rsid w:val="001354F6"/>
    <w:rsid w:val="001359D9"/>
    <w:rsid w:val="00135BBF"/>
    <w:rsid w:val="0013618C"/>
    <w:rsid w:val="00136605"/>
    <w:rsid w:val="00137A3A"/>
    <w:rsid w:val="00140207"/>
    <w:rsid w:val="001415DD"/>
    <w:rsid w:val="0014185A"/>
    <w:rsid w:val="001420DE"/>
    <w:rsid w:val="00142519"/>
    <w:rsid w:val="0014258E"/>
    <w:rsid w:val="00142F9C"/>
    <w:rsid w:val="00143809"/>
    <w:rsid w:val="001456E6"/>
    <w:rsid w:val="00145EAE"/>
    <w:rsid w:val="001461AF"/>
    <w:rsid w:val="0014665A"/>
    <w:rsid w:val="0014771E"/>
    <w:rsid w:val="001478B0"/>
    <w:rsid w:val="00147E58"/>
    <w:rsid w:val="0015024C"/>
    <w:rsid w:val="0015112E"/>
    <w:rsid w:val="00151A4B"/>
    <w:rsid w:val="00151B74"/>
    <w:rsid w:val="00152FB8"/>
    <w:rsid w:val="0015321C"/>
    <w:rsid w:val="00154A09"/>
    <w:rsid w:val="00155776"/>
    <w:rsid w:val="00156B4D"/>
    <w:rsid w:val="00156C18"/>
    <w:rsid w:val="00157F40"/>
    <w:rsid w:val="00160983"/>
    <w:rsid w:val="00161960"/>
    <w:rsid w:val="00162834"/>
    <w:rsid w:val="001639A2"/>
    <w:rsid w:val="001646B0"/>
    <w:rsid w:val="00164ED8"/>
    <w:rsid w:val="00165201"/>
    <w:rsid w:val="00165A83"/>
    <w:rsid w:val="00166896"/>
    <w:rsid w:val="001671A4"/>
    <w:rsid w:val="001708A8"/>
    <w:rsid w:val="00171D06"/>
    <w:rsid w:val="00172948"/>
    <w:rsid w:val="001738CC"/>
    <w:rsid w:val="00173D6A"/>
    <w:rsid w:val="0017483B"/>
    <w:rsid w:val="00174A15"/>
    <w:rsid w:val="001769BB"/>
    <w:rsid w:val="00180C5C"/>
    <w:rsid w:val="00181986"/>
    <w:rsid w:val="0018236F"/>
    <w:rsid w:val="00182B0E"/>
    <w:rsid w:val="00184766"/>
    <w:rsid w:val="00185BEB"/>
    <w:rsid w:val="00186851"/>
    <w:rsid w:val="00186CE7"/>
    <w:rsid w:val="001873C3"/>
    <w:rsid w:val="001874AD"/>
    <w:rsid w:val="00192956"/>
    <w:rsid w:val="00192E69"/>
    <w:rsid w:val="001939A6"/>
    <w:rsid w:val="00195357"/>
    <w:rsid w:val="00197A4F"/>
    <w:rsid w:val="001A0594"/>
    <w:rsid w:val="001A0BE3"/>
    <w:rsid w:val="001A0BFA"/>
    <w:rsid w:val="001A0D80"/>
    <w:rsid w:val="001A314E"/>
    <w:rsid w:val="001A4053"/>
    <w:rsid w:val="001A405F"/>
    <w:rsid w:val="001A575D"/>
    <w:rsid w:val="001A5F9A"/>
    <w:rsid w:val="001B0F37"/>
    <w:rsid w:val="001B1210"/>
    <w:rsid w:val="001B127B"/>
    <w:rsid w:val="001B18A5"/>
    <w:rsid w:val="001B22D6"/>
    <w:rsid w:val="001B30E4"/>
    <w:rsid w:val="001B31EC"/>
    <w:rsid w:val="001B4B7B"/>
    <w:rsid w:val="001B4EAD"/>
    <w:rsid w:val="001B56A4"/>
    <w:rsid w:val="001B57AE"/>
    <w:rsid w:val="001B59EF"/>
    <w:rsid w:val="001B61BF"/>
    <w:rsid w:val="001B6ABE"/>
    <w:rsid w:val="001C0363"/>
    <w:rsid w:val="001C1EAD"/>
    <w:rsid w:val="001C3B18"/>
    <w:rsid w:val="001C4487"/>
    <w:rsid w:val="001C4897"/>
    <w:rsid w:val="001C54E3"/>
    <w:rsid w:val="001C5ACA"/>
    <w:rsid w:val="001C6C44"/>
    <w:rsid w:val="001D05D5"/>
    <w:rsid w:val="001D0B83"/>
    <w:rsid w:val="001D3474"/>
    <w:rsid w:val="001D380F"/>
    <w:rsid w:val="001D39E5"/>
    <w:rsid w:val="001D3BD4"/>
    <w:rsid w:val="001D3C48"/>
    <w:rsid w:val="001D4232"/>
    <w:rsid w:val="001D569A"/>
    <w:rsid w:val="001D6E87"/>
    <w:rsid w:val="001D743B"/>
    <w:rsid w:val="001E0570"/>
    <w:rsid w:val="001E1852"/>
    <w:rsid w:val="001E1F7F"/>
    <w:rsid w:val="001E21E7"/>
    <w:rsid w:val="001E264B"/>
    <w:rsid w:val="001E291A"/>
    <w:rsid w:val="001E29AF"/>
    <w:rsid w:val="001E2AC7"/>
    <w:rsid w:val="001E2F2C"/>
    <w:rsid w:val="001E3C4F"/>
    <w:rsid w:val="001E3F0A"/>
    <w:rsid w:val="001E4FF7"/>
    <w:rsid w:val="001F1038"/>
    <w:rsid w:val="001F14FF"/>
    <w:rsid w:val="001F19D2"/>
    <w:rsid w:val="001F331B"/>
    <w:rsid w:val="001F3F0A"/>
    <w:rsid w:val="001F64B5"/>
    <w:rsid w:val="002018C5"/>
    <w:rsid w:val="00202865"/>
    <w:rsid w:val="00202B07"/>
    <w:rsid w:val="00202EEB"/>
    <w:rsid w:val="002030A1"/>
    <w:rsid w:val="00203E1E"/>
    <w:rsid w:val="0020550C"/>
    <w:rsid w:val="002057BB"/>
    <w:rsid w:val="00205CDF"/>
    <w:rsid w:val="0020671E"/>
    <w:rsid w:val="00206992"/>
    <w:rsid w:val="00207B83"/>
    <w:rsid w:val="00207F35"/>
    <w:rsid w:val="0021147A"/>
    <w:rsid w:val="00211EE4"/>
    <w:rsid w:val="0021234C"/>
    <w:rsid w:val="002123C3"/>
    <w:rsid w:val="00212B9A"/>
    <w:rsid w:val="00213190"/>
    <w:rsid w:val="0021352A"/>
    <w:rsid w:val="00215406"/>
    <w:rsid w:val="00215BFC"/>
    <w:rsid w:val="00216E76"/>
    <w:rsid w:val="00216EBC"/>
    <w:rsid w:val="00217630"/>
    <w:rsid w:val="0022049F"/>
    <w:rsid w:val="00221C5A"/>
    <w:rsid w:val="0022208D"/>
    <w:rsid w:val="00222DD6"/>
    <w:rsid w:val="00223600"/>
    <w:rsid w:val="00223E2C"/>
    <w:rsid w:val="00224037"/>
    <w:rsid w:val="002256DD"/>
    <w:rsid w:val="00226E0F"/>
    <w:rsid w:val="00230153"/>
    <w:rsid w:val="002302BC"/>
    <w:rsid w:val="00231F17"/>
    <w:rsid w:val="00232216"/>
    <w:rsid w:val="002323CD"/>
    <w:rsid w:val="002331A7"/>
    <w:rsid w:val="002333E7"/>
    <w:rsid w:val="00233AAA"/>
    <w:rsid w:val="0023596F"/>
    <w:rsid w:val="00235A1D"/>
    <w:rsid w:val="00237C34"/>
    <w:rsid w:val="00240059"/>
    <w:rsid w:val="0024022B"/>
    <w:rsid w:val="0024023D"/>
    <w:rsid w:val="002402A4"/>
    <w:rsid w:val="00242077"/>
    <w:rsid w:val="00242827"/>
    <w:rsid w:val="002429DB"/>
    <w:rsid w:val="00243389"/>
    <w:rsid w:val="00243F76"/>
    <w:rsid w:val="00244955"/>
    <w:rsid w:val="002458BA"/>
    <w:rsid w:val="00246360"/>
    <w:rsid w:val="00247E99"/>
    <w:rsid w:val="00247F38"/>
    <w:rsid w:val="00251B90"/>
    <w:rsid w:val="00253B9F"/>
    <w:rsid w:val="00254627"/>
    <w:rsid w:val="00254BCE"/>
    <w:rsid w:val="0025519C"/>
    <w:rsid w:val="00255A08"/>
    <w:rsid w:val="00255A7D"/>
    <w:rsid w:val="002565A4"/>
    <w:rsid w:val="00256705"/>
    <w:rsid w:val="00260948"/>
    <w:rsid w:val="00260EB7"/>
    <w:rsid w:val="00263313"/>
    <w:rsid w:val="00263E96"/>
    <w:rsid w:val="00264F33"/>
    <w:rsid w:val="00266616"/>
    <w:rsid w:val="00266FFE"/>
    <w:rsid w:val="00267237"/>
    <w:rsid w:val="002712F3"/>
    <w:rsid w:val="002717FB"/>
    <w:rsid w:val="002719BD"/>
    <w:rsid w:val="00272057"/>
    <w:rsid w:val="002721BB"/>
    <w:rsid w:val="00273E62"/>
    <w:rsid w:val="00273ECE"/>
    <w:rsid w:val="002741C9"/>
    <w:rsid w:val="00275048"/>
    <w:rsid w:val="002751AF"/>
    <w:rsid w:val="002751E7"/>
    <w:rsid w:val="002759FE"/>
    <w:rsid w:val="00275B94"/>
    <w:rsid w:val="00276ADD"/>
    <w:rsid w:val="002773C2"/>
    <w:rsid w:val="0027794D"/>
    <w:rsid w:val="00277959"/>
    <w:rsid w:val="00280AEF"/>
    <w:rsid w:val="00281DC2"/>
    <w:rsid w:val="002843D3"/>
    <w:rsid w:val="00284972"/>
    <w:rsid w:val="002862B0"/>
    <w:rsid w:val="00286987"/>
    <w:rsid w:val="002900BA"/>
    <w:rsid w:val="002910EE"/>
    <w:rsid w:val="00291ED2"/>
    <w:rsid w:val="00292480"/>
    <w:rsid w:val="00293486"/>
    <w:rsid w:val="00294B8A"/>
    <w:rsid w:val="002953FD"/>
    <w:rsid w:val="002956C4"/>
    <w:rsid w:val="00295C60"/>
    <w:rsid w:val="00295C83"/>
    <w:rsid w:val="00296B46"/>
    <w:rsid w:val="00296B4E"/>
    <w:rsid w:val="00297BDD"/>
    <w:rsid w:val="002A0CA4"/>
    <w:rsid w:val="002A1F29"/>
    <w:rsid w:val="002A2335"/>
    <w:rsid w:val="002A28A1"/>
    <w:rsid w:val="002A30B3"/>
    <w:rsid w:val="002A3B4E"/>
    <w:rsid w:val="002A3EEC"/>
    <w:rsid w:val="002A79BB"/>
    <w:rsid w:val="002B03A3"/>
    <w:rsid w:val="002B19BB"/>
    <w:rsid w:val="002B2AD3"/>
    <w:rsid w:val="002B2C67"/>
    <w:rsid w:val="002B36B3"/>
    <w:rsid w:val="002B4CCF"/>
    <w:rsid w:val="002B4ECC"/>
    <w:rsid w:val="002B53BD"/>
    <w:rsid w:val="002B566B"/>
    <w:rsid w:val="002B56E9"/>
    <w:rsid w:val="002B5759"/>
    <w:rsid w:val="002B6490"/>
    <w:rsid w:val="002B6CBC"/>
    <w:rsid w:val="002B7317"/>
    <w:rsid w:val="002B7474"/>
    <w:rsid w:val="002C0708"/>
    <w:rsid w:val="002C0940"/>
    <w:rsid w:val="002C13D6"/>
    <w:rsid w:val="002C1A90"/>
    <w:rsid w:val="002C2B00"/>
    <w:rsid w:val="002C2D18"/>
    <w:rsid w:val="002C43A4"/>
    <w:rsid w:val="002C7423"/>
    <w:rsid w:val="002C75CC"/>
    <w:rsid w:val="002C7BFF"/>
    <w:rsid w:val="002C7FD9"/>
    <w:rsid w:val="002D0D45"/>
    <w:rsid w:val="002D2ED2"/>
    <w:rsid w:val="002D39FA"/>
    <w:rsid w:val="002D4658"/>
    <w:rsid w:val="002D517A"/>
    <w:rsid w:val="002D6646"/>
    <w:rsid w:val="002D6885"/>
    <w:rsid w:val="002D68F6"/>
    <w:rsid w:val="002D7F13"/>
    <w:rsid w:val="002E00EA"/>
    <w:rsid w:val="002E02B0"/>
    <w:rsid w:val="002E0CAD"/>
    <w:rsid w:val="002E1AC2"/>
    <w:rsid w:val="002E1EE4"/>
    <w:rsid w:val="002E2A1B"/>
    <w:rsid w:val="002E2A80"/>
    <w:rsid w:val="002E39FE"/>
    <w:rsid w:val="002E44D3"/>
    <w:rsid w:val="002E4848"/>
    <w:rsid w:val="002E5823"/>
    <w:rsid w:val="002E6A34"/>
    <w:rsid w:val="002F11B0"/>
    <w:rsid w:val="002F1B30"/>
    <w:rsid w:val="002F323D"/>
    <w:rsid w:val="002F44F1"/>
    <w:rsid w:val="002F4DA8"/>
    <w:rsid w:val="002F4DE8"/>
    <w:rsid w:val="002F5C50"/>
    <w:rsid w:val="002F7065"/>
    <w:rsid w:val="002F7805"/>
    <w:rsid w:val="002F7AFF"/>
    <w:rsid w:val="002F7C86"/>
    <w:rsid w:val="002F7CEF"/>
    <w:rsid w:val="002F7D45"/>
    <w:rsid w:val="002F7D90"/>
    <w:rsid w:val="0030181E"/>
    <w:rsid w:val="00304693"/>
    <w:rsid w:val="0030514D"/>
    <w:rsid w:val="0030604F"/>
    <w:rsid w:val="00306146"/>
    <w:rsid w:val="003066DE"/>
    <w:rsid w:val="00306AA1"/>
    <w:rsid w:val="00306B46"/>
    <w:rsid w:val="003071AA"/>
    <w:rsid w:val="003072F0"/>
    <w:rsid w:val="0030792F"/>
    <w:rsid w:val="00307C72"/>
    <w:rsid w:val="00310AB3"/>
    <w:rsid w:val="003114CB"/>
    <w:rsid w:val="003117A2"/>
    <w:rsid w:val="00311D63"/>
    <w:rsid w:val="00313664"/>
    <w:rsid w:val="00313B0F"/>
    <w:rsid w:val="00313F53"/>
    <w:rsid w:val="00314838"/>
    <w:rsid w:val="00314A27"/>
    <w:rsid w:val="00314A2F"/>
    <w:rsid w:val="00315A37"/>
    <w:rsid w:val="00316066"/>
    <w:rsid w:val="00317279"/>
    <w:rsid w:val="00317869"/>
    <w:rsid w:val="00317D76"/>
    <w:rsid w:val="003204A1"/>
    <w:rsid w:val="00320701"/>
    <w:rsid w:val="00320B8C"/>
    <w:rsid w:val="003214D3"/>
    <w:rsid w:val="003215C7"/>
    <w:rsid w:val="00323220"/>
    <w:rsid w:val="003235BA"/>
    <w:rsid w:val="00325AD6"/>
    <w:rsid w:val="0032635D"/>
    <w:rsid w:val="003263A3"/>
    <w:rsid w:val="00326FE1"/>
    <w:rsid w:val="00331E5A"/>
    <w:rsid w:val="003325C0"/>
    <w:rsid w:val="003329EF"/>
    <w:rsid w:val="00333186"/>
    <w:rsid w:val="003331EE"/>
    <w:rsid w:val="00333A96"/>
    <w:rsid w:val="00334473"/>
    <w:rsid w:val="00334A23"/>
    <w:rsid w:val="00336BEE"/>
    <w:rsid w:val="00336BFE"/>
    <w:rsid w:val="00337200"/>
    <w:rsid w:val="00340B32"/>
    <w:rsid w:val="00342CF5"/>
    <w:rsid w:val="003430E5"/>
    <w:rsid w:val="00343F09"/>
    <w:rsid w:val="003448CD"/>
    <w:rsid w:val="003449A4"/>
    <w:rsid w:val="0034578E"/>
    <w:rsid w:val="003476E4"/>
    <w:rsid w:val="00347E24"/>
    <w:rsid w:val="00350E15"/>
    <w:rsid w:val="00350E1A"/>
    <w:rsid w:val="003510EA"/>
    <w:rsid w:val="003515FA"/>
    <w:rsid w:val="00351C05"/>
    <w:rsid w:val="00351C2F"/>
    <w:rsid w:val="0035342D"/>
    <w:rsid w:val="0035371A"/>
    <w:rsid w:val="00354158"/>
    <w:rsid w:val="00354162"/>
    <w:rsid w:val="00354348"/>
    <w:rsid w:val="00355FC6"/>
    <w:rsid w:val="00356479"/>
    <w:rsid w:val="003566CD"/>
    <w:rsid w:val="00357DE4"/>
    <w:rsid w:val="003609F4"/>
    <w:rsid w:val="00360BB8"/>
    <w:rsid w:val="00360BEA"/>
    <w:rsid w:val="00361354"/>
    <w:rsid w:val="003620DF"/>
    <w:rsid w:val="00362109"/>
    <w:rsid w:val="0036327E"/>
    <w:rsid w:val="003632EB"/>
    <w:rsid w:val="00364552"/>
    <w:rsid w:val="00364AA3"/>
    <w:rsid w:val="00364AD3"/>
    <w:rsid w:val="00364DA4"/>
    <w:rsid w:val="00366ED8"/>
    <w:rsid w:val="0036730A"/>
    <w:rsid w:val="00367ED1"/>
    <w:rsid w:val="00372130"/>
    <w:rsid w:val="003724B3"/>
    <w:rsid w:val="00372A69"/>
    <w:rsid w:val="00372B24"/>
    <w:rsid w:val="0037307D"/>
    <w:rsid w:val="00373985"/>
    <w:rsid w:val="00373F0B"/>
    <w:rsid w:val="00374746"/>
    <w:rsid w:val="00374D6F"/>
    <w:rsid w:val="00376DDC"/>
    <w:rsid w:val="00376E5E"/>
    <w:rsid w:val="00376F5A"/>
    <w:rsid w:val="00377511"/>
    <w:rsid w:val="00377796"/>
    <w:rsid w:val="0038043D"/>
    <w:rsid w:val="00380713"/>
    <w:rsid w:val="00383700"/>
    <w:rsid w:val="0038428E"/>
    <w:rsid w:val="0038493D"/>
    <w:rsid w:val="00384D80"/>
    <w:rsid w:val="00384F8C"/>
    <w:rsid w:val="0038505E"/>
    <w:rsid w:val="00386FEA"/>
    <w:rsid w:val="00387EEF"/>
    <w:rsid w:val="00390854"/>
    <w:rsid w:val="00390CB1"/>
    <w:rsid w:val="003910FB"/>
    <w:rsid w:val="003914D4"/>
    <w:rsid w:val="003922FE"/>
    <w:rsid w:val="0039474C"/>
    <w:rsid w:val="003955D7"/>
    <w:rsid w:val="00397459"/>
    <w:rsid w:val="003978B2"/>
    <w:rsid w:val="003A0259"/>
    <w:rsid w:val="003A09EA"/>
    <w:rsid w:val="003A0E67"/>
    <w:rsid w:val="003A0F11"/>
    <w:rsid w:val="003A12D7"/>
    <w:rsid w:val="003A12EF"/>
    <w:rsid w:val="003A43CF"/>
    <w:rsid w:val="003A5A1D"/>
    <w:rsid w:val="003A7081"/>
    <w:rsid w:val="003B0AC7"/>
    <w:rsid w:val="003B1BC3"/>
    <w:rsid w:val="003B1DAC"/>
    <w:rsid w:val="003B2314"/>
    <w:rsid w:val="003B253C"/>
    <w:rsid w:val="003B2A8B"/>
    <w:rsid w:val="003B2AD8"/>
    <w:rsid w:val="003B2D4E"/>
    <w:rsid w:val="003B367A"/>
    <w:rsid w:val="003B392D"/>
    <w:rsid w:val="003B6597"/>
    <w:rsid w:val="003B6743"/>
    <w:rsid w:val="003B70AB"/>
    <w:rsid w:val="003B7766"/>
    <w:rsid w:val="003C0BA4"/>
    <w:rsid w:val="003C2573"/>
    <w:rsid w:val="003C37D0"/>
    <w:rsid w:val="003C48DB"/>
    <w:rsid w:val="003C4EB0"/>
    <w:rsid w:val="003C5370"/>
    <w:rsid w:val="003C5C3B"/>
    <w:rsid w:val="003C5F1B"/>
    <w:rsid w:val="003C682E"/>
    <w:rsid w:val="003C7AA9"/>
    <w:rsid w:val="003D2D99"/>
    <w:rsid w:val="003D2F1C"/>
    <w:rsid w:val="003D30EA"/>
    <w:rsid w:val="003D3BEE"/>
    <w:rsid w:val="003D4017"/>
    <w:rsid w:val="003D40AB"/>
    <w:rsid w:val="003D516B"/>
    <w:rsid w:val="003D52F1"/>
    <w:rsid w:val="003D6252"/>
    <w:rsid w:val="003D6B4B"/>
    <w:rsid w:val="003D789F"/>
    <w:rsid w:val="003E020E"/>
    <w:rsid w:val="003E09B0"/>
    <w:rsid w:val="003E12F4"/>
    <w:rsid w:val="003E1C5A"/>
    <w:rsid w:val="003E2896"/>
    <w:rsid w:val="003E3F93"/>
    <w:rsid w:val="003E41ED"/>
    <w:rsid w:val="003E4C03"/>
    <w:rsid w:val="003E560C"/>
    <w:rsid w:val="003E5DD6"/>
    <w:rsid w:val="003E6C52"/>
    <w:rsid w:val="003F11CB"/>
    <w:rsid w:val="003F20D0"/>
    <w:rsid w:val="003F3F12"/>
    <w:rsid w:val="003F41D8"/>
    <w:rsid w:val="003F5195"/>
    <w:rsid w:val="003F55C9"/>
    <w:rsid w:val="003F69D8"/>
    <w:rsid w:val="003F7F66"/>
    <w:rsid w:val="0040104B"/>
    <w:rsid w:val="004033AA"/>
    <w:rsid w:val="0040592A"/>
    <w:rsid w:val="00405DCC"/>
    <w:rsid w:val="004071A1"/>
    <w:rsid w:val="00407395"/>
    <w:rsid w:val="00410106"/>
    <w:rsid w:val="004102ED"/>
    <w:rsid w:val="004106DC"/>
    <w:rsid w:val="00410C9A"/>
    <w:rsid w:val="00411D52"/>
    <w:rsid w:val="00413797"/>
    <w:rsid w:val="004150FA"/>
    <w:rsid w:val="0041511F"/>
    <w:rsid w:val="004151C6"/>
    <w:rsid w:val="004158A9"/>
    <w:rsid w:val="00417999"/>
    <w:rsid w:val="004207C5"/>
    <w:rsid w:val="00421FEE"/>
    <w:rsid w:val="00422200"/>
    <w:rsid w:val="00422FEE"/>
    <w:rsid w:val="00423798"/>
    <w:rsid w:val="004242C0"/>
    <w:rsid w:val="00424841"/>
    <w:rsid w:val="0042494E"/>
    <w:rsid w:val="00425C11"/>
    <w:rsid w:val="00425D9C"/>
    <w:rsid w:val="00427281"/>
    <w:rsid w:val="00427475"/>
    <w:rsid w:val="00427A5C"/>
    <w:rsid w:val="00427C6D"/>
    <w:rsid w:val="00432E5A"/>
    <w:rsid w:val="0043359E"/>
    <w:rsid w:val="00433CED"/>
    <w:rsid w:val="00434003"/>
    <w:rsid w:val="00435062"/>
    <w:rsid w:val="00437A5A"/>
    <w:rsid w:val="004403D1"/>
    <w:rsid w:val="00440C75"/>
    <w:rsid w:val="00442113"/>
    <w:rsid w:val="00442ABF"/>
    <w:rsid w:val="00444006"/>
    <w:rsid w:val="00444D16"/>
    <w:rsid w:val="00445875"/>
    <w:rsid w:val="00445888"/>
    <w:rsid w:val="00446E8E"/>
    <w:rsid w:val="00446F7F"/>
    <w:rsid w:val="004472A2"/>
    <w:rsid w:val="00447AD4"/>
    <w:rsid w:val="00450955"/>
    <w:rsid w:val="004514F7"/>
    <w:rsid w:val="00451AF0"/>
    <w:rsid w:val="0045235B"/>
    <w:rsid w:val="004523E9"/>
    <w:rsid w:val="0045266F"/>
    <w:rsid w:val="00452F69"/>
    <w:rsid w:val="00453888"/>
    <w:rsid w:val="00453A9A"/>
    <w:rsid w:val="00454246"/>
    <w:rsid w:val="0045432C"/>
    <w:rsid w:val="00454A0D"/>
    <w:rsid w:val="00454D54"/>
    <w:rsid w:val="0045670C"/>
    <w:rsid w:val="00457C69"/>
    <w:rsid w:val="00461512"/>
    <w:rsid w:val="004615BC"/>
    <w:rsid w:val="00462A55"/>
    <w:rsid w:val="004636BF"/>
    <w:rsid w:val="004636C4"/>
    <w:rsid w:val="00463DFD"/>
    <w:rsid w:val="00464A52"/>
    <w:rsid w:val="004654E3"/>
    <w:rsid w:val="00465F07"/>
    <w:rsid w:val="00467F5C"/>
    <w:rsid w:val="00470355"/>
    <w:rsid w:val="0047219F"/>
    <w:rsid w:val="00472558"/>
    <w:rsid w:val="004729F2"/>
    <w:rsid w:val="00473496"/>
    <w:rsid w:val="00474890"/>
    <w:rsid w:val="004753A8"/>
    <w:rsid w:val="004768CD"/>
    <w:rsid w:val="00477C4F"/>
    <w:rsid w:val="00477E2B"/>
    <w:rsid w:val="00481674"/>
    <w:rsid w:val="00483D02"/>
    <w:rsid w:val="00484A59"/>
    <w:rsid w:val="004853B9"/>
    <w:rsid w:val="00485B0C"/>
    <w:rsid w:val="00486F79"/>
    <w:rsid w:val="00487D33"/>
    <w:rsid w:val="0049033B"/>
    <w:rsid w:val="00490D18"/>
    <w:rsid w:val="0049119C"/>
    <w:rsid w:val="00491BDD"/>
    <w:rsid w:val="00492373"/>
    <w:rsid w:val="004928CF"/>
    <w:rsid w:val="00492E42"/>
    <w:rsid w:val="0049394A"/>
    <w:rsid w:val="00493D9B"/>
    <w:rsid w:val="00493FB7"/>
    <w:rsid w:val="00494FB9"/>
    <w:rsid w:val="004952FB"/>
    <w:rsid w:val="0049556C"/>
    <w:rsid w:val="00496CAA"/>
    <w:rsid w:val="00497096"/>
    <w:rsid w:val="004A06DD"/>
    <w:rsid w:val="004A097E"/>
    <w:rsid w:val="004A1566"/>
    <w:rsid w:val="004A1F73"/>
    <w:rsid w:val="004A2D1A"/>
    <w:rsid w:val="004A3256"/>
    <w:rsid w:val="004A333D"/>
    <w:rsid w:val="004A4308"/>
    <w:rsid w:val="004A5471"/>
    <w:rsid w:val="004A5AEC"/>
    <w:rsid w:val="004A5DA5"/>
    <w:rsid w:val="004A71B9"/>
    <w:rsid w:val="004A7884"/>
    <w:rsid w:val="004B2359"/>
    <w:rsid w:val="004B443A"/>
    <w:rsid w:val="004B4EDE"/>
    <w:rsid w:val="004B5F7C"/>
    <w:rsid w:val="004B7AA3"/>
    <w:rsid w:val="004C024A"/>
    <w:rsid w:val="004C0E1E"/>
    <w:rsid w:val="004C2B2C"/>
    <w:rsid w:val="004C2E26"/>
    <w:rsid w:val="004C60B1"/>
    <w:rsid w:val="004D0302"/>
    <w:rsid w:val="004D0992"/>
    <w:rsid w:val="004D2EAA"/>
    <w:rsid w:val="004D3144"/>
    <w:rsid w:val="004D38A2"/>
    <w:rsid w:val="004D38C0"/>
    <w:rsid w:val="004D4AE6"/>
    <w:rsid w:val="004D578B"/>
    <w:rsid w:val="004D603D"/>
    <w:rsid w:val="004D79F2"/>
    <w:rsid w:val="004E00E4"/>
    <w:rsid w:val="004E1321"/>
    <w:rsid w:val="004E13F0"/>
    <w:rsid w:val="004E14D0"/>
    <w:rsid w:val="004E27CF"/>
    <w:rsid w:val="004E29C9"/>
    <w:rsid w:val="004E2D73"/>
    <w:rsid w:val="004E2DB6"/>
    <w:rsid w:val="004E3F03"/>
    <w:rsid w:val="004E459E"/>
    <w:rsid w:val="004E482E"/>
    <w:rsid w:val="004E4A6D"/>
    <w:rsid w:val="004E5923"/>
    <w:rsid w:val="004E5C53"/>
    <w:rsid w:val="004E639B"/>
    <w:rsid w:val="004E6BCD"/>
    <w:rsid w:val="004E6E0C"/>
    <w:rsid w:val="004E6FD7"/>
    <w:rsid w:val="004E7F65"/>
    <w:rsid w:val="004F007F"/>
    <w:rsid w:val="004F3976"/>
    <w:rsid w:val="004F43A9"/>
    <w:rsid w:val="004F56CB"/>
    <w:rsid w:val="004F5E2D"/>
    <w:rsid w:val="004F6587"/>
    <w:rsid w:val="004F7223"/>
    <w:rsid w:val="004F7644"/>
    <w:rsid w:val="004F7E91"/>
    <w:rsid w:val="00500D47"/>
    <w:rsid w:val="00501D18"/>
    <w:rsid w:val="0050222A"/>
    <w:rsid w:val="00502C9C"/>
    <w:rsid w:val="005044A5"/>
    <w:rsid w:val="005074E0"/>
    <w:rsid w:val="00510977"/>
    <w:rsid w:val="00510A1E"/>
    <w:rsid w:val="005110E7"/>
    <w:rsid w:val="00511198"/>
    <w:rsid w:val="00511681"/>
    <w:rsid w:val="005117FE"/>
    <w:rsid w:val="0051182F"/>
    <w:rsid w:val="005120A1"/>
    <w:rsid w:val="00513DFC"/>
    <w:rsid w:val="00513E7F"/>
    <w:rsid w:val="0051472A"/>
    <w:rsid w:val="00514A29"/>
    <w:rsid w:val="00515C89"/>
    <w:rsid w:val="00515FAF"/>
    <w:rsid w:val="00517D26"/>
    <w:rsid w:val="00520198"/>
    <w:rsid w:val="00521146"/>
    <w:rsid w:val="00521B4C"/>
    <w:rsid w:val="00521D53"/>
    <w:rsid w:val="00521FE6"/>
    <w:rsid w:val="0052223D"/>
    <w:rsid w:val="005225A3"/>
    <w:rsid w:val="005226A4"/>
    <w:rsid w:val="00524CA3"/>
    <w:rsid w:val="00524E50"/>
    <w:rsid w:val="00525284"/>
    <w:rsid w:val="005253FB"/>
    <w:rsid w:val="00526100"/>
    <w:rsid w:val="00526222"/>
    <w:rsid w:val="005266A9"/>
    <w:rsid w:val="00526740"/>
    <w:rsid w:val="005273A5"/>
    <w:rsid w:val="005305F1"/>
    <w:rsid w:val="0053061A"/>
    <w:rsid w:val="00530B18"/>
    <w:rsid w:val="00531977"/>
    <w:rsid w:val="00532B9B"/>
    <w:rsid w:val="005330E5"/>
    <w:rsid w:val="0053317E"/>
    <w:rsid w:val="0053342B"/>
    <w:rsid w:val="00534434"/>
    <w:rsid w:val="0053750F"/>
    <w:rsid w:val="00537B09"/>
    <w:rsid w:val="00540180"/>
    <w:rsid w:val="005406E6"/>
    <w:rsid w:val="0054143A"/>
    <w:rsid w:val="005420DB"/>
    <w:rsid w:val="00542A48"/>
    <w:rsid w:val="005438E1"/>
    <w:rsid w:val="00543B6C"/>
    <w:rsid w:val="005448F8"/>
    <w:rsid w:val="00544F6E"/>
    <w:rsid w:val="00545878"/>
    <w:rsid w:val="00547FAA"/>
    <w:rsid w:val="005528FA"/>
    <w:rsid w:val="00553533"/>
    <w:rsid w:val="00554746"/>
    <w:rsid w:val="0055533C"/>
    <w:rsid w:val="00555C33"/>
    <w:rsid w:val="00556502"/>
    <w:rsid w:val="00556BB7"/>
    <w:rsid w:val="00560D74"/>
    <w:rsid w:val="00560F79"/>
    <w:rsid w:val="00562B11"/>
    <w:rsid w:val="00562C87"/>
    <w:rsid w:val="00562EF7"/>
    <w:rsid w:val="00563BC3"/>
    <w:rsid w:val="005648D0"/>
    <w:rsid w:val="00564A59"/>
    <w:rsid w:val="00564C92"/>
    <w:rsid w:val="00565139"/>
    <w:rsid w:val="005673E8"/>
    <w:rsid w:val="00570331"/>
    <w:rsid w:val="00571029"/>
    <w:rsid w:val="00571C93"/>
    <w:rsid w:val="00572034"/>
    <w:rsid w:val="00573C46"/>
    <w:rsid w:val="0057423D"/>
    <w:rsid w:val="00576D11"/>
    <w:rsid w:val="00577AE7"/>
    <w:rsid w:val="0058037B"/>
    <w:rsid w:val="00583554"/>
    <w:rsid w:val="00584527"/>
    <w:rsid w:val="005853CE"/>
    <w:rsid w:val="005865E5"/>
    <w:rsid w:val="00586E8F"/>
    <w:rsid w:val="00587F07"/>
    <w:rsid w:val="0059020B"/>
    <w:rsid w:val="005913B2"/>
    <w:rsid w:val="00591595"/>
    <w:rsid w:val="005917BF"/>
    <w:rsid w:val="005934B4"/>
    <w:rsid w:val="00593E93"/>
    <w:rsid w:val="00594FFE"/>
    <w:rsid w:val="0059517B"/>
    <w:rsid w:val="005960FA"/>
    <w:rsid w:val="005966CF"/>
    <w:rsid w:val="00597997"/>
    <w:rsid w:val="005A02E1"/>
    <w:rsid w:val="005A0528"/>
    <w:rsid w:val="005A05F1"/>
    <w:rsid w:val="005A0C29"/>
    <w:rsid w:val="005A10E3"/>
    <w:rsid w:val="005A1A68"/>
    <w:rsid w:val="005A21ED"/>
    <w:rsid w:val="005A258D"/>
    <w:rsid w:val="005A2B10"/>
    <w:rsid w:val="005A3687"/>
    <w:rsid w:val="005A46D6"/>
    <w:rsid w:val="005A4A67"/>
    <w:rsid w:val="005A4C74"/>
    <w:rsid w:val="005A6A14"/>
    <w:rsid w:val="005A6FC9"/>
    <w:rsid w:val="005A7111"/>
    <w:rsid w:val="005A78E4"/>
    <w:rsid w:val="005B0B69"/>
    <w:rsid w:val="005B0C05"/>
    <w:rsid w:val="005B0C40"/>
    <w:rsid w:val="005B29C0"/>
    <w:rsid w:val="005B397A"/>
    <w:rsid w:val="005B557F"/>
    <w:rsid w:val="005B574D"/>
    <w:rsid w:val="005B7160"/>
    <w:rsid w:val="005C0FE7"/>
    <w:rsid w:val="005C1354"/>
    <w:rsid w:val="005C26CD"/>
    <w:rsid w:val="005C4206"/>
    <w:rsid w:val="005C5287"/>
    <w:rsid w:val="005C588F"/>
    <w:rsid w:val="005C5B5B"/>
    <w:rsid w:val="005C72EF"/>
    <w:rsid w:val="005C7FB0"/>
    <w:rsid w:val="005D2D59"/>
    <w:rsid w:val="005D5078"/>
    <w:rsid w:val="005D5739"/>
    <w:rsid w:val="005D6088"/>
    <w:rsid w:val="005E0BF8"/>
    <w:rsid w:val="005E184E"/>
    <w:rsid w:val="005E1B11"/>
    <w:rsid w:val="005E4229"/>
    <w:rsid w:val="005E691F"/>
    <w:rsid w:val="005E7F23"/>
    <w:rsid w:val="005F097B"/>
    <w:rsid w:val="005F0B46"/>
    <w:rsid w:val="005F101A"/>
    <w:rsid w:val="005F1429"/>
    <w:rsid w:val="005F1DA6"/>
    <w:rsid w:val="005F1E8E"/>
    <w:rsid w:val="005F21F4"/>
    <w:rsid w:val="005F2231"/>
    <w:rsid w:val="005F4527"/>
    <w:rsid w:val="005F587C"/>
    <w:rsid w:val="005F61FC"/>
    <w:rsid w:val="005F6B9B"/>
    <w:rsid w:val="005F6FC2"/>
    <w:rsid w:val="005F73D1"/>
    <w:rsid w:val="005F7E1D"/>
    <w:rsid w:val="0060045D"/>
    <w:rsid w:val="00600493"/>
    <w:rsid w:val="00600F1A"/>
    <w:rsid w:val="00601186"/>
    <w:rsid w:val="0060135A"/>
    <w:rsid w:val="00601923"/>
    <w:rsid w:val="0060246E"/>
    <w:rsid w:val="00602E44"/>
    <w:rsid w:val="00602F15"/>
    <w:rsid w:val="0060315D"/>
    <w:rsid w:val="006043B1"/>
    <w:rsid w:val="006043CE"/>
    <w:rsid w:val="00607928"/>
    <w:rsid w:val="00607D74"/>
    <w:rsid w:val="006101CB"/>
    <w:rsid w:val="00610BAF"/>
    <w:rsid w:val="00611F2F"/>
    <w:rsid w:val="006131EB"/>
    <w:rsid w:val="0061370A"/>
    <w:rsid w:val="00613879"/>
    <w:rsid w:val="0061449E"/>
    <w:rsid w:val="006157C4"/>
    <w:rsid w:val="006158E8"/>
    <w:rsid w:val="00617165"/>
    <w:rsid w:val="00617B71"/>
    <w:rsid w:val="006213BD"/>
    <w:rsid w:val="006223BA"/>
    <w:rsid w:val="00623045"/>
    <w:rsid w:val="006233F2"/>
    <w:rsid w:val="00623A48"/>
    <w:rsid w:val="00625EB1"/>
    <w:rsid w:val="00626524"/>
    <w:rsid w:val="0062674E"/>
    <w:rsid w:val="00626FCC"/>
    <w:rsid w:val="00627118"/>
    <w:rsid w:val="00627998"/>
    <w:rsid w:val="00627F26"/>
    <w:rsid w:val="00631215"/>
    <w:rsid w:val="006313B7"/>
    <w:rsid w:val="00631C95"/>
    <w:rsid w:val="006338FC"/>
    <w:rsid w:val="00635A90"/>
    <w:rsid w:val="00640A79"/>
    <w:rsid w:val="00641BAE"/>
    <w:rsid w:val="00642959"/>
    <w:rsid w:val="00642EF5"/>
    <w:rsid w:val="006437BF"/>
    <w:rsid w:val="00643996"/>
    <w:rsid w:val="00644451"/>
    <w:rsid w:val="00645235"/>
    <w:rsid w:val="0064622E"/>
    <w:rsid w:val="00650EF8"/>
    <w:rsid w:val="00652EFC"/>
    <w:rsid w:val="0065354B"/>
    <w:rsid w:val="006549D6"/>
    <w:rsid w:val="00655CDE"/>
    <w:rsid w:val="006560E0"/>
    <w:rsid w:val="0065783B"/>
    <w:rsid w:val="0066040B"/>
    <w:rsid w:val="0066636B"/>
    <w:rsid w:val="00666434"/>
    <w:rsid w:val="006667F1"/>
    <w:rsid w:val="0066771C"/>
    <w:rsid w:val="00667A62"/>
    <w:rsid w:val="00667E00"/>
    <w:rsid w:val="00671267"/>
    <w:rsid w:val="00672F5F"/>
    <w:rsid w:val="0067316F"/>
    <w:rsid w:val="0067379C"/>
    <w:rsid w:val="00673D21"/>
    <w:rsid w:val="00674CD8"/>
    <w:rsid w:val="00675669"/>
    <w:rsid w:val="006770F9"/>
    <w:rsid w:val="00677DBA"/>
    <w:rsid w:val="006801EA"/>
    <w:rsid w:val="006803CB"/>
    <w:rsid w:val="0068143D"/>
    <w:rsid w:val="00684675"/>
    <w:rsid w:val="006848C1"/>
    <w:rsid w:val="006848CA"/>
    <w:rsid w:val="0068572F"/>
    <w:rsid w:val="0068589A"/>
    <w:rsid w:val="00685A63"/>
    <w:rsid w:val="00686505"/>
    <w:rsid w:val="0068700F"/>
    <w:rsid w:val="00687C1A"/>
    <w:rsid w:val="00691FA4"/>
    <w:rsid w:val="00692700"/>
    <w:rsid w:val="0069282A"/>
    <w:rsid w:val="00694F6C"/>
    <w:rsid w:val="00695374"/>
    <w:rsid w:val="00695E16"/>
    <w:rsid w:val="006966C7"/>
    <w:rsid w:val="006969EF"/>
    <w:rsid w:val="006A04B0"/>
    <w:rsid w:val="006A125B"/>
    <w:rsid w:val="006A3105"/>
    <w:rsid w:val="006A3264"/>
    <w:rsid w:val="006A3A2E"/>
    <w:rsid w:val="006A5464"/>
    <w:rsid w:val="006A62AA"/>
    <w:rsid w:val="006A66E6"/>
    <w:rsid w:val="006A6CDB"/>
    <w:rsid w:val="006A7143"/>
    <w:rsid w:val="006A7386"/>
    <w:rsid w:val="006A73B3"/>
    <w:rsid w:val="006A7765"/>
    <w:rsid w:val="006A7BE5"/>
    <w:rsid w:val="006B083F"/>
    <w:rsid w:val="006B0FA5"/>
    <w:rsid w:val="006B10A5"/>
    <w:rsid w:val="006B15C2"/>
    <w:rsid w:val="006B2103"/>
    <w:rsid w:val="006B323C"/>
    <w:rsid w:val="006B361A"/>
    <w:rsid w:val="006B3FA1"/>
    <w:rsid w:val="006B4544"/>
    <w:rsid w:val="006B45CB"/>
    <w:rsid w:val="006B5803"/>
    <w:rsid w:val="006B5962"/>
    <w:rsid w:val="006B6641"/>
    <w:rsid w:val="006C0017"/>
    <w:rsid w:val="006C00E0"/>
    <w:rsid w:val="006C0351"/>
    <w:rsid w:val="006C0591"/>
    <w:rsid w:val="006C05C4"/>
    <w:rsid w:val="006C2526"/>
    <w:rsid w:val="006C2531"/>
    <w:rsid w:val="006C3DC1"/>
    <w:rsid w:val="006C563C"/>
    <w:rsid w:val="006C58D0"/>
    <w:rsid w:val="006C5B8E"/>
    <w:rsid w:val="006D03D6"/>
    <w:rsid w:val="006D19B9"/>
    <w:rsid w:val="006D1D84"/>
    <w:rsid w:val="006D2F99"/>
    <w:rsid w:val="006D339A"/>
    <w:rsid w:val="006D36C3"/>
    <w:rsid w:val="006D3889"/>
    <w:rsid w:val="006D38DA"/>
    <w:rsid w:val="006D4458"/>
    <w:rsid w:val="006D4866"/>
    <w:rsid w:val="006D56C0"/>
    <w:rsid w:val="006D5E7F"/>
    <w:rsid w:val="006D6DBE"/>
    <w:rsid w:val="006D7426"/>
    <w:rsid w:val="006E05B8"/>
    <w:rsid w:val="006E0665"/>
    <w:rsid w:val="006E1E63"/>
    <w:rsid w:val="006E2307"/>
    <w:rsid w:val="006E2F48"/>
    <w:rsid w:val="006E2FF1"/>
    <w:rsid w:val="006E33AE"/>
    <w:rsid w:val="006E33B5"/>
    <w:rsid w:val="006E3EC0"/>
    <w:rsid w:val="006E4D18"/>
    <w:rsid w:val="006E5B44"/>
    <w:rsid w:val="006E637B"/>
    <w:rsid w:val="006E64E1"/>
    <w:rsid w:val="006E690B"/>
    <w:rsid w:val="006E7520"/>
    <w:rsid w:val="006E7C54"/>
    <w:rsid w:val="006F02F0"/>
    <w:rsid w:val="006F08CA"/>
    <w:rsid w:val="006F1B4C"/>
    <w:rsid w:val="006F3583"/>
    <w:rsid w:val="006F36EC"/>
    <w:rsid w:val="006F3952"/>
    <w:rsid w:val="006F4B35"/>
    <w:rsid w:val="006F5301"/>
    <w:rsid w:val="00701E65"/>
    <w:rsid w:val="0070278F"/>
    <w:rsid w:val="00705165"/>
    <w:rsid w:val="00705985"/>
    <w:rsid w:val="007059FC"/>
    <w:rsid w:val="00705A34"/>
    <w:rsid w:val="00711445"/>
    <w:rsid w:val="0071228E"/>
    <w:rsid w:val="00712748"/>
    <w:rsid w:val="00714C73"/>
    <w:rsid w:val="00714F65"/>
    <w:rsid w:val="00717062"/>
    <w:rsid w:val="007172CA"/>
    <w:rsid w:val="00717D3A"/>
    <w:rsid w:val="00720E28"/>
    <w:rsid w:val="00721438"/>
    <w:rsid w:val="007215AD"/>
    <w:rsid w:val="00722E3F"/>
    <w:rsid w:val="00724005"/>
    <w:rsid w:val="00725EA6"/>
    <w:rsid w:val="00726160"/>
    <w:rsid w:val="00726780"/>
    <w:rsid w:val="0072789A"/>
    <w:rsid w:val="007319B6"/>
    <w:rsid w:val="00731F81"/>
    <w:rsid w:val="0073490B"/>
    <w:rsid w:val="00734F5F"/>
    <w:rsid w:val="007359CD"/>
    <w:rsid w:val="00735F86"/>
    <w:rsid w:val="00735FA6"/>
    <w:rsid w:val="007375BC"/>
    <w:rsid w:val="00737F73"/>
    <w:rsid w:val="00740827"/>
    <w:rsid w:val="00740919"/>
    <w:rsid w:val="00740D56"/>
    <w:rsid w:val="00742347"/>
    <w:rsid w:val="00742718"/>
    <w:rsid w:val="00744E03"/>
    <w:rsid w:val="0074518A"/>
    <w:rsid w:val="00745B2B"/>
    <w:rsid w:val="00745E61"/>
    <w:rsid w:val="0074634E"/>
    <w:rsid w:val="00746ADE"/>
    <w:rsid w:val="0074782C"/>
    <w:rsid w:val="00750E86"/>
    <w:rsid w:val="00751657"/>
    <w:rsid w:val="00751AB0"/>
    <w:rsid w:val="00752511"/>
    <w:rsid w:val="00755608"/>
    <w:rsid w:val="00755F10"/>
    <w:rsid w:val="00755F42"/>
    <w:rsid w:val="007567E2"/>
    <w:rsid w:val="00757DA8"/>
    <w:rsid w:val="0076014B"/>
    <w:rsid w:val="0076177F"/>
    <w:rsid w:val="0076220A"/>
    <w:rsid w:val="0076288D"/>
    <w:rsid w:val="00762B4A"/>
    <w:rsid w:val="00762F43"/>
    <w:rsid w:val="0076387F"/>
    <w:rsid w:val="00764E15"/>
    <w:rsid w:val="00767017"/>
    <w:rsid w:val="00767695"/>
    <w:rsid w:val="007709A3"/>
    <w:rsid w:val="00770B6F"/>
    <w:rsid w:val="00770FDA"/>
    <w:rsid w:val="00771031"/>
    <w:rsid w:val="00771210"/>
    <w:rsid w:val="007714AB"/>
    <w:rsid w:val="00771576"/>
    <w:rsid w:val="007715BD"/>
    <w:rsid w:val="0077326E"/>
    <w:rsid w:val="007734AA"/>
    <w:rsid w:val="007735FC"/>
    <w:rsid w:val="00774572"/>
    <w:rsid w:val="00774E57"/>
    <w:rsid w:val="00774F67"/>
    <w:rsid w:val="00776A6A"/>
    <w:rsid w:val="00777DA5"/>
    <w:rsid w:val="00777F54"/>
    <w:rsid w:val="0078020F"/>
    <w:rsid w:val="00780342"/>
    <w:rsid w:val="00780820"/>
    <w:rsid w:val="0078127E"/>
    <w:rsid w:val="00781A2C"/>
    <w:rsid w:val="00781FEA"/>
    <w:rsid w:val="00782C60"/>
    <w:rsid w:val="00783554"/>
    <w:rsid w:val="00783CFF"/>
    <w:rsid w:val="00784F82"/>
    <w:rsid w:val="007864D6"/>
    <w:rsid w:val="007875EB"/>
    <w:rsid w:val="007877D6"/>
    <w:rsid w:val="0078785D"/>
    <w:rsid w:val="0079022A"/>
    <w:rsid w:val="00790656"/>
    <w:rsid w:val="007913E3"/>
    <w:rsid w:val="00792B0C"/>
    <w:rsid w:val="00792EDE"/>
    <w:rsid w:val="007937FA"/>
    <w:rsid w:val="007948E6"/>
    <w:rsid w:val="00795270"/>
    <w:rsid w:val="007967C4"/>
    <w:rsid w:val="00796C48"/>
    <w:rsid w:val="007A083C"/>
    <w:rsid w:val="007A1670"/>
    <w:rsid w:val="007A17A9"/>
    <w:rsid w:val="007A1C31"/>
    <w:rsid w:val="007A419B"/>
    <w:rsid w:val="007A42B4"/>
    <w:rsid w:val="007A4317"/>
    <w:rsid w:val="007A5069"/>
    <w:rsid w:val="007A580E"/>
    <w:rsid w:val="007A6C5F"/>
    <w:rsid w:val="007A79ED"/>
    <w:rsid w:val="007A7D76"/>
    <w:rsid w:val="007B056D"/>
    <w:rsid w:val="007B0E00"/>
    <w:rsid w:val="007B18DE"/>
    <w:rsid w:val="007B19C0"/>
    <w:rsid w:val="007B1F31"/>
    <w:rsid w:val="007B1FCF"/>
    <w:rsid w:val="007B2120"/>
    <w:rsid w:val="007B32D1"/>
    <w:rsid w:val="007B53B1"/>
    <w:rsid w:val="007B616B"/>
    <w:rsid w:val="007B7A5B"/>
    <w:rsid w:val="007B7C95"/>
    <w:rsid w:val="007C15AD"/>
    <w:rsid w:val="007C1A8A"/>
    <w:rsid w:val="007C1ADB"/>
    <w:rsid w:val="007C1BE2"/>
    <w:rsid w:val="007C1FE7"/>
    <w:rsid w:val="007C2830"/>
    <w:rsid w:val="007C2A71"/>
    <w:rsid w:val="007C2EA6"/>
    <w:rsid w:val="007C3117"/>
    <w:rsid w:val="007C388C"/>
    <w:rsid w:val="007C40CA"/>
    <w:rsid w:val="007C4C2D"/>
    <w:rsid w:val="007C5EFC"/>
    <w:rsid w:val="007C6146"/>
    <w:rsid w:val="007C63AC"/>
    <w:rsid w:val="007C68BA"/>
    <w:rsid w:val="007D06AF"/>
    <w:rsid w:val="007D0AB4"/>
    <w:rsid w:val="007D161B"/>
    <w:rsid w:val="007D1DA3"/>
    <w:rsid w:val="007D1E38"/>
    <w:rsid w:val="007D27DD"/>
    <w:rsid w:val="007D2AD1"/>
    <w:rsid w:val="007D2C53"/>
    <w:rsid w:val="007D3074"/>
    <w:rsid w:val="007D3F8B"/>
    <w:rsid w:val="007D4B5C"/>
    <w:rsid w:val="007D4BAD"/>
    <w:rsid w:val="007D4C6C"/>
    <w:rsid w:val="007D4D59"/>
    <w:rsid w:val="007D5D80"/>
    <w:rsid w:val="007D5FFB"/>
    <w:rsid w:val="007E0C52"/>
    <w:rsid w:val="007E1006"/>
    <w:rsid w:val="007E2139"/>
    <w:rsid w:val="007E26B3"/>
    <w:rsid w:val="007E339C"/>
    <w:rsid w:val="007E517D"/>
    <w:rsid w:val="007E52DD"/>
    <w:rsid w:val="007E6B05"/>
    <w:rsid w:val="007F005E"/>
    <w:rsid w:val="007F05B0"/>
    <w:rsid w:val="007F17E4"/>
    <w:rsid w:val="007F1958"/>
    <w:rsid w:val="007F1AFC"/>
    <w:rsid w:val="007F1C09"/>
    <w:rsid w:val="007F214F"/>
    <w:rsid w:val="007F2460"/>
    <w:rsid w:val="007F3329"/>
    <w:rsid w:val="007F3B62"/>
    <w:rsid w:val="007F4154"/>
    <w:rsid w:val="007F48CA"/>
    <w:rsid w:val="007F5B68"/>
    <w:rsid w:val="007F63DC"/>
    <w:rsid w:val="007F7BB1"/>
    <w:rsid w:val="007F7D99"/>
    <w:rsid w:val="0080080B"/>
    <w:rsid w:val="008024D6"/>
    <w:rsid w:val="00802D91"/>
    <w:rsid w:val="008045DF"/>
    <w:rsid w:val="00804990"/>
    <w:rsid w:val="00804FBC"/>
    <w:rsid w:val="00805032"/>
    <w:rsid w:val="00806C50"/>
    <w:rsid w:val="00807D29"/>
    <w:rsid w:val="00810A3A"/>
    <w:rsid w:val="00811C05"/>
    <w:rsid w:val="008129CF"/>
    <w:rsid w:val="00813F88"/>
    <w:rsid w:val="008150BC"/>
    <w:rsid w:val="008167C5"/>
    <w:rsid w:val="00817467"/>
    <w:rsid w:val="00820284"/>
    <w:rsid w:val="0082028C"/>
    <w:rsid w:val="008206CD"/>
    <w:rsid w:val="00820C6A"/>
    <w:rsid w:val="008210D5"/>
    <w:rsid w:val="0082143F"/>
    <w:rsid w:val="0082172E"/>
    <w:rsid w:val="00821EE4"/>
    <w:rsid w:val="008227B8"/>
    <w:rsid w:val="00822C0D"/>
    <w:rsid w:val="008233E6"/>
    <w:rsid w:val="00823AC6"/>
    <w:rsid w:val="00823FCB"/>
    <w:rsid w:val="00824C56"/>
    <w:rsid w:val="0082577F"/>
    <w:rsid w:val="008257CC"/>
    <w:rsid w:val="00825E4E"/>
    <w:rsid w:val="00826730"/>
    <w:rsid w:val="00827C22"/>
    <w:rsid w:val="00827C43"/>
    <w:rsid w:val="00830266"/>
    <w:rsid w:val="0083035A"/>
    <w:rsid w:val="00831148"/>
    <w:rsid w:val="00831BC4"/>
    <w:rsid w:val="00832508"/>
    <w:rsid w:val="0083394E"/>
    <w:rsid w:val="00833CA5"/>
    <w:rsid w:val="00834B8A"/>
    <w:rsid w:val="008372DE"/>
    <w:rsid w:val="00841792"/>
    <w:rsid w:val="008417EF"/>
    <w:rsid w:val="00841EE1"/>
    <w:rsid w:val="00844063"/>
    <w:rsid w:val="0084446B"/>
    <w:rsid w:val="008446BF"/>
    <w:rsid w:val="008470EF"/>
    <w:rsid w:val="008512C6"/>
    <w:rsid w:val="00851CF1"/>
    <w:rsid w:val="00851D2D"/>
    <w:rsid w:val="00852483"/>
    <w:rsid w:val="00852E41"/>
    <w:rsid w:val="00853B10"/>
    <w:rsid w:val="00855265"/>
    <w:rsid w:val="0085580B"/>
    <w:rsid w:val="008562C5"/>
    <w:rsid w:val="00856351"/>
    <w:rsid w:val="00856C3C"/>
    <w:rsid w:val="0085740B"/>
    <w:rsid w:val="00860874"/>
    <w:rsid w:val="008611E6"/>
    <w:rsid w:val="008614F5"/>
    <w:rsid w:val="00862E77"/>
    <w:rsid w:val="00863237"/>
    <w:rsid w:val="008636DC"/>
    <w:rsid w:val="008641B4"/>
    <w:rsid w:val="00864FFC"/>
    <w:rsid w:val="00865881"/>
    <w:rsid w:val="00865EB9"/>
    <w:rsid w:val="00867CE8"/>
    <w:rsid w:val="0087070C"/>
    <w:rsid w:val="00872897"/>
    <w:rsid w:val="00872949"/>
    <w:rsid w:val="00872DB8"/>
    <w:rsid w:val="00874082"/>
    <w:rsid w:val="00874E82"/>
    <w:rsid w:val="00874FB5"/>
    <w:rsid w:val="00875281"/>
    <w:rsid w:val="0087549B"/>
    <w:rsid w:val="008767B7"/>
    <w:rsid w:val="008775FC"/>
    <w:rsid w:val="0087775C"/>
    <w:rsid w:val="00877FC3"/>
    <w:rsid w:val="008803E9"/>
    <w:rsid w:val="00880EAA"/>
    <w:rsid w:val="008815BF"/>
    <w:rsid w:val="00881B60"/>
    <w:rsid w:val="008831FB"/>
    <w:rsid w:val="00883FC6"/>
    <w:rsid w:val="008848A3"/>
    <w:rsid w:val="00885108"/>
    <w:rsid w:val="0088528A"/>
    <w:rsid w:val="0088614B"/>
    <w:rsid w:val="00886E9E"/>
    <w:rsid w:val="008901A6"/>
    <w:rsid w:val="00890824"/>
    <w:rsid w:val="008918F8"/>
    <w:rsid w:val="00891F9D"/>
    <w:rsid w:val="008923A4"/>
    <w:rsid w:val="0089240B"/>
    <w:rsid w:val="00892977"/>
    <w:rsid w:val="0089392B"/>
    <w:rsid w:val="008951D5"/>
    <w:rsid w:val="0089575B"/>
    <w:rsid w:val="008976FA"/>
    <w:rsid w:val="008A0868"/>
    <w:rsid w:val="008A1B0F"/>
    <w:rsid w:val="008A227B"/>
    <w:rsid w:val="008A2AB5"/>
    <w:rsid w:val="008A2BA4"/>
    <w:rsid w:val="008A2BAB"/>
    <w:rsid w:val="008A44BA"/>
    <w:rsid w:val="008A485B"/>
    <w:rsid w:val="008A489C"/>
    <w:rsid w:val="008A4E3B"/>
    <w:rsid w:val="008A5942"/>
    <w:rsid w:val="008A6009"/>
    <w:rsid w:val="008A6AFE"/>
    <w:rsid w:val="008B156E"/>
    <w:rsid w:val="008B198E"/>
    <w:rsid w:val="008B1AC4"/>
    <w:rsid w:val="008B4655"/>
    <w:rsid w:val="008B46F4"/>
    <w:rsid w:val="008B52B2"/>
    <w:rsid w:val="008B5843"/>
    <w:rsid w:val="008B5F0E"/>
    <w:rsid w:val="008B6BBC"/>
    <w:rsid w:val="008C00DC"/>
    <w:rsid w:val="008C02E8"/>
    <w:rsid w:val="008C0404"/>
    <w:rsid w:val="008C0B2C"/>
    <w:rsid w:val="008C0C91"/>
    <w:rsid w:val="008C0F83"/>
    <w:rsid w:val="008C1154"/>
    <w:rsid w:val="008C14C9"/>
    <w:rsid w:val="008C2A48"/>
    <w:rsid w:val="008C2A9B"/>
    <w:rsid w:val="008C47D8"/>
    <w:rsid w:val="008C631F"/>
    <w:rsid w:val="008C685A"/>
    <w:rsid w:val="008C6E79"/>
    <w:rsid w:val="008D048C"/>
    <w:rsid w:val="008D0731"/>
    <w:rsid w:val="008D1F03"/>
    <w:rsid w:val="008D4303"/>
    <w:rsid w:val="008D4AA9"/>
    <w:rsid w:val="008D58D8"/>
    <w:rsid w:val="008D5CD4"/>
    <w:rsid w:val="008D6146"/>
    <w:rsid w:val="008E1F81"/>
    <w:rsid w:val="008E20E8"/>
    <w:rsid w:val="008E3DDD"/>
    <w:rsid w:val="008E422F"/>
    <w:rsid w:val="008E4432"/>
    <w:rsid w:val="008E4584"/>
    <w:rsid w:val="008E6332"/>
    <w:rsid w:val="008E6492"/>
    <w:rsid w:val="008E6EED"/>
    <w:rsid w:val="008F135A"/>
    <w:rsid w:val="008F1CD0"/>
    <w:rsid w:val="008F23BC"/>
    <w:rsid w:val="008F27FD"/>
    <w:rsid w:val="008F2AE4"/>
    <w:rsid w:val="008F31AB"/>
    <w:rsid w:val="008F42F1"/>
    <w:rsid w:val="008F46C5"/>
    <w:rsid w:val="008F485D"/>
    <w:rsid w:val="008F6868"/>
    <w:rsid w:val="008F7DC8"/>
    <w:rsid w:val="00900B9A"/>
    <w:rsid w:val="00902B5C"/>
    <w:rsid w:val="00902F9B"/>
    <w:rsid w:val="009040ED"/>
    <w:rsid w:val="00904A2C"/>
    <w:rsid w:val="00904CD9"/>
    <w:rsid w:val="0090591B"/>
    <w:rsid w:val="00907F42"/>
    <w:rsid w:val="00907FF1"/>
    <w:rsid w:val="00910853"/>
    <w:rsid w:val="009109C7"/>
    <w:rsid w:val="00910CDF"/>
    <w:rsid w:val="00912291"/>
    <w:rsid w:val="00916AB3"/>
    <w:rsid w:val="009205DF"/>
    <w:rsid w:val="00922AF4"/>
    <w:rsid w:val="00923349"/>
    <w:rsid w:val="00925E20"/>
    <w:rsid w:val="00925F17"/>
    <w:rsid w:val="00926352"/>
    <w:rsid w:val="0092701F"/>
    <w:rsid w:val="00927390"/>
    <w:rsid w:val="00927944"/>
    <w:rsid w:val="009328F9"/>
    <w:rsid w:val="00932BCB"/>
    <w:rsid w:val="0093357E"/>
    <w:rsid w:val="00935299"/>
    <w:rsid w:val="00935A1E"/>
    <w:rsid w:val="009378CF"/>
    <w:rsid w:val="00937A74"/>
    <w:rsid w:val="009400B9"/>
    <w:rsid w:val="009408C2"/>
    <w:rsid w:val="00941739"/>
    <w:rsid w:val="00941EC0"/>
    <w:rsid w:val="00942473"/>
    <w:rsid w:val="00942658"/>
    <w:rsid w:val="00942A4B"/>
    <w:rsid w:val="00943064"/>
    <w:rsid w:val="009433EC"/>
    <w:rsid w:val="0094418B"/>
    <w:rsid w:val="009449DC"/>
    <w:rsid w:val="00944E86"/>
    <w:rsid w:val="00945FDE"/>
    <w:rsid w:val="00950504"/>
    <w:rsid w:val="00950F80"/>
    <w:rsid w:val="009512CA"/>
    <w:rsid w:val="0095148E"/>
    <w:rsid w:val="00951AA7"/>
    <w:rsid w:val="00952174"/>
    <w:rsid w:val="009539F2"/>
    <w:rsid w:val="0095449E"/>
    <w:rsid w:val="00954CCE"/>
    <w:rsid w:val="009554A1"/>
    <w:rsid w:val="0095624B"/>
    <w:rsid w:val="009575A6"/>
    <w:rsid w:val="00957AF4"/>
    <w:rsid w:val="00957DCB"/>
    <w:rsid w:val="0096050E"/>
    <w:rsid w:val="00960A49"/>
    <w:rsid w:val="009615D0"/>
    <w:rsid w:val="00961FD6"/>
    <w:rsid w:val="0096206C"/>
    <w:rsid w:val="0096237A"/>
    <w:rsid w:val="009626D7"/>
    <w:rsid w:val="00962E0F"/>
    <w:rsid w:val="009640B6"/>
    <w:rsid w:val="00964152"/>
    <w:rsid w:val="00965768"/>
    <w:rsid w:val="0096618A"/>
    <w:rsid w:val="009662FA"/>
    <w:rsid w:val="009663B9"/>
    <w:rsid w:val="00966544"/>
    <w:rsid w:val="0096658B"/>
    <w:rsid w:val="00966972"/>
    <w:rsid w:val="009712B8"/>
    <w:rsid w:val="009722BD"/>
    <w:rsid w:val="0097230B"/>
    <w:rsid w:val="009726A9"/>
    <w:rsid w:val="0097294F"/>
    <w:rsid w:val="0097545C"/>
    <w:rsid w:val="0097567B"/>
    <w:rsid w:val="00975898"/>
    <w:rsid w:val="0097789B"/>
    <w:rsid w:val="0097794B"/>
    <w:rsid w:val="00977B5A"/>
    <w:rsid w:val="00982CF8"/>
    <w:rsid w:val="00985237"/>
    <w:rsid w:val="00985E93"/>
    <w:rsid w:val="00991123"/>
    <w:rsid w:val="009923F3"/>
    <w:rsid w:val="009924B5"/>
    <w:rsid w:val="0099399A"/>
    <w:rsid w:val="00994A0B"/>
    <w:rsid w:val="00994D09"/>
    <w:rsid w:val="00994E91"/>
    <w:rsid w:val="0099538D"/>
    <w:rsid w:val="00995782"/>
    <w:rsid w:val="00995A00"/>
    <w:rsid w:val="00996DDE"/>
    <w:rsid w:val="00997882"/>
    <w:rsid w:val="0099789D"/>
    <w:rsid w:val="009A0282"/>
    <w:rsid w:val="009A1804"/>
    <w:rsid w:val="009A1983"/>
    <w:rsid w:val="009A3350"/>
    <w:rsid w:val="009A4359"/>
    <w:rsid w:val="009A46DB"/>
    <w:rsid w:val="009A6EA5"/>
    <w:rsid w:val="009A72AE"/>
    <w:rsid w:val="009A74AD"/>
    <w:rsid w:val="009A7979"/>
    <w:rsid w:val="009B02CC"/>
    <w:rsid w:val="009B15A7"/>
    <w:rsid w:val="009B1736"/>
    <w:rsid w:val="009B27DF"/>
    <w:rsid w:val="009B296B"/>
    <w:rsid w:val="009B2ABF"/>
    <w:rsid w:val="009B4E86"/>
    <w:rsid w:val="009B5BE9"/>
    <w:rsid w:val="009B5DA4"/>
    <w:rsid w:val="009B60B0"/>
    <w:rsid w:val="009B6ED3"/>
    <w:rsid w:val="009B6F72"/>
    <w:rsid w:val="009B7E1E"/>
    <w:rsid w:val="009B7F78"/>
    <w:rsid w:val="009C049A"/>
    <w:rsid w:val="009C06AA"/>
    <w:rsid w:val="009C0BDA"/>
    <w:rsid w:val="009C1298"/>
    <w:rsid w:val="009C1D86"/>
    <w:rsid w:val="009C29DD"/>
    <w:rsid w:val="009C2AFF"/>
    <w:rsid w:val="009C314D"/>
    <w:rsid w:val="009C3FD0"/>
    <w:rsid w:val="009C43C2"/>
    <w:rsid w:val="009C4F4D"/>
    <w:rsid w:val="009C53C9"/>
    <w:rsid w:val="009C5427"/>
    <w:rsid w:val="009C5439"/>
    <w:rsid w:val="009C6780"/>
    <w:rsid w:val="009C6F11"/>
    <w:rsid w:val="009C71EA"/>
    <w:rsid w:val="009D1DB2"/>
    <w:rsid w:val="009D1FA5"/>
    <w:rsid w:val="009D299A"/>
    <w:rsid w:val="009D2EFD"/>
    <w:rsid w:val="009D4B09"/>
    <w:rsid w:val="009D5E2C"/>
    <w:rsid w:val="009D66CE"/>
    <w:rsid w:val="009D6BFF"/>
    <w:rsid w:val="009D74BF"/>
    <w:rsid w:val="009D7DDB"/>
    <w:rsid w:val="009E04D7"/>
    <w:rsid w:val="009E0655"/>
    <w:rsid w:val="009E0788"/>
    <w:rsid w:val="009E09C2"/>
    <w:rsid w:val="009E1E3D"/>
    <w:rsid w:val="009E2E54"/>
    <w:rsid w:val="009E30AF"/>
    <w:rsid w:val="009E441B"/>
    <w:rsid w:val="009E5F85"/>
    <w:rsid w:val="009E61B9"/>
    <w:rsid w:val="009E7BDE"/>
    <w:rsid w:val="009F1039"/>
    <w:rsid w:val="009F14C1"/>
    <w:rsid w:val="009F157C"/>
    <w:rsid w:val="009F218A"/>
    <w:rsid w:val="009F2508"/>
    <w:rsid w:val="009F37FA"/>
    <w:rsid w:val="009F3A77"/>
    <w:rsid w:val="009F4F6B"/>
    <w:rsid w:val="009F54F8"/>
    <w:rsid w:val="009F5844"/>
    <w:rsid w:val="009F6614"/>
    <w:rsid w:val="00A002A0"/>
    <w:rsid w:val="00A012DC"/>
    <w:rsid w:val="00A0132F"/>
    <w:rsid w:val="00A01A06"/>
    <w:rsid w:val="00A02A83"/>
    <w:rsid w:val="00A03B46"/>
    <w:rsid w:val="00A03D7A"/>
    <w:rsid w:val="00A04A4A"/>
    <w:rsid w:val="00A04A5C"/>
    <w:rsid w:val="00A04B6C"/>
    <w:rsid w:val="00A06630"/>
    <w:rsid w:val="00A068FC"/>
    <w:rsid w:val="00A06C86"/>
    <w:rsid w:val="00A06C93"/>
    <w:rsid w:val="00A0750C"/>
    <w:rsid w:val="00A07C1D"/>
    <w:rsid w:val="00A104B5"/>
    <w:rsid w:val="00A10558"/>
    <w:rsid w:val="00A1163B"/>
    <w:rsid w:val="00A1299C"/>
    <w:rsid w:val="00A15042"/>
    <w:rsid w:val="00A1556D"/>
    <w:rsid w:val="00A170BC"/>
    <w:rsid w:val="00A1717E"/>
    <w:rsid w:val="00A17809"/>
    <w:rsid w:val="00A204B9"/>
    <w:rsid w:val="00A205B4"/>
    <w:rsid w:val="00A20CB9"/>
    <w:rsid w:val="00A22D05"/>
    <w:rsid w:val="00A22ED3"/>
    <w:rsid w:val="00A235DB"/>
    <w:rsid w:val="00A23C81"/>
    <w:rsid w:val="00A24839"/>
    <w:rsid w:val="00A24A99"/>
    <w:rsid w:val="00A26CA8"/>
    <w:rsid w:val="00A30A5F"/>
    <w:rsid w:val="00A316C5"/>
    <w:rsid w:val="00A316C9"/>
    <w:rsid w:val="00A31F4E"/>
    <w:rsid w:val="00A31FF8"/>
    <w:rsid w:val="00A322C3"/>
    <w:rsid w:val="00A3265C"/>
    <w:rsid w:val="00A32EA9"/>
    <w:rsid w:val="00A33214"/>
    <w:rsid w:val="00A3336A"/>
    <w:rsid w:val="00A33654"/>
    <w:rsid w:val="00A336C6"/>
    <w:rsid w:val="00A347F7"/>
    <w:rsid w:val="00A4115D"/>
    <w:rsid w:val="00A416FA"/>
    <w:rsid w:val="00A4257E"/>
    <w:rsid w:val="00A426FF"/>
    <w:rsid w:val="00A42A27"/>
    <w:rsid w:val="00A42E51"/>
    <w:rsid w:val="00A45407"/>
    <w:rsid w:val="00A465BC"/>
    <w:rsid w:val="00A468F4"/>
    <w:rsid w:val="00A46B0B"/>
    <w:rsid w:val="00A47EF6"/>
    <w:rsid w:val="00A50716"/>
    <w:rsid w:val="00A50CB2"/>
    <w:rsid w:val="00A51F69"/>
    <w:rsid w:val="00A521E2"/>
    <w:rsid w:val="00A537DA"/>
    <w:rsid w:val="00A538AC"/>
    <w:rsid w:val="00A5437A"/>
    <w:rsid w:val="00A560D8"/>
    <w:rsid w:val="00A56D12"/>
    <w:rsid w:val="00A6116E"/>
    <w:rsid w:val="00A63026"/>
    <w:rsid w:val="00A6356A"/>
    <w:rsid w:val="00A636AD"/>
    <w:rsid w:val="00A64796"/>
    <w:rsid w:val="00A64806"/>
    <w:rsid w:val="00A66FE3"/>
    <w:rsid w:val="00A6729C"/>
    <w:rsid w:val="00A715F7"/>
    <w:rsid w:val="00A71B75"/>
    <w:rsid w:val="00A71FF6"/>
    <w:rsid w:val="00A74046"/>
    <w:rsid w:val="00A74640"/>
    <w:rsid w:val="00A75B68"/>
    <w:rsid w:val="00A762F6"/>
    <w:rsid w:val="00A76D06"/>
    <w:rsid w:val="00A770D8"/>
    <w:rsid w:val="00A77634"/>
    <w:rsid w:val="00A77F06"/>
    <w:rsid w:val="00A77F85"/>
    <w:rsid w:val="00A77FED"/>
    <w:rsid w:val="00A8029B"/>
    <w:rsid w:val="00A81112"/>
    <w:rsid w:val="00A82474"/>
    <w:rsid w:val="00A82A42"/>
    <w:rsid w:val="00A82F46"/>
    <w:rsid w:val="00A8374B"/>
    <w:rsid w:val="00A837F2"/>
    <w:rsid w:val="00A83FAC"/>
    <w:rsid w:val="00A85542"/>
    <w:rsid w:val="00A85E63"/>
    <w:rsid w:val="00A8600D"/>
    <w:rsid w:val="00A879A0"/>
    <w:rsid w:val="00A87CB9"/>
    <w:rsid w:val="00A9048D"/>
    <w:rsid w:val="00A91296"/>
    <w:rsid w:val="00A925FA"/>
    <w:rsid w:val="00A95D5C"/>
    <w:rsid w:val="00A96DAA"/>
    <w:rsid w:val="00AA1DC4"/>
    <w:rsid w:val="00AA31D6"/>
    <w:rsid w:val="00AA3375"/>
    <w:rsid w:val="00AA39F8"/>
    <w:rsid w:val="00AA444A"/>
    <w:rsid w:val="00AA4D8D"/>
    <w:rsid w:val="00AA5657"/>
    <w:rsid w:val="00AA576E"/>
    <w:rsid w:val="00AA7F32"/>
    <w:rsid w:val="00AA7F46"/>
    <w:rsid w:val="00AB0A2B"/>
    <w:rsid w:val="00AB132F"/>
    <w:rsid w:val="00AB22DF"/>
    <w:rsid w:val="00AB3E14"/>
    <w:rsid w:val="00AB4DB1"/>
    <w:rsid w:val="00AB4FDE"/>
    <w:rsid w:val="00AB5A75"/>
    <w:rsid w:val="00AB5F51"/>
    <w:rsid w:val="00AC08D0"/>
    <w:rsid w:val="00AC09D7"/>
    <w:rsid w:val="00AC25C1"/>
    <w:rsid w:val="00AC3424"/>
    <w:rsid w:val="00AC43C3"/>
    <w:rsid w:val="00AC51A7"/>
    <w:rsid w:val="00AC5FC1"/>
    <w:rsid w:val="00AC6230"/>
    <w:rsid w:val="00AC75AA"/>
    <w:rsid w:val="00AD04C7"/>
    <w:rsid w:val="00AD110E"/>
    <w:rsid w:val="00AD2335"/>
    <w:rsid w:val="00AD237F"/>
    <w:rsid w:val="00AD2445"/>
    <w:rsid w:val="00AD3A3C"/>
    <w:rsid w:val="00AD3E66"/>
    <w:rsid w:val="00AD3F1A"/>
    <w:rsid w:val="00AD44D2"/>
    <w:rsid w:val="00AD5464"/>
    <w:rsid w:val="00AD5836"/>
    <w:rsid w:val="00AD5CAE"/>
    <w:rsid w:val="00AD6E63"/>
    <w:rsid w:val="00AD6E78"/>
    <w:rsid w:val="00AD7394"/>
    <w:rsid w:val="00AD7983"/>
    <w:rsid w:val="00AE03F0"/>
    <w:rsid w:val="00AE0CEE"/>
    <w:rsid w:val="00AE21C9"/>
    <w:rsid w:val="00AE292C"/>
    <w:rsid w:val="00AE3090"/>
    <w:rsid w:val="00AE36E5"/>
    <w:rsid w:val="00AE3ED1"/>
    <w:rsid w:val="00AE459B"/>
    <w:rsid w:val="00AE4918"/>
    <w:rsid w:val="00AE4997"/>
    <w:rsid w:val="00AE5132"/>
    <w:rsid w:val="00AE5591"/>
    <w:rsid w:val="00AE5595"/>
    <w:rsid w:val="00AE5C1C"/>
    <w:rsid w:val="00AE61BB"/>
    <w:rsid w:val="00AF1048"/>
    <w:rsid w:val="00AF14E4"/>
    <w:rsid w:val="00AF1FD2"/>
    <w:rsid w:val="00AF4188"/>
    <w:rsid w:val="00AF4247"/>
    <w:rsid w:val="00AF4BEB"/>
    <w:rsid w:val="00AF5CFF"/>
    <w:rsid w:val="00B00001"/>
    <w:rsid w:val="00B0235E"/>
    <w:rsid w:val="00B03916"/>
    <w:rsid w:val="00B03DCE"/>
    <w:rsid w:val="00B06433"/>
    <w:rsid w:val="00B12460"/>
    <w:rsid w:val="00B13F88"/>
    <w:rsid w:val="00B13FDC"/>
    <w:rsid w:val="00B14527"/>
    <w:rsid w:val="00B14B93"/>
    <w:rsid w:val="00B14BA2"/>
    <w:rsid w:val="00B15227"/>
    <w:rsid w:val="00B154A3"/>
    <w:rsid w:val="00B200B4"/>
    <w:rsid w:val="00B20602"/>
    <w:rsid w:val="00B20DAB"/>
    <w:rsid w:val="00B21766"/>
    <w:rsid w:val="00B231A5"/>
    <w:rsid w:val="00B254C0"/>
    <w:rsid w:val="00B25755"/>
    <w:rsid w:val="00B25D12"/>
    <w:rsid w:val="00B275C8"/>
    <w:rsid w:val="00B27689"/>
    <w:rsid w:val="00B276D9"/>
    <w:rsid w:val="00B279F2"/>
    <w:rsid w:val="00B31DBD"/>
    <w:rsid w:val="00B321A0"/>
    <w:rsid w:val="00B33017"/>
    <w:rsid w:val="00B3375B"/>
    <w:rsid w:val="00B339D0"/>
    <w:rsid w:val="00B34A17"/>
    <w:rsid w:val="00B368F2"/>
    <w:rsid w:val="00B36C79"/>
    <w:rsid w:val="00B40858"/>
    <w:rsid w:val="00B40AC9"/>
    <w:rsid w:val="00B42A9D"/>
    <w:rsid w:val="00B43B64"/>
    <w:rsid w:val="00B43D1D"/>
    <w:rsid w:val="00B4437F"/>
    <w:rsid w:val="00B4483E"/>
    <w:rsid w:val="00B46B0D"/>
    <w:rsid w:val="00B47AF7"/>
    <w:rsid w:val="00B51A5D"/>
    <w:rsid w:val="00B521A4"/>
    <w:rsid w:val="00B52FCD"/>
    <w:rsid w:val="00B53964"/>
    <w:rsid w:val="00B547F5"/>
    <w:rsid w:val="00B54B72"/>
    <w:rsid w:val="00B54E04"/>
    <w:rsid w:val="00B55123"/>
    <w:rsid w:val="00B56667"/>
    <w:rsid w:val="00B56DB3"/>
    <w:rsid w:val="00B571AE"/>
    <w:rsid w:val="00B57BB4"/>
    <w:rsid w:val="00B609C3"/>
    <w:rsid w:val="00B60A73"/>
    <w:rsid w:val="00B62107"/>
    <w:rsid w:val="00B62D09"/>
    <w:rsid w:val="00B62D4D"/>
    <w:rsid w:val="00B63186"/>
    <w:rsid w:val="00B63558"/>
    <w:rsid w:val="00B64F7A"/>
    <w:rsid w:val="00B6532A"/>
    <w:rsid w:val="00B66052"/>
    <w:rsid w:val="00B67838"/>
    <w:rsid w:val="00B67D76"/>
    <w:rsid w:val="00B728D5"/>
    <w:rsid w:val="00B72B22"/>
    <w:rsid w:val="00B72B9E"/>
    <w:rsid w:val="00B72C58"/>
    <w:rsid w:val="00B72E56"/>
    <w:rsid w:val="00B72F9C"/>
    <w:rsid w:val="00B74975"/>
    <w:rsid w:val="00B756B9"/>
    <w:rsid w:val="00B757FB"/>
    <w:rsid w:val="00B75EFA"/>
    <w:rsid w:val="00B77787"/>
    <w:rsid w:val="00B77B10"/>
    <w:rsid w:val="00B77D5A"/>
    <w:rsid w:val="00B80356"/>
    <w:rsid w:val="00B81119"/>
    <w:rsid w:val="00B81725"/>
    <w:rsid w:val="00B81FC1"/>
    <w:rsid w:val="00B82300"/>
    <w:rsid w:val="00B82DBC"/>
    <w:rsid w:val="00B8538F"/>
    <w:rsid w:val="00B85B04"/>
    <w:rsid w:val="00B867D3"/>
    <w:rsid w:val="00B86DD2"/>
    <w:rsid w:val="00B870BF"/>
    <w:rsid w:val="00B87FAC"/>
    <w:rsid w:val="00B90028"/>
    <w:rsid w:val="00B91910"/>
    <w:rsid w:val="00B9241D"/>
    <w:rsid w:val="00B93E39"/>
    <w:rsid w:val="00B94AA2"/>
    <w:rsid w:val="00B9532C"/>
    <w:rsid w:val="00B95640"/>
    <w:rsid w:val="00B96B6E"/>
    <w:rsid w:val="00B96EE3"/>
    <w:rsid w:val="00B9750C"/>
    <w:rsid w:val="00B97E7C"/>
    <w:rsid w:val="00BA0B53"/>
    <w:rsid w:val="00BA1AE4"/>
    <w:rsid w:val="00BA1D6F"/>
    <w:rsid w:val="00BA2389"/>
    <w:rsid w:val="00BA238A"/>
    <w:rsid w:val="00BA263C"/>
    <w:rsid w:val="00BA4F5B"/>
    <w:rsid w:val="00BA506F"/>
    <w:rsid w:val="00BA5193"/>
    <w:rsid w:val="00BA74F1"/>
    <w:rsid w:val="00BA7687"/>
    <w:rsid w:val="00BB01F3"/>
    <w:rsid w:val="00BB1C91"/>
    <w:rsid w:val="00BB1FB5"/>
    <w:rsid w:val="00BB2B8A"/>
    <w:rsid w:val="00BB2C3D"/>
    <w:rsid w:val="00BB3CEA"/>
    <w:rsid w:val="00BB3F8E"/>
    <w:rsid w:val="00BB4082"/>
    <w:rsid w:val="00BB4981"/>
    <w:rsid w:val="00BB52F0"/>
    <w:rsid w:val="00BB55B1"/>
    <w:rsid w:val="00BB59A4"/>
    <w:rsid w:val="00BC0A3A"/>
    <w:rsid w:val="00BC10DE"/>
    <w:rsid w:val="00BC40F8"/>
    <w:rsid w:val="00BD0215"/>
    <w:rsid w:val="00BD047C"/>
    <w:rsid w:val="00BD1DF8"/>
    <w:rsid w:val="00BD293A"/>
    <w:rsid w:val="00BD2C46"/>
    <w:rsid w:val="00BD34B8"/>
    <w:rsid w:val="00BD3520"/>
    <w:rsid w:val="00BD439D"/>
    <w:rsid w:val="00BD4F69"/>
    <w:rsid w:val="00BD57E0"/>
    <w:rsid w:val="00BD6F7F"/>
    <w:rsid w:val="00BD74FF"/>
    <w:rsid w:val="00BD754B"/>
    <w:rsid w:val="00BE1B8C"/>
    <w:rsid w:val="00BE2172"/>
    <w:rsid w:val="00BE3156"/>
    <w:rsid w:val="00BE38B8"/>
    <w:rsid w:val="00BE3C7B"/>
    <w:rsid w:val="00BE46AB"/>
    <w:rsid w:val="00BE72FF"/>
    <w:rsid w:val="00BE7DB6"/>
    <w:rsid w:val="00BE7E65"/>
    <w:rsid w:val="00BF0642"/>
    <w:rsid w:val="00BF096F"/>
    <w:rsid w:val="00BF0E76"/>
    <w:rsid w:val="00BF1779"/>
    <w:rsid w:val="00BF17D1"/>
    <w:rsid w:val="00BF2A02"/>
    <w:rsid w:val="00BF40B6"/>
    <w:rsid w:val="00BF4137"/>
    <w:rsid w:val="00BF4D5C"/>
    <w:rsid w:val="00BF5938"/>
    <w:rsid w:val="00BF59CA"/>
    <w:rsid w:val="00BF65FA"/>
    <w:rsid w:val="00BF6DFD"/>
    <w:rsid w:val="00C0005C"/>
    <w:rsid w:val="00C00853"/>
    <w:rsid w:val="00C00C03"/>
    <w:rsid w:val="00C00F81"/>
    <w:rsid w:val="00C0185A"/>
    <w:rsid w:val="00C031DD"/>
    <w:rsid w:val="00C03965"/>
    <w:rsid w:val="00C04ACB"/>
    <w:rsid w:val="00C04CFD"/>
    <w:rsid w:val="00C06F45"/>
    <w:rsid w:val="00C11747"/>
    <w:rsid w:val="00C11C48"/>
    <w:rsid w:val="00C1217C"/>
    <w:rsid w:val="00C126C4"/>
    <w:rsid w:val="00C13E28"/>
    <w:rsid w:val="00C13E4F"/>
    <w:rsid w:val="00C16706"/>
    <w:rsid w:val="00C173D1"/>
    <w:rsid w:val="00C17B93"/>
    <w:rsid w:val="00C204BA"/>
    <w:rsid w:val="00C2262D"/>
    <w:rsid w:val="00C226A9"/>
    <w:rsid w:val="00C22EA1"/>
    <w:rsid w:val="00C241C2"/>
    <w:rsid w:val="00C24A3A"/>
    <w:rsid w:val="00C24EC6"/>
    <w:rsid w:val="00C255BF"/>
    <w:rsid w:val="00C25E08"/>
    <w:rsid w:val="00C265C9"/>
    <w:rsid w:val="00C26ACC"/>
    <w:rsid w:val="00C27302"/>
    <w:rsid w:val="00C27933"/>
    <w:rsid w:val="00C2793B"/>
    <w:rsid w:val="00C300F7"/>
    <w:rsid w:val="00C301C5"/>
    <w:rsid w:val="00C3067A"/>
    <w:rsid w:val="00C30732"/>
    <w:rsid w:val="00C309A8"/>
    <w:rsid w:val="00C33085"/>
    <w:rsid w:val="00C344FB"/>
    <w:rsid w:val="00C357F0"/>
    <w:rsid w:val="00C36C57"/>
    <w:rsid w:val="00C370F2"/>
    <w:rsid w:val="00C371EF"/>
    <w:rsid w:val="00C37A1C"/>
    <w:rsid w:val="00C405FE"/>
    <w:rsid w:val="00C415C6"/>
    <w:rsid w:val="00C41B88"/>
    <w:rsid w:val="00C42643"/>
    <w:rsid w:val="00C44234"/>
    <w:rsid w:val="00C44CF7"/>
    <w:rsid w:val="00C4500C"/>
    <w:rsid w:val="00C463D7"/>
    <w:rsid w:val="00C47D0E"/>
    <w:rsid w:val="00C500EA"/>
    <w:rsid w:val="00C503E0"/>
    <w:rsid w:val="00C509D9"/>
    <w:rsid w:val="00C50D35"/>
    <w:rsid w:val="00C53BB5"/>
    <w:rsid w:val="00C54008"/>
    <w:rsid w:val="00C5415F"/>
    <w:rsid w:val="00C54388"/>
    <w:rsid w:val="00C55E9B"/>
    <w:rsid w:val="00C566E0"/>
    <w:rsid w:val="00C569D4"/>
    <w:rsid w:val="00C57AEE"/>
    <w:rsid w:val="00C63063"/>
    <w:rsid w:val="00C6337C"/>
    <w:rsid w:val="00C63896"/>
    <w:rsid w:val="00C64C6A"/>
    <w:rsid w:val="00C65524"/>
    <w:rsid w:val="00C65DE1"/>
    <w:rsid w:val="00C6608D"/>
    <w:rsid w:val="00C66388"/>
    <w:rsid w:val="00C66C6E"/>
    <w:rsid w:val="00C67180"/>
    <w:rsid w:val="00C6740E"/>
    <w:rsid w:val="00C70449"/>
    <w:rsid w:val="00C705D7"/>
    <w:rsid w:val="00C70BB0"/>
    <w:rsid w:val="00C71297"/>
    <w:rsid w:val="00C71383"/>
    <w:rsid w:val="00C71F18"/>
    <w:rsid w:val="00C72B56"/>
    <w:rsid w:val="00C7358F"/>
    <w:rsid w:val="00C738CB"/>
    <w:rsid w:val="00C743D2"/>
    <w:rsid w:val="00C74C8F"/>
    <w:rsid w:val="00C74E1B"/>
    <w:rsid w:val="00C75F23"/>
    <w:rsid w:val="00C76764"/>
    <w:rsid w:val="00C771D2"/>
    <w:rsid w:val="00C776C3"/>
    <w:rsid w:val="00C777C0"/>
    <w:rsid w:val="00C77F58"/>
    <w:rsid w:val="00C81F12"/>
    <w:rsid w:val="00C81FDA"/>
    <w:rsid w:val="00C820C7"/>
    <w:rsid w:val="00C8392C"/>
    <w:rsid w:val="00C85170"/>
    <w:rsid w:val="00C8606F"/>
    <w:rsid w:val="00C86492"/>
    <w:rsid w:val="00C902C9"/>
    <w:rsid w:val="00C90BD2"/>
    <w:rsid w:val="00C90FC4"/>
    <w:rsid w:val="00C91AAA"/>
    <w:rsid w:val="00C9336C"/>
    <w:rsid w:val="00C94498"/>
    <w:rsid w:val="00C94AB1"/>
    <w:rsid w:val="00C94AE1"/>
    <w:rsid w:val="00C956FD"/>
    <w:rsid w:val="00C95AFD"/>
    <w:rsid w:val="00C96790"/>
    <w:rsid w:val="00C968CC"/>
    <w:rsid w:val="00C969F2"/>
    <w:rsid w:val="00C96C15"/>
    <w:rsid w:val="00C972C3"/>
    <w:rsid w:val="00CA01E7"/>
    <w:rsid w:val="00CA17A8"/>
    <w:rsid w:val="00CA1E34"/>
    <w:rsid w:val="00CA2744"/>
    <w:rsid w:val="00CA2ABB"/>
    <w:rsid w:val="00CA3187"/>
    <w:rsid w:val="00CA352D"/>
    <w:rsid w:val="00CA5C77"/>
    <w:rsid w:val="00CA6082"/>
    <w:rsid w:val="00CA6CC1"/>
    <w:rsid w:val="00CB09B8"/>
    <w:rsid w:val="00CB0F8E"/>
    <w:rsid w:val="00CB2DAD"/>
    <w:rsid w:val="00CB423A"/>
    <w:rsid w:val="00CB527B"/>
    <w:rsid w:val="00CB573C"/>
    <w:rsid w:val="00CB6D46"/>
    <w:rsid w:val="00CB7990"/>
    <w:rsid w:val="00CC045B"/>
    <w:rsid w:val="00CC1565"/>
    <w:rsid w:val="00CC173E"/>
    <w:rsid w:val="00CC2242"/>
    <w:rsid w:val="00CC24C5"/>
    <w:rsid w:val="00CC3328"/>
    <w:rsid w:val="00CC396A"/>
    <w:rsid w:val="00CC4093"/>
    <w:rsid w:val="00CC414C"/>
    <w:rsid w:val="00CC48ED"/>
    <w:rsid w:val="00CC4FBC"/>
    <w:rsid w:val="00CC5343"/>
    <w:rsid w:val="00CC5F0A"/>
    <w:rsid w:val="00CC6883"/>
    <w:rsid w:val="00CC7546"/>
    <w:rsid w:val="00CD0D15"/>
    <w:rsid w:val="00CD286D"/>
    <w:rsid w:val="00CD32F8"/>
    <w:rsid w:val="00CD3BEB"/>
    <w:rsid w:val="00CD61DD"/>
    <w:rsid w:val="00CD63D6"/>
    <w:rsid w:val="00CD6CBC"/>
    <w:rsid w:val="00CD7808"/>
    <w:rsid w:val="00CD79C8"/>
    <w:rsid w:val="00CD7C24"/>
    <w:rsid w:val="00CE0840"/>
    <w:rsid w:val="00CE0FBB"/>
    <w:rsid w:val="00CE1172"/>
    <w:rsid w:val="00CE1427"/>
    <w:rsid w:val="00CE1C9E"/>
    <w:rsid w:val="00CE1CAA"/>
    <w:rsid w:val="00CE25B1"/>
    <w:rsid w:val="00CE2BC2"/>
    <w:rsid w:val="00CE4344"/>
    <w:rsid w:val="00CE4421"/>
    <w:rsid w:val="00CE4D24"/>
    <w:rsid w:val="00CE5524"/>
    <w:rsid w:val="00CE559E"/>
    <w:rsid w:val="00CE5B39"/>
    <w:rsid w:val="00CE6078"/>
    <w:rsid w:val="00CE70D8"/>
    <w:rsid w:val="00CE74AB"/>
    <w:rsid w:val="00CE7B8D"/>
    <w:rsid w:val="00CF17E7"/>
    <w:rsid w:val="00CF1BC0"/>
    <w:rsid w:val="00CF1FEF"/>
    <w:rsid w:val="00CF22BE"/>
    <w:rsid w:val="00CF281D"/>
    <w:rsid w:val="00CF2A93"/>
    <w:rsid w:val="00CF31EA"/>
    <w:rsid w:val="00CF322A"/>
    <w:rsid w:val="00CF3369"/>
    <w:rsid w:val="00CF39E3"/>
    <w:rsid w:val="00CF4298"/>
    <w:rsid w:val="00CF5729"/>
    <w:rsid w:val="00CF6E4A"/>
    <w:rsid w:val="00CF6ED2"/>
    <w:rsid w:val="00CF7510"/>
    <w:rsid w:val="00CF78E9"/>
    <w:rsid w:val="00CF7DEE"/>
    <w:rsid w:val="00D009B1"/>
    <w:rsid w:val="00D02052"/>
    <w:rsid w:val="00D029D0"/>
    <w:rsid w:val="00D03423"/>
    <w:rsid w:val="00D0407F"/>
    <w:rsid w:val="00D04523"/>
    <w:rsid w:val="00D04863"/>
    <w:rsid w:val="00D0550E"/>
    <w:rsid w:val="00D06AD5"/>
    <w:rsid w:val="00D06B6D"/>
    <w:rsid w:val="00D07C76"/>
    <w:rsid w:val="00D10D46"/>
    <w:rsid w:val="00D111AD"/>
    <w:rsid w:val="00D118A9"/>
    <w:rsid w:val="00D154AD"/>
    <w:rsid w:val="00D16C4C"/>
    <w:rsid w:val="00D16EAA"/>
    <w:rsid w:val="00D17F6C"/>
    <w:rsid w:val="00D22827"/>
    <w:rsid w:val="00D23C78"/>
    <w:rsid w:val="00D24108"/>
    <w:rsid w:val="00D24A3B"/>
    <w:rsid w:val="00D24D1B"/>
    <w:rsid w:val="00D25307"/>
    <w:rsid w:val="00D25E11"/>
    <w:rsid w:val="00D2658A"/>
    <w:rsid w:val="00D2685E"/>
    <w:rsid w:val="00D26F2D"/>
    <w:rsid w:val="00D2797C"/>
    <w:rsid w:val="00D27D68"/>
    <w:rsid w:val="00D30673"/>
    <w:rsid w:val="00D3171C"/>
    <w:rsid w:val="00D3186A"/>
    <w:rsid w:val="00D31A57"/>
    <w:rsid w:val="00D323EE"/>
    <w:rsid w:val="00D32612"/>
    <w:rsid w:val="00D32619"/>
    <w:rsid w:val="00D32782"/>
    <w:rsid w:val="00D33861"/>
    <w:rsid w:val="00D36671"/>
    <w:rsid w:val="00D36B37"/>
    <w:rsid w:val="00D374D6"/>
    <w:rsid w:val="00D40243"/>
    <w:rsid w:val="00D4061F"/>
    <w:rsid w:val="00D41678"/>
    <w:rsid w:val="00D4191F"/>
    <w:rsid w:val="00D41CC7"/>
    <w:rsid w:val="00D41DD9"/>
    <w:rsid w:val="00D43C3E"/>
    <w:rsid w:val="00D46E8F"/>
    <w:rsid w:val="00D4788D"/>
    <w:rsid w:val="00D50757"/>
    <w:rsid w:val="00D5161B"/>
    <w:rsid w:val="00D52475"/>
    <w:rsid w:val="00D5388D"/>
    <w:rsid w:val="00D54664"/>
    <w:rsid w:val="00D548A3"/>
    <w:rsid w:val="00D55FE1"/>
    <w:rsid w:val="00D56058"/>
    <w:rsid w:val="00D57D2A"/>
    <w:rsid w:val="00D619E5"/>
    <w:rsid w:val="00D62DA6"/>
    <w:rsid w:val="00D6462A"/>
    <w:rsid w:val="00D65A96"/>
    <w:rsid w:val="00D66A42"/>
    <w:rsid w:val="00D67429"/>
    <w:rsid w:val="00D71028"/>
    <w:rsid w:val="00D711FC"/>
    <w:rsid w:val="00D71A6E"/>
    <w:rsid w:val="00D71B13"/>
    <w:rsid w:val="00D7220D"/>
    <w:rsid w:val="00D72581"/>
    <w:rsid w:val="00D737EC"/>
    <w:rsid w:val="00D75106"/>
    <w:rsid w:val="00D7561B"/>
    <w:rsid w:val="00D8036A"/>
    <w:rsid w:val="00D812A2"/>
    <w:rsid w:val="00D827B6"/>
    <w:rsid w:val="00D82FFC"/>
    <w:rsid w:val="00D8311E"/>
    <w:rsid w:val="00D83154"/>
    <w:rsid w:val="00D83932"/>
    <w:rsid w:val="00D84171"/>
    <w:rsid w:val="00D85D06"/>
    <w:rsid w:val="00D85D16"/>
    <w:rsid w:val="00D85D31"/>
    <w:rsid w:val="00D86586"/>
    <w:rsid w:val="00D8711C"/>
    <w:rsid w:val="00D8743A"/>
    <w:rsid w:val="00D87523"/>
    <w:rsid w:val="00D902C0"/>
    <w:rsid w:val="00D907D4"/>
    <w:rsid w:val="00D91142"/>
    <w:rsid w:val="00D91DE6"/>
    <w:rsid w:val="00D939ED"/>
    <w:rsid w:val="00D961E3"/>
    <w:rsid w:val="00D96D6C"/>
    <w:rsid w:val="00DA0771"/>
    <w:rsid w:val="00DA0884"/>
    <w:rsid w:val="00DA1CE9"/>
    <w:rsid w:val="00DA1D5A"/>
    <w:rsid w:val="00DA20AD"/>
    <w:rsid w:val="00DA23C1"/>
    <w:rsid w:val="00DA284B"/>
    <w:rsid w:val="00DA370A"/>
    <w:rsid w:val="00DA50B0"/>
    <w:rsid w:val="00DA54AC"/>
    <w:rsid w:val="00DA5747"/>
    <w:rsid w:val="00DA63A0"/>
    <w:rsid w:val="00DA70F7"/>
    <w:rsid w:val="00DA7773"/>
    <w:rsid w:val="00DB1A5E"/>
    <w:rsid w:val="00DB2145"/>
    <w:rsid w:val="00DB3127"/>
    <w:rsid w:val="00DB4C6C"/>
    <w:rsid w:val="00DB56DF"/>
    <w:rsid w:val="00DB5ADB"/>
    <w:rsid w:val="00DB5BF7"/>
    <w:rsid w:val="00DB7719"/>
    <w:rsid w:val="00DC0CD6"/>
    <w:rsid w:val="00DC1DC4"/>
    <w:rsid w:val="00DC2766"/>
    <w:rsid w:val="00DC2A4C"/>
    <w:rsid w:val="00DC2AA8"/>
    <w:rsid w:val="00DC2BC6"/>
    <w:rsid w:val="00DC2DE6"/>
    <w:rsid w:val="00DC30EE"/>
    <w:rsid w:val="00DC49EC"/>
    <w:rsid w:val="00DC52D5"/>
    <w:rsid w:val="00DC6899"/>
    <w:rsid w:val="00DC6AAB"/>
    <w:rsid w:val="00DC7B63"/>
    <w:rsid w:val="00DD09A0"/>
    <w:rsid w:val="00DD0C33"/>
    <w:rsid w:val="00DD1DDE"/>
    <w:rsid w:val="00DD2890"/>
    <w:rsid w:val="00DD3820"/>
    <w:rsid w:val="00DD52D6"/>
    <w:rsid w:val="00DD5B8C"/>
    <w:rsid w:val="00DD6278"/>
    <w:rsid w:val="00DD6959"/>
    <w:rsid w:val="00DD7681"/>
    <w:rsid w:val="00DE01A4"/>
    <w:rsid w:val="00DE0533"/>
    <w:rsid w:val="00DE103C"/>
    <w:rsid w:val="00DE19F6"/>
    <w:rsid w:val="00DE2282"/>
    <w:rsid w:val="00DE409A"/>
    <w:rsid w:val="00DE508D"/>
    <w:rsid w:val="00DE6C75"/>
    <w:rsid w:val="00DE6D24"/>
    <w:rsid w:val="00DE793E"/>
    <w:rsid w:val="00DF0A95"/>
    <w:rsid w:val="00DF11F2"/>
    <w:rsid w:val="00DF2B11"/>
    <w:rsid w:val="00DF2FEE"/>
    <w:rsid w:val="00DF32BD"/>
    <w:rsid w:val="00DF341D"/>
    <w:rsid w:val="00DF4A89"/>
    <w:rsid w:val="00DF5D96"/>
    <w:rsid w:val="00DF7D02"/>
    <w:rsid w:val="00E002C7"/>
    <w:rsid w:val="00E00D4F"/>
    <w:rsid w:val="00E0126A"/>
    <w:rsid w:val="00E02577"/>
    <w:rsid w:val="00E03B5D"/>
    <w:rsid w:val="00E03C44"/>
    <w:rsid w:val="00E03E27"/>
    <w:rsid w:val="00E04275"/>
    <w:rsid w:val="00E05D68"/>
    <w:rsid w:val="00E07996"/>
    <w:rsid w:val="00E07D8F"/>
    <w:rsid w:val="00E07E1F"/>
    <w:rsid w:val="00E12022"/>
    <w:rsid w:val="00E12371"/>
    <w:rsid w:val="00E12FF0"/>
    <w:rsid w:val="00E14134"/>
    <w:rsid w:val="00E14560"/>
    <w:rsid w:val="00E160B5"/>
    <w:rsid w:val="00E16309"/>
    <w:rsid w:val="00E16FCC"/>
    <w:rsid w:val="00E21684"/>
    <w:rsid w:val="00E217FF"/>
    <w:rsid w:val="00E22EB3"/>
    <w:rsid w:val="00E23035"/>
    <w:rsid w:val="00E2344F"/>
    <w:rsid w:val="00E23AC1"/>
    <w:rsid w:val="00E23C6E"/>
    <w:rsid w:val="00E24ACB"/>
    <w:rsid w:val="00E24E61"/>
    <w:rsid w:val="00E2580F"/>
    <w:rsid w:val="00E25CCF"/>
    <w:rsid w:val="00E25F63"/>
    <w:rsid w:val="00E2605B"/>
    <w:rsid w:val="00E267B5"/>
    <w:rsid w:val="00E26DCC"/>
    <w:rsid w:val="00E27276"/>
    <w:rsid w:val="00E279E5"/>
    <w:rsid w:val="00E3044A"/>
    <w:rsid w:val="00E30B25"/>
    <w:rsid w:val="00E3140B"/>
    <w:rsid w:val="00E33639"/>
    <w:rsid w:val="00E3438E"/>
    <w:rsid w:val="00E34C56"/>
    <w:rsid w:val="00E359FC"/>
    <w:rsid w:val="00E35EFA"/>
    <w:rsid w:val="00E363DF"/>
    <w:rsid w:val="00E36967"/>
    <w:rsid w:val="00E3797B"/>
    <w:rsid w:val="00E401FF"/>
    <w:rsid w:val="00E40842"/>
    <w:rsid w:val="00E40931"/>
    <w:rsid w:val="00E40B8D"/>
    <w:rsid w:val="00E41832"/>
    <w:rsid w:val="00E419DF"/>
    <w:rsid w:val="00E42198"/>
    <w:rsid w:val="00E425CD"/>
    <w:rsid w:val="00E43BCB"/>
    <w:rsid w:val="00E4434B"/>
    <w:rsid w:val="00E44680"/>
    <w:rsid w:val="00E45365"/>
    <w:rsid w:val="00E4554C"/>
    <w:rsid w:val="00E4650C"/>
    <w:rsid w:val="00E46FF1"/>
    <w:rsid w:val="00E4792B"/>
    <w:rsid w:val="00E5001F"/>
    <w:rsid w:val="00E503AC"/>
    <w:rsid w:val="00E50824"/>
    <w:rsid w:val="00E50E58"/>
    <w:rsid w:val="00E51B31"/>
    <w:rsid w:val="00E527FB"/>
    <w:rsid w:val="00E54B25"/>
    <w:rsid w:val="00E5597F"/>
    <w:rsid w:val="00E55A29"/>
    <w:rsid w:val="00E55E11"/>
    <w:rsid w:val="00E563FA"/>
    <w:rsid w:val="00E56629"/>
    <w:rsid w:val="00E60132"/>
    <w:rsid w:val="00E618EA"/>
    <w:rsid w:val="00E62048"/>
    <w:rsid w:val="00E6314B"/>
    <w:rsid w:val="00E63D68"/>
    <w:rsid w:val="00E63F07"/>
    <w:rsid w:val="00E64390"/>
    <w:rsid w:val="00E6461B"/>
    <w:rsid w:val="00E646EC"/>
    <w:rsid w:val="00E65632"/>
    <w:rsid w:val="00E66024"/>
    <w:rsid w:val="00E66110"/>
    <w:rsid w:val="00E66D68"/>
    <w:rsid w:val="00E67966"/>
    <w:rsid w:val="00E7090B"/>
    <w:rsid w:val="00E70DEA"/>
    <w:rsid w:val="00E71824"/>
    <w:rsid w:val="00E71C19"/>
    <w:rsid w:val="00E727EF"/>
    <w:rsid w:val="00E72F98"/>
    <w:rsid w:val="00E731DA"/>
    <w:rsid w:val="00E74C41"/>
    <w:rsid w:val="00E75265"/>
    <w:rsid w:val="00E7527D"/>
    <w:rsid w:val="00E76768"/>
    <w:rsid w:val="00E7711A"/>
    <w:rsid w:val="00E779A2"/>
    <w:rsid w:val="00E77DD7"/>
    <w:rsid w:val="00E802B9"/>
    <w:rsid w:val="00E8119B"/>
    <w:rsid w:val="00E81703"/>
    <w:rsid w:val="00E8225A"/>
    <w:rsid w:val="00E83D13"/>
    <w:rsid w:val="00E85E36"/>
    <w:rsid w:val="00E85F38"/>
    <w:rsid w:val="00E86E83"/>
    <w:rsid w:val="00E90BAB"/>
    <w:rsid w:val="00E9134B"/>
    <w:rsid w:val="00E91AF4"/>
    <w:rsid w:val="00E93296"/>
    <w:rsid w:val="00E936B9"/>
    <w:rsid w:val="00E93ED6"/>
    <w:rsid w:val="00E945F4"/>
    <w:rsid w:val="00E9592D"/>
    <w:rsid w:val="00E95989"/>
    <w:rsid w:val="00E960DF"/>
    <w:rsid w:val="00E966AA"/>
    <w:rsid w:val="00E967B4"/>
    <w:rsid w:val="00E97BD3"/>
    <w:rsid w:val="00EA2217"/>
    <w:rsid w:val="00EA22ED"/>
    <w:rsid w:val="00EA26FA"/>
    <w:rsid w:val="00EA34D5"/>
    <w:rsid w:val="00EA4B0C"/>
    <w:rsid w:val="00EA5649"/>
    <w:rsid w:val="00EA5B91"/>
    <w:rsid w:val="00EA66F5"/>
    <w:rsid w:val="00EA6F9C"/>
    <w:rsid w:val="00EA7604"/>
    <w:rsid w:val="00EB0092"/>
    <w:rsid w:val="00EB0A83"/>
    <w:rsid w:val="00EB0D4B"/>
    <w:rsid w:val="00EB16A7"/>
    <w:rsid w:val="00EB24EC"/>
    <w:rsid w:val="00EB2C84"/>
    <w:rsid w:val="00EB33F5"/>
    <w:rsid w:val="00EB43D5"/>
    <w:rsid w:val="00EB5604"/>
    <w:rsid w:val="00EB597E"/>
    <w:rsid w:val="00EB735E"/>
    <w:rsid w:val="00EB7D40"/>
    <w:rsid w:val="00EC0487"/>
    <w:rsid w:val="00EC0870"/>
    <w:rsid w:val="00EC187C"/>
    <w:rsid w:val="00EC1D5F"/>
    <w:rsid w:val="00EC2835"/>
    <w:rsid w:val="00EC31FB"/>
    <w:rsid w:val="00EC3611"/>
    <w:rsid w:val="00EC437F"/>
    <w:rsid w:val="00EC45F3"/>
    <w:rsid w:val="00EC50FB"/>
    <w:rsid w:val="00EC526E"/>
    <w:rsid w:val="00EC6118"/>
    <w:rsid w:val="00EC75C3"/>
    <w:rsid w:val="00ED003A"/>
    <w:rsid w:val="00ED0336"/>
    <w:rsid w:val="00ED0D46"/>
    <w:rsid w:val="00ED2537"/>
    <w:rsid w:val="00ED31DE"/>
    <w:rsid w:val="00ED4906"/>
    <w:rsid w:val="00ED51B2"/>
    <w:rsid w:val="00ED5743"/>
    <w:rsid w:val="00ED5801"/>
    <w:rsid w:val="00ED7D1E"/>
    <w:rsid w:val="00EE0241"/>
    <w:rsid w:val="00EE0AA9"/>
    <w:rsid w:val="00EE1785"/>
    <w:rsid w:val="00EE2239"/>
    <w:rsid w:val="00EE3D23"/>
    <w:rsid w:val="00EE3EA0"/>
    <w:rsid w:val="00EE4147"/>
    <w:rsid w:val="00EE474A"/>
    <w:rsid w:val="00EE4E62"/>
    <w:rsid w:val="00EE5103"/>
    <w:rsid w:val="00EE5ACA"/>
    <w:rsid w:val="00EE6772"/>
    <w:rsid w:val="00EE757B"/>
    <w:rsid w:val="00EE7C22"/>
    <w:rsid w:val="00EF05C4"/>
    <w:rsid w:val="00EF082A"/>
    <w:rsid w:val="00EF1405"/>
    <w:rsid w:val="00EF20CD"/>
    <w:rsid w:val="00EF22D9"/>
    <w:rsid w:val="00EF2BC8"/>
    <w:rsid w:val="00EF3350"/>
    <w:rsid w:val="00EF3EB8"/>
    <w:rsid w:val="00EF4BC6"/>
    <w:rsid w:val="00EF4D7D"/>
    <w:rsid w:val="00EF629B"/>
    <w:rsid w:val="00EF633F"/>
    <w:rsid w:val="00EF7AF5"/>
    <w:rsid w:val="00F0058C"/>
    <w:rsid w:val="00F00EA3"/>
    <w:rsid w:val="00F0105B"/>
    <w:rsid w:val="00F01341"/>
    <w:rsid w:val="00F025D7"/>
    <w:rsid w:val="00F02F26"/>
    <w:rsid w:val="00F02FA7"/>
    <w:rsid w:val="00F03BF2"/>
    <w:rsid w:val="00F04540"/>
    <w:rsid w:val="00F04934"/>
    <w:rsid w:val="00F060D8"/>
    <w:rsid w:val="00F077AB"/>
    <w:rsid w:val="00F07D92"/>
    <w:rsid w:val="00F1101C"/>
    <w:rsid w:val="00F11325"/>
    <w:rsid w:val="00F11AE2"/>
    <w:rsid w:val="00F14201"/>
    <w:rsid w:val="00F15124"/>
    <w:rsid w:val="00F161F5"/>
    <w:rsid w:val="00F1688B"/>
    <w:rsid w:val="00F17383"/>
    <w:rsid w:val="00F17E55"/>
    <w:rsid w:val="00F20A30"/>
    <w:rsid w:val="00F20A93"/>
    <w:rsid w:val="00F20FF4"/>
    <w:rsid w:val="00F21B01"/>
    <w:rsid w:val="00F2386E"/>
    <w:rsid w:val="00F241A3"/>
    <w:rsid w:val="00F25300"/>
    <w:rsid w:val="00F25814"/>
    <w:rsid w:val="00F26BBE"/>
    <w:rsid w:val="00F2778A"/>
    <w:rsid w:val="00F302CA"/>
    <w:rsid w:val="00F313C1"/>
    <w:rsid w:val="00F337C8"/>
    <w:rsid w:val="00F337E1"/>
    <w:rsid w:val="00F36013"/>
    <w:rsid w:val="00F36029"/>
    <w:rsid w:val="00F36A21"/>
    <w:rsid w:val="00F375FC"/>
    <w:rsid w:val="00F40030"/>
    <w:rsid w:val="00F405A9"/>
    <w:rsid w:val="00F40E09"/>
    <w:rsid w:val="00F411FD"/>
    <w:rsid w:val="00F4267B"/>
    <w:rsid w:val="00F43E8F"/>
    <w:rsid w:val="00F444CA"/>
    <w:rsid w:val="00F44C43"/>
    <w:rsid w:val="00F44EAF"/>
    <w:rsid w:val="00F45197"/>
    <w:rsid w:val="00F45E21"/>
    <w:rsid w:val="00F469B1"/>
    <w:rsid w:val="00F469E1"/>
    <w:rsid w:val="00F46FCC"/>
    <w:rsid w:val="00F473CF"/>
    <w:rsid w:val="00F5028C"/>
    <w:rsid w:val="00F5148D"/>
    <w:rsid w:val="00F52D69"/>
    <w:rsid w:val="00F53732"/>
    <w:rsid w:val="00F54159"/>
    <w:rsid w:val="00F543A6"/>
    <w:rsid w:val="00F54F70"/>
    <w:rsid w:val="00F54F7D"/>
    <w:rsid w:val="00F5644A"/>
    <w:rsid w:val="00F5656C"/>
    <w:rsid w:val="00F57527"/>
    <w:rsid w:val="00F6180C"/>
    <w:rsid w:val="00F623B2"/>
    <w:rsid w:val="00F62E10"/>
    <w:rsid w:val="00F65CB8"/>
    <w:rsid w:val="00F65EF9"/>
    <w:rsid w:val="00F66096"/>
    <w:rsid w:val="00F6726F"/>
    <w:rsid w:val="00F67FF0"/>
    <w:rsid w:val="00F7057B"/>
    <w:rsid w:val="00F709D7"/>
    <w:rsid w:val="00F70C23"/>
    <w:rsid w:val="00F71214"/>
    <w:rsid w:val="00F731EB"/>
    <w:rsid w:val="00F75314"/>
    <w:rsid w:val="00F75571"/>
    <w:rsid w:val="00F7589E"/>
    <w:rsid w:val="00F75EAD"/>
    <w:rsid w:val="00F766EE"/>
    <w:rsid w:val="00F77CC3"/>
    <w:rsid w:val="00F80B13"/>
    <w:rsid w:val="00F80CF8"/>
    <w:rsid w:val="00F83DCF"/>
    <w:rsid w:val="00F84B79"/>
    <w:rsid w:val="00F84CC7"/>
    <w:rsid w:val="00F85BD6"/>
    <w:rsid w:val="00F92DCF"/>
    <w:rsid w:val="00F94327"/>
    <w:rsid w:val="00F94F3C"/>
    <w:rsid w:val="00F9676F"/>
    <w:rsid w:val="00F96FD6"/>
    <w:rsid w:val="00F97409"/>
    <w:rsid w:val="00F97752"/>
    <w:rsid w:val="00F97C2E"/>
    <w:rsid w:val="00FA012D"/>
    <w:rsid w:val="00FA28D1"/>
    <w:rsid w:val="00FA2B0A"/>
    <w:rsid w:val="00FA3A3D"/>
    <w:rsid w:val="00FA4514"/>
    <w:rsid w:val="00FA4569"/>
    <w:rsid w:val="00FA521E"/>
    <w:rsid w:val="00FA5616"/>
    <w:rsid w:val="00FA5625"/>
    <w:rsid w:val="00FA5C4C"/>
    <w:rsid w:val="00FA605B"/>
    <w:rsid w:val="00FA6630"/>
    <w:rsid w:val="00FB1431"/>
    <w:rsid w:val="00FB3AA5"/>
    <w:rsid w:val="00FB3F17"/>
    <w:rsid w:val="00FB4054"/>
    <w:rsid w:val="00FB551E"/>
    <w:rsid w:val="00FB59DF"/>
    <w:rsid w:val="00FB5A08"/>
    <w:rsid w:val="00FB5F9C"/>
    <w:rsid w:val="00FB6816"/>
    <w:rsid w:val="00FB6B13"/>
    <w:rsid w:val="00FB720B"/>
    <w:rsid w:val="00FC0205"/>
    <w:rsid w:val="00FC0EF0"/>
    <w:rsid w:val="00FC1D6E"/>
    <w:rsid w:val="00FC2C1D"/>
    <w:rsid w:val="00FC3528"/>
    <w:rsid w:val="00FC37A1"/>
    <w:rsid w:val="00FC3925"/>
    <w:rsid w:val="00FC3A04"/>
    <w:rsid w:val="00FC43C5"/>
    <w:rsid w:val="00FC53E7"/>
    <w:rsid w:val="00FC5972"/>
    <w:rsid w:val="00FC5DAB"/>
    <w:rsid w:val="00FC5EEF"/>
    <w:rsid w:val="00FC709E"/>
    <w:rsid w:val="00FC7965"/>
    <w:rsid w:val="00FD175F"/>
    <w:rsid w:val="00FD2DA2"/>
    <w:rsid w:val="00FD3145"/>
    <w:rsid w:val="00FD382E"/>
    <w:rsid w:val="00FD40DD"/>
    <w:rsid w:val="00FD4245"/>
    <w:rsid w:val="00FD4ABB"/>
    <w:rsid w:val="00FD6067"/>
    <w:rsid w:val="00FD6376"/>
    <w:rsid w:val="00FD71EA"/>
    <w:rsid w:val="00FD74A8"/>
    <w:rsid w:val="00FD7DF4"/>
    <w:rsid w:val="00FE03D9"/>
    <w:rsid w:val="00FE0D16"/>
    <w:rsid w:val="00FE1983"/>
    <w:rsid w:val="00FE1BBE"/>
    <w:rsid w:val="00FE30D7"/>
    <w:rsid w:val="00FE3132"/>
    <w:rsid w:val="00FE5AD3"/>
    <w:rsid w:val="00FE795E"/>
    <w:rsid w:val="00FF0D61"/>
    <w:rsid w:val="00FF1614"/>
    <w:rsid w:val="00FF28EE"/>
    <w:rsid w:val="00FF2F33"/>
    <w:rsid w:val="00FF32BF"/>
    <w:rsid w:val="00FF3B7C"/>
    <w:rsid w:val="00FF4956"/>
    <w:rsid w:val="00FF4AF6"/>
    <w:rsid w:val="00FF4D2B"/>
    <w:rsid w:val="00FF58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7E8551A-166D-4C27-A8F0-8D775C63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D06AD5"/>
    <w:pPr>
      <w:widowControl w:val="0"/>
      <w:spacing w:line="500" w:lineRule="exact"/>
    </w:pPr>
    <w:rPr>
      <w:kern w:val="2"/>
      <w:sz w:val="24"/>
      <w:szCs w:val="24"/>
    </w:rPr>
  </w:style>
  <w:style w:type="paragraph" w:styleId="1">
    <w:name w:val="heading 1"/>
    <w:basedOn w:val="a2"/>
    <w:next w:val="a2"/>
    <w:qFormat/>
    <w:rsid w:val="00600F1A"/>
    <w:pPr>
      <w:spacing w:before="60" w:after="60" w:line="400" w:lineRule="exact"/>
      <w:ind w:leftChars="1615" w:left="3876" w:firstLineChars="200" w:firstLine="560"/>
      <w:jc w:val="both"/>
      <w:outlineLvl w:val="0"/>
    </w:pPr>
    <w:rPr>
      <w:rFonts w:cs="新細明體"/>
      <w:sz w:val="28"/>
      <w:szCs w:val="20"/>
    </w:rPr>
  </w:style>
  <w:style w:type="paragraph" w:styleId="21">
    <w:name w:val="heading 2"/>
    <w:basedOn w:val="a2"/>
    <w:next w:val="a2"/>
    <w:qFormat/>
    <w:rsid w:val="006B15C2"/>
    <w:pPr>
      <w:keepNext/>
      <w:spacing w:line="720" w:lineRule="auto"/>
      <w:outlineLvl w:val="1"/>
    </w:pPr>
    <w:rPr>
      <w:rFonts w:ascii="Arial" w:hAnsi="Arial"/>
      <w:b/>
      <w:bCs/>
      <w:sz w:val="48"/>
      <w:szCs w:val="48"/>
    </w:rPr>
  </w:style>
  <w:style w:type="paragraph" w:styleId="31">
    <w:name w:val="heading 3"/>
    <w:basedOn w:val="a2"/>
    <w:next w:val="a2"/>
    <w:qFormat/>
    <w:rsid w:val="006B15C2"/>
    <w:pPr>
      <w:keepNext/>
      <w:spacing w:line="720" w:lineRule="auto"/>
      <w:outlineLvl w:val="2"/>
    </w:pPr>
    <w:rPr>
      <w:rFonts w:ascii="Arial" w:hAnsi="Arial"/>
      <w:b/>
      <w:bCs/>
      <w:sz w:val="36"/>
      <w:szCs w:val="36"/>
    </w:rPr>
  </w:style>
  <w:style w:type="paragraph" w:styleId="41">
    <w:name w:val="heading 4"/>
    <w:basedOn w:val="a2"/>
    <w:next w:val="a2"/>
    <w:qFormat/>
    <w:rsid w:val="0095148E"/>
    <w:pPr>
      <w:tabs>
        <w:tab w:val="left" w:pos="1440"/>
      </w:tabs>
      <w:spacing w:line="360" w:lineRule="auto"/>
      <w:ind w:leftChars="450" w:left="580" w:hangingChars="130" w:hanging="130"/>
      <w:jc w:val="both"/>
      <w:outlineLvl w:val="3"/>
    </w:pPr>
    <w:rPr>
      <w:sz w:val="28"/>
      <w:szCs w:val="28"/>
    </w:rPr>
  </w:style>
  <w:style w:type="paragraph" w:styleId="51">
    <w:name w:val="heading 5"/>
    <w:basedOn w:val="a2"/>
    <w:next w:val="a2"/>
    <w:qFormat/>
    <w:rsid w:val="0095148E"/>
    <w:pPr>
      <w:tabs>
        <w:tab w:val="left" w:pos="1512"/>
      </w:tabs>
      <w:spacing w:line="360" w:lineRule="auto"/>
      <w:ind w:leftChars="600" w:left="750" w:hangingChars="150" w:hanging="150"/>
      <w:jc w:val="both"/>
      <w:outlineLvl w:val="4"/>
    </w:pPr>
    <w:rPr>
      <w:sz w:val="28"/>
      <w:szCs w:val="28"/>
    </w:rPr>
  </w:style>
  <w:style w:type="paragraph" w:styleId="6">
    <w:name w:val="heading 6"/>
    <w:basedOn w:val="a2"/>
    <w:next w:val="a2"/>
    <w:qFormat/>
    <w:rsid w:val="0095148E"/>
    <w:pPr>
      <w:tabs>
        <w:tab w:val="num" w:leader="none" w:pos="0"/>
      </w:tabs>
      <w:spacing w:line="360" w:lineRule="auto"/>
      <w:ind w:leftChars="770" w:left="900" w:hangingChars="130" w:hanging="130"/>
      <w:jc w:val="both"/>
      <w:outlineLvl w:val="5"/>
    </w:pPr>
    <w:rPr>
      <w:sz w:val="28"/>
      <w:szCs w:val="28"/>
    </w:rPr>
  </w:style>
  <w:style w:type="paragraph" w:styleId="7">
    <w:name w:val="heading 7"/>
    <w:basedOn w:val="a2"/>
    <w:next w:val="a2"/>
    <w:qFormat/>
    <w:rsid w:val="0095148E"/>
    <w:pPr>
      <w:keepNext/>
      <w:tabs>
        <w:tab w:val="num" w:leader="none" w:pos="0"/>
      </w:tabs>
      <w:spacing w:line="360" w:lineRule="auto"/>
      <w:ind w:leftChars="1000" w:left="1180" w:hangingChars="180" w:hanging="180"/>
      <w:jc w:val="both"/>
      <w:outlineLvl w:val="6"/>
    </w:pPr>
    <w:rPr>
      <w:sz w:val="28"/>
      <w:szCs w:val="28"/>
    </w:rPr>
  </w:style>
  <w:style w:type="paragraph" w:styleId="8">
    <w:name w:val="heading 8"/>
    <w:basedOn w:val="a2"/>
    <w:next w:val="a2"/>
    <w:qFormat/>
    <w:rsid w:val="00122C01"/>
    <w:pPr>
      <w:keepNext/>
      <w:spacing w:line="720" w:lineRule="auto"/>
      <w:outlineLvl w:val="7"/>
    </w:pPr>
    <w:rPr>
      <w:rFonts w:ascii="Arial" w:hAnsi="Arial"/>
      <w:sz w:val="36"/>
      <w:szCs w:val="36"/>
    </w:rPr>
  </w:style>
  <w:style w:type="paragraph" w:styleId="9">
    <w:name w:val="heading 9"/>
    <w:basedOn w:val="a2"/>
    <w:next w:val="a2"/>
    <w:qFormat/>
    <w:rsid w:val="0095148E"/>
    <w:pPr>
      <w:keepNext/>
      <w:tabs>
        <w:tab w:val="num" w:leader="none" w:pos="0"/>
      </w:tabs>
      <w:ind w:leftChars="1250" w:left="1380" w:hangingChars="130" w:hanging="130"/>
      <w:outlineLvl w:val="8"/>
    </w:pPr>
    <w:rPr>
      <w:sz w:val="28"/>
      <w:szCs w:val="28"/>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numbering" w:styleId="111111">
    <w:name w:val="Outline List 2"/>
    <w:basedOn w:val="a5"/>
    <w:semiHidden/>
    <w:rsid w:val="00600F1A"/>
    <w:pPr>
      <w:numPr>
        <w:numId w:val="11"/>
      </w:numPr>
    </w:pPr>
  </w:style>
  <w:style w:type="paragraph" w:customStyle="1" w:styleId="a6">
    <w:name w:val="樣式 一、標題"/>
    <w:basedOn w:val="a2"/>
    <w:semiHidden/>
    <w:rsid w:val="00600F1A"/>
    <w:pPr>
      <w:spacing w:before="120" w:after="120"/>
      <w:ind w:leftChars="415" w:left="1500" w:right="240" w:hangingChars="180" w:hanging="504"/>
      <w:jc w:val="both"/>
    </w:pPr>
    <w:rPr>
      <w:rFonts w:cs="新細明體"/>
      <w:sz w:val="28"/>
      <w:szCs w:val="20"/>
    </w:rPr>
  </w:style>
  <w:style w:type="paragraph" w:customStyle="1" w:styleId="a7">
    <w:name w:val="壹、標題(海關)"/>
    <w:basedOn w:val="a2"/>
    <w:link w:val="a8"/>
    <w:rsid w:val="00B4437F"/>
    <w:pPr>
      <w:ind w:left="560" w:hanging="574"/>
      <w:jc w:val="both"/>
    </w:pPr>
    <w:rPr>
      <w:b/>
      <w:sz w:val="28"/>
      <w:szCs w:val="28"/>
    </w:rPr>
  </w:style>
  <w:style w:type="numbering" w:styleId="1ai">
    <w:name w:val="Outline List 1"/>
    <w:basedOn w:val="a5"/>
    <w:semiHidden/>
    <w:rsid w:val="00600F1A"/>
    <w:pPr>
      <w:numPr>
        <w:numId w:val="12"/>
      </w:numPr>
    </w:pPr>
  </w:style>
  <w:style w:type="character" w:styleId="HTML">
    <w:name w:val="HTML Acronym"/>
    <w:basedOn w:val="a3"/>
    <w:semiHidden/>
    <w:rsid w:val="00600F1A"/>
  </w:style>
  <w:style w:type="paragraph" w:styleId="HTML0">
    <w:name w:val="HTML Address"/>
    <w:basedOn w:val="a2"/>
    <w:semiHidden/>
    <w:rsid w:val="00600F1A"/>
    <w:rPr>
      <w:i/>
      <w:iCs/>
    </w:rPr>
  </w:style>
  <w:style w:type="character" w:styleId="HTML1">
    <w:name w:val="HTML Cite"/>
    <w:semiHidden/>
    <w:rsid w:val="00600F1A"/>
    <w:rPr>
      <w:i/>
      <w:iCs/>
    </w:rPr>
  </w:style>
  <w:style w:type="character" w:styleId="HTML2">
    <w:name w:val="HTML Code"/>
    <w:semiHidden/>
    <w:rsid w:val="00600F1A"/>
    <w:rPr>
      <w:rFonts w:ascii="Courier New" w:hAnsi="Courier New" w:cs="Courier New"/>
      <w:sz w:val="20"/>
      <w:szCs w:val="20"/>
    </w:rPr>
  </w:style>
  <w:style w:type="character" w:styleId="HTML3">
    <w:name w:val="HTML Definition"/>
    <w:semiHidden/>
    <w:rsid w:val="00600F1A"/>
    <w:rPr>
      <w:i/>
      <w:iCs/>
    </w:rPr>
  </w:style>
  <w:style w:type="character" w:styleId="HTML4">
    <w:name w:val="HTML Keyboard"/>
    <w:semiHidden/>
    <w:rsid w:val="00600F1A"/>
    <w:rPr>
      <w:rFonts w:ascii="Courier New" w:hAnsi="Courier New" w:cs="Courier New"/>
      <w:sz w:val="20"/>
      <w:szCs w:val="20"/>
    </w:rPr>
  </w:style>
  <w:style w:type="paragraph" w:styleId="HTML5">
    <w:name w:val="HTML Preformatted"/>
    <w:basedOn w:val="a2"/>
    <w:semiHidden/>
    <w:rsid w:val="00600F1A"/>
    <w:rPr>
      <w:rFonts w:ascii="Courier New" w:hAnsi="Courier New" w:cs="Courier New"/>
      <w:sz w:val="20"/>
      <w:szCs w:val="20"/>
    </w:rPr>
  </w:style>
  <w:style w:type="character" w:styleId="HTML6">
    <w:name w:val="HTML Sample"/>
    <w:semiHidden/>
    <w:rsid w:val="00600F1A"/>
    <w:rPr>
      <w:rFonts w:ascii="Courier New" w:hAnsi="Courier New" w:cs="Courier New"/>
    </w:rPr>
  </w:style>
  <w:style w:type="character" w:styleId="HTML7">
    <w:name w:val="HTML Typewriter"/>
    <w:semiHidden/>
    <w:rsid w:val="00600F1A"/>
    <w:rPr>
      <w:rFonts w:ascii="Courier New" w:hAnsi="Courier New" w:cs="Courier New"/>
      <w:sz w:val="20"/>
      <w:szCs w:val="20"/>
    </w:rPr>
  </w:style>
  <w:style w:type="character" w:styleId="HTML8">
    <w:name w:val="HTML Variable"/>
    <w:semiHidden/>
    <w:rsid w:val="00600F1A"/>
    <w:rPr>
      <w:i/>
      <w:iCs/>
    </w:rPr>
  </w:style>
  <w:style w:type="character" w:styleId="a9">
    <w:name w:val="FollowedHyperlink"/>
    <w:semiHidden/>
    <w:rsid w:val="00600F1A"/>
    <w:rPr>
      <w:color w:val="800080"/>
      <w:u w:val="single"/>
    </w:rPr>
  </w:style>
  <w:style w:type="paragraph" w:styleId="Web">
    <w:name w:val="Normal (Web)"/>
    <w:basedOn w:val="a2"/>
    <w:semiHidden/>
    <w:rsid w:val="00600F1A"/>
  </w:style>
  <w:style w:type="paragraph" w:styleId="aa">
    <w:name w:val="Normal Indent"/>
    <w:basedOn w:val="a2"/>
    <w:semiHidden/>
    <w:rsid w:val="00600F1A"/>
    <w:pPr>
      <w:ind w:left="480"/>
    </w:pPr>
  </w:style>
  <w:style w:type="numbering" w:styleId="a1">
    <w:name w:val="Outline List 3"/>
    <w:basedOn w:val="a5"/>
    <w:semiHidden/>
    <w:rsid w:val="00600F1A"/>
    <w:pPr>
      <w:numPr>
        <w:numId w:val="13"/>
      </w:numPr>
    </w:pPr>
  </w:style>
  <w:style w:type="paragraph" w:styleId="ab">
    <w:name w:val="Date"/>
    <w:basedOn w:val="a2"/>
    <w:next w:val="a2"/>
    <w:semiHidden/>
    <w:rsid w:val="00600F1A"/>
    <w:pPr>
      <w:jc w:val="right"/>
    </w:pPr>
  </w:style>
  <w:style w:type="paragraph" w:styleId="ac">
    <w:name w:val="Body Text"/>
    <w:basedOn w:val="a2"/>
    <w:semiHidden/>
    <w:rsid w:val="00600F1A"/>
    <w:pPr>
      <w:spacing w:after="120"/>
    </w:pPr>
  </w:style>
  <w:style w:type="paragraph" w:customStyle="1" w:styleId="ad">
    <w:name w:val="●內文"/>
    <w:basedOn w:val="a2"/>
    <w:semiHidden/>
    <w:rsid w:val="00E936B9"/>
    <w:pPr>
      <w:spacing w:before="60" w:after="60" w:line="400" w:lineRule="exact"/>
      <w:ind w:leftChars="1950" w:left="4680" w:firstLineChars="213" w:firstLine="596"/>
      <w:jc w:val="both"/>
    </w:pPr>
    <w:rPr>
      <w:rFonts w:cs="新細明體"/>
      <w:sz w:val="28"/>
      <w:szCs w:val="20"/>
    </w:rPr>
  </w:style>
  <w:style w:type="paragraph" w:styleId="22">
    <w:name w:val="Body Text 2"/>
    <w:basedOn w:val="a2"/>
    <w:semiHidden/>
    <w:rsid w:val="00600F1A"/>
    <w:pPr>
      <w:spacing w:after="120" w:line="480" w:lineRule="auto"/>
    </w:pPr>
  </w:style>
  <w:style w:type="paragraph" w:styleId="ae">
    <w:name w:val="header"/>
    <w:basedOn w:val="a2"/>
    <w:link w:val="af"/>
    <w:semiHidden/>
    <w:rsid w:val="00D711FC"/>
    <w:pPr>
      <w:tabs>
        <w:tab w:val="center" w:pos="4153"/>
        <w:tab w:val="right" w:pos="8306"/>
      </w:tabs>
      <w:snapToGrid w:val="0"/>
    </w:pPr>
    <w:rPr>
      <w:sz w:val="20"/>
      <w:szCs w:val="20"/>
    </w:rPr>
  </w:style>
  <w:style w:type="paragraph" w:styleId="af0">
    <w:name w:val="footer"/>
    <w:basedOn w:val="a2"/>
    <w:link w:val="af1"/>
    <w:semiHidden/>
    <w:rsid w:val="00D711FC"/>
    <w:pPr>
      <w:tabs>
        <w:tab w:val="center" w:pos="4153"/>
        <w:tab w:val="right" w:pos="8306"/>
      </w:tabs>
      <w:snapToGrid w:val="0"/>
    </w:pPr>
    <w:rPr>
      <w:sz w:val="20"/>
      <w:szCs w:val="20"/>
      <w:lang w:val="x-none" w:eastAsia="x-none"/>
    </w:rPr>
  </w:style>
  <w:style w:type="character" w:customStyle="1" w:styleId="af1">
    <w:name w:val="頁尾 字元"/>
    <w:link w:val="af0"/>
    <w:rsid w:val="00CD7C24"/>
    <w:rPr>
      <w:kern w:val="2"/>
    </w:rPr>
  </w:style>
  <w:style w:type="paragraph" w:customStyle="1" w:styleId="af2">
    <w:name w:val="圖表標題"/>
    <w:basedOn w:val="a2"/>
    <w:semiHidden/>
    <w:rsid w:val="00D711FC"/>
    <w:pPr>
      <w:spacing w:before="120" w:after="120" w:line="400" w:lineRule="exact"/>
      <w:jc w:val="center"/>
    </w:pPr>
    <w:rPr>
      <w:rFonts w:cs="新細明體"/>
      <w:sz w:val="28"/>
      <w:szCs w:val="20"/>
    </w:rPr>
  </w:style>
  <w:style w:type="character" w:styleId="af3">
    <w:name w:val="page number"/>
    <w:basedOn w:val="a3"/>
    <w:semiHidden/>
    <w:rsid w:val="00F04540"/>
  </w:style>
  <w:style w:type="paragraph" w:styleId="10">
    <w:name w:val="toc 1"/>
    <w:aliases w:val="目錄"/>
    <w:basedOn w:val="a2"/>
    <w:next w:val="a2"/>
    <w:autoRedefine/>
    <w:uiPriority w:val="39"/>
    <w:rsid w:val="00EE6772"/>
    <w:pPr>
      <w:tabs>
        <w:tab w:val="right" w:leader="dot" w:pos="9060"/>
      </w:tabs>
      <w:jc w:val="center"/>
    </w:pPr>
    <w:rPr>
      <w:sz w:val="28"/>
    </w:rPr>
  </w:style>
  <w:style w:type="paragraph" w:styleId="23">
    <w:name w:val="toc 2"/>
    <w:basedOn w:val="a2"/>
    <w:next w:val="a2"/>
    <w:autoRedefine/>
    <w:uiPriority w:val="39"/>
    <w:semiHidden/>
    <w:rsid w:val="006B3FA1"/>
    <w:pPr>
      <w:tabs>
        <w:tab w:val="right" w:leader="dot" w:pos="9060"/>
      </w:tabs>
      <w:ind w:leftChars="230" w:left="230"/>
    </w:pPr>
    <w:rPr>
      <w:sz w:val="28"/>
    </w:rPr>
  </w:style>
  <w:style w:type="character" w:styleId="af4">
    <w:name w:val="Hyperlink"/>
    <w:uiPriority w:val="99"/>
    <w:rsid w:val="006B15C2"/>
    <w:rPr>
      <w:color w:val="0000FF"/>
      <w:u w:val="single"/>
    </w:rPr>
  </w:style>
  <w:style w:type="paragraph" w:styleId="af5">
    <w:name w:val="Balloon Text"/>
    <w:basedOn w:val="a2"/>
    <w:semiHidden/>
    <w:rsid w:val="00CC4FBC"/>
    <w:rPr>
      <w:rFonts w:ascii="Arial" w:hAnsi="Arial"/>
      <w:sz w:val="18"/>
      <w:szCs w:val="18"/>
    </w:rPr>
  </w:style>
  <w:style w:type="paragraph" w:customStyle="1" w:styleId="af6">
    <w:name w:val=" 字元 字元 字元"/>
    <w:basedOn w:val="a2"/>
    <w:semiHidden/>
    <w:rsid w:val="00B94AA2"/>
    <w:pPr>
      <w:widowControl/>
      <w:spacing w:after="160" w:line="240" w:lineRule="exact"/>
    </w:pPr>
    <w:rPr>
      <w:rFonts w:ascii="Tahoma" w:hAnsi="Tahoma" w:cs="Tahoma"/>
      <w:kern w:val="0"/>
      <w:sz w:val="20"/>
      <w:szCs w:val="20"/>
      <w:lang w:eastAsia="en-US"/>
    </w:rPr>
  </w:style>
  <w:style w:type="character" w:customStyle="1" w:styleId="af7">
    <w:name w:val="項目(一) 字元 字元"/>
    <w:semiHidden/>
    <w:rsid w:val="000952CF"/>
    <w:rPr>
      <w:rFonts w:eastAsia="標楷體"/>
      <w:sz w:val="28"/>
      <w:lang w:val="en-US" w:eastAsia="zh-TW" w:bidi="ar-SA"/>
    </w:rPr>
  </w:style>
  <w:style w:type="table" w:styleId="af8">
    <w:name w:val="Table Grid"/>
    <w:basedOn w:val="a4"/>
    <w:semiHidden/>
    <w:rsid w:val="0021352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圖標題"/>
    <w:basedOn w:val="af2"/>
    <w:autoRedefine/>
    <w:qFormat/>
    <w:rsid w:val="007F3329"/>
    <w:pPr>
      <w:spacing w:after="240"/>
      <w:jc w:val="left"/>
    </w:pPr>
    <w:rPr>
      <w:rFonts w:cs="Times New Roman"/>
      <w:sz w:val="24"/>
      <w:szCs w:val="24"/>
    </w:rPr>
  </w:style>
  <w:style w:type="paragraph" w:customStyle="1" w:styleId="afa">
    <w:name w:val="表格內文(小)項目"/>
    <w:basedOn w:val="a2"/>
    <w:semiHidden/>
    <w:rsid w:val="0095148E"/>
    <w:pPr>
      <w:ind w:left="100" w:hangingChars="100" w:hanging="100"/>
    </w:pPr>
    <w:rPr>
      <w:szCs w:val="20"/>
    </w:rPr>
  </w:style>
  <w:style w:type="paragraph" w:customStyle="1" w:styleId="afb">
    <w:name w:val="表格內文(置中)"/>
    <w:basedOn w:val="a2"/>
    <w:semiHidden/>
    <w:rsid w:val="0095148E"/>
    <w:pPr>
      <w:snapToGrid w:val="0"/>
      <w:spacing w:line="360" w:lineRule="auto"/>
      <w:jc w:val="center"/>
    </w:pPr>
  </w:style>
  <w:style w:type="paragraph" w:customStyle="1" w:styleId="afc">
    <w:name w:val="表格內文(小)"/>
    <w:basedOn w:val="a2"/>
    <w:semiHidden/>
    <w:rsid w:val="0095148E"/>
    <w:pPr>
      <w:widowControl/>
    </w:pPr>
    <w:rPr>
      <w:rFonts w:cs="新細明體"/>
      <w:kern w:val="0"/>
    </w:rPr>
  </w:style>
  <w:style w:type="paragraph" w:customStyle="1" w:styleId="afd">
    <w:name w:val="表格內項目"/>
    <w:basedOn w:val="a2"/>
    <w:semiHidden/>
    <w:rsid w:val="0095148E"/>
    <w:pPr>
      <w:spacing w:line="400" w:lineRule="exact"/>
      <w:ind w:left="100" w:hangingChars="100" w:hanging="100"/>
    </w:pPr>
    <w:rPr>
      <w:rFonts w:cs="新細明體"/>
      <w:sz w:val="28"/>
      <w:szCs w:val="28"/>
    </w:rPr>
  </w:style>
  <w:style w:type="character" w:styleId="afe">
    <w:name w:val="Strong"/>
    <w:qFormat/>
    <w:rsid w:val="00874FB5"/>
    <w:rPr>
      <w:b/>
      <w:bCs/>
    </w:rPr>
  </w:style>
  <w:style w:type="paragraph" w:styleId="32">
    <w:name w:val="Body Text 3"/>
    <w:basedOn w:val="a2"/>
    <w:semiHidden/>
    <w:rsid w:val="00600F1A"/>
    <w:pPr>
      <w:spacing w:after="120"/>
    </w:pPr>
    <w:rPr>
      <w:sz w:val="16"/>
      <w:szCs w:val="16"/>
    </w:rPr>
  </w:style>
  <w:style w:type="paragraph" w:styleId="aff">
    <w:name w:val="Body Text First Indent"/>
    <w:basedOn w:val="ac"/>
    <w:semiHidden/>
    <w:rsid w:val="00600F1A"/>
    <w:pPr>
      <w:ind w:firstLine="210"/>
    </w:pPr>
  </w:style>
  <w:style w:type="paragraph" w:styleId="aff0">
    <w:name w:val="Body Text Indent"/>
    <w:basedOn w:val="a2"/>
    <w:semiHidden/>
    <w:rsid w:val="00600F1A"/>
    <w:pPr>
      <w:spacing w:after="120"/>
      <w:ind w:left="480"/>
    </w:pPr>
  </w:style>
  <w:style w:type="paragraph" w:styleId="24">
    <w:name w:val="Body Text First Indent 2"/>
    <w:basedOn w:val="aff0"/>
    <w:semiHidden/>
    <w:rsid w:val="00600F1A"/>
    <w:pPr>
      <w:ind w:firstLine="210"/>
    </w:pPr>
  </w:style>
  <w:style w:type="paragraph" w:styleId="25">
    <w:name w:val="Body Text Indent 2"/>
    <w:basedOn w:val="a2"/>
    <w:semiHidden/>
    <w:rsid w:val="00600F1A"/>
    <w:pPr>
      <w:spacing w:after="120" w:line="480" w:lineRule="auto"/>
      <w:ind w:left="480"/>
    </w:pPr>
  </w:style>
  <w:style w:type="paragraph" w:customStyle="1" w:styleId="11">
    <w:name w:val="樣式1"/>
    <w:basedOn w:val="a2"/>
    <w:autoRedefine/>
    <w:semiHidden/>
    <w:rsid w:val="00600F1A"/>
    <w:pPr>
      <w:spacing w:before="60" w:after="60"/>
      <w:ind w:leftChars="431" w:left="1034" w:firstLineChars="209" w:firstLine="585"/>
      <w:jc w:val="both"/>
    </w:pPr>
    <w:rPr>
      <w:sz w:val="28"/>
      <w:szCs w:val="20"/>
    </w:rPr>
  </w:style>
  <w:style w:type="paragraph" w:styleId="aff1">
    <w:name w:val="envelope address"/>
    <w:basedOn w:val="a2"/>
    <w:semiHidden/>
    <w:rsid w:val="00600F1A"/>
    <w:pPr>
      <w:framePr w:w="7920" w:h="1980" w:hRule="exact" w:hSpace="180" w:wrap="auto" w:hAnchor="page" w:xAlign="center" w:yAlign="bottom"/>
      <w:snapToGrid w:val="0"/>
      <w:ind w:left="2880"/>
    </w:pPr>
    <w:rPr>
      <w:rFonts w:ascii="Arial" w:hAnsi="Arial" w:cs="Arial"/>
    </w:rPr>
  </w:style>
  <w:style w:type="character" w:styleId="aff2">
    <w:name w:val="line number"/>
    <w:basedOn w:val="a3"/>
    <w:semiHidden/>
    <w:rsid w:val="00600F1A"/>
  </w:style>
  <w:style w:type="table" w:styleId="3D1">
    <w:name w:val="Table 3D effects 1"/>
    <w:basedOn w:val="a4"/>
    <w:semiHidden/>
    <w:rsid w:val="00600F1A"/>
    <w:pPr>
      <w:widowControl w:val="0"/>
      <w:spacing w:line="500" w:lineRule="exac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12">
    <w:name w:val="表列1"/>
    <w:basedOn w:val="a2"/>
    <w:semiHidden/>
    <w:rsid w:val="00BD3520"/>
    <w:pPr>
      <w:spacing w:line="360" w:lineRule="auto"/>
      <w:ind w:left="2268" w:hanging="567"/>
      <w:jc w:val="both"/>
    </w:pPr>
    <w:rPr>
      <w:sz w:val="28"/>
      <w:szCs w:val="20"/>
    </w:rPr>
  </w:style>
  <w:style w:type="table" w:styleId="3D2">
    <w:name w:val="Table 3D effects 2"/>
    <w:basedOn w:val="a4"/>
    <w:semiHidden/>
    <w:rsid w:val="00600F1A"/>
    <w:pPr>
      <w:widowControl w:val="0"/>
      <w:spacing w:line="500" w:lineRule="exac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3">
    <w:name w:val="表標題(海關)"/>
    <w:basedOn w:val="af9"/>
    <w:qFormat/>
    <w:rsid w:val="002F7AFF"/>
  </w:style>
  <w:style w:type="paragraph" w:styleId="aff4">
    <w:name w:val="table of figures"/>
    <w:basedOn w:val="a2"/>
    <w:next w:val="a2"/>
    <w:uiPriority w:val="99"/>
    <w:semiHidden/>
    <w:rsid w:val="00A24A99"/>
    <w:pPr>
      <w:ind w:left="200" w:hangingChars="200" w:hanging="200"/>
    </w:pPr>
    <w:rPr>
      <w:sz w:val="28"/>
    </w:rPr>
  </w:style>
  <w:style w:type="table" w:styleId="3D3">
    <w:name w:val="Table 3D effects 3"/>
    <w:basedOn w:val="a4"/>
    <w:semiHidden/>
    <w:rsid w:val="00600F1A"/>
    <w:pPr>
      <w:widowControl w:val="0"/>
      <w:spacing w:line="50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4"/>
    <w:semiHidden/>
    <w:rsid w:val="00600F1A"/>
    <w:pPr>
      <w:widowControl w:val="0"/>
      <w:spacing w:line="500" w:lineRule="exac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33">
    <w:name w:val="Body Text Indent 3"/>
    <w:basedOn w:val="a2"/>
    <w:semiHidden/>
    <w:rsid w:val="00DA0884"/>
    <w:pPr>
      <w:snapToGrid w:val="0"/>
      <w:spacing w:line="360" w:lineRule="atLeast"/>
      <w:ind w:left="2870" w:hanging="2"/>
      <w:jc w:val="both"/>
    </w:pPr>
    <w:rPr>
      <w:bCs/>
      <w:sz w:val="32"/>
      <w:szCs w:val="20"/>
    </w:rPr>
  </w:style>
  <w:style w:type="table" w:styleId="Web2">
    <w:name w:val="Table Web 2"/>
    <w:basedOn w:val="a4"/>
    <w:semiHidden/>
    <w:rsid w:val="00600F1A"/>
    <w:pPr>
      <w:widowControl w:val="0"/>
      <w:spacing w:line="500" w:lineRule="exac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semiHidden/>
    <w:rsid w:val="00600F1A"/>
    <w:pPr>
      <w:widowControl w:val="0"/>
      <w:spacing w:line="500" w:lineRule="exac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34">
    <w:name w:val=" 字元 字元3 字元 字元 字元 字元 字元 字元 字元"/>
    <w:basedOn w:val="a2"/>
    <w:semiHidden/>
    <w:rsid w:val="00097BC2"/>
    <w:pPr>
      <w:widowControl/>
      <w:adjustRightInd w:val="0"/>
      <w:snapToGrid w:val="0"/>
      <w:spacing w:after="160" w:line="240" w:lineRule="exact"/>
    </w:pPr>
    <w:rPr>
      <w:rFonts w:ascii="Verdana" w:eastAsia="Times New Roman" w:hAnsi="Verdana" w:cs="Mangal"/>
      <w:sz w:val="20"/>
      <w:lang w:eastAsia="en-US" w:bidi="hi-IN"/>
    </w:rPr>
  </w:style>
  <w:style w:type="character" w:customStyle="1" w:styleId="a8">
    <w:name w:val="壹、標題(海關) 字元"/>
    <w:link w:val="a7"/>
    <w:rsid w:val="005A258D"/>
    <w:rPr>
      <w:rFonts w:eastAsia="標楷體"/>
      <w:b/>
      <w:kern w:val="2"/>
      <w:sz w:val="28"/>
      <w:szCs w:val="28"/>
      <w:lang w:val="en-US" w:eastAsia="zh-TW" w:bidi="ar-SA"/>
    </w:rPr>
  </w:style>
  <w:style w:type="paragraph" w:styleId="aff5">
    <w:name w:val="footnote text"/>
    <w:basedOn w:val="a2"/>
    <w:semiHidden/>
    <w:rsid w:val="00097C1B"/>
    <w:pPr>
      <w:autoSpaceDE w:val="0"/>
      <w:autoSpaceDN w:val="0"/>
      <w:adjustRightInd w:val="0"/>
      <w:spacing w:line="240" w:lineRule="auto"/>
    </w:pPr>
    <w:rPr>
      <w:rFonts w:ascii="細明體" w:eastAsia="細明體"/>
      <w:kern w:val="0"/>
      <w:szCs w:val="20"/>
    </w:rPr>
  </w:style>
  <w:style w:type="paragraph" w:customStyle="1" w:styleId="number">
    <w:name w:val="number"/>
    <w:basedOn w:val="a2"/>
    <w:rsid w:val="00AD3F1A"/>
    <w:pPr>
      <w:tabs>
        <w:tab w:val="left" w:pos="270"/>
      </w:tabs>
      <w:autoSpaceDE w:val="0"/>
      <w:autoSpaceDN w:val="0"/>
      <w:adjustRightInd w:val="0"/>
      <w:spacing w:line="360" w:lineRule="atLeast"/>
      <w:ind w:left="274" w:hanging="274"/>
    </w:pPr>
    <w:rPr>
      <w:kern w:val="0"/>
    </w:rPr>
  </w:style>
  <w:style w:type="paragraph" w:customStyle="1" w:styleId="paragraph">
    <w:name w:val="paragraph"/>
    <w:basedOn w:val="a2"/>
    <w:next w:val="number"/>
    <w:rsid w:val="00AD3F1A"/>
    <w:pPr>
      <w:autoSpaceDE w:val="0"/>
      <w:autoSpaceDN w:val="0"/>
      <w:adjustRightInd w:val="0"/>
      <w:spacing w:line="360" w:lineRule="atLeast"/>
      <w:ind w:left="448" w:right="-91"/>
      <w:jc w:val="both"/>
    </w:pPr>
    <w:rPr>
      <w:kern w:val="0"/>
    </w:rPr>
  </w:style>
  <w:style w:type="paragraph" w:customStyle="1" w:styleId="NOTESTimesNewRoman">
    <w:name w:val="樣式 NOTES + Times New Roman"/>
    <w:basedOn w:val="a2"/>
    <w:rsid w:val="00C705D7"/>
    <w:pPr>
      <w:autoSpaceDE w:val="0"/>
      <w:autoSpaceDN w:val="0"/>
      <w:adjustRightInd w:val="0"/>
      <w:spacing w:line="360" w:lineRule="atLeast"/>
      <w:ind w:left="550" w:hanging="289"/>
      <w:jc w:val="both"/>
    </w:pPr>
    <w:rPr>
      <w:kern w:val="0"/>
    </w:rPr>
  </w:style>
  <w:style w:type="paragraph" w:styleId="aff6">
    <w:name w:val="Document Map"/>
    <w:basedOn w:val="a2"/>
    <w:semiHidden/>
    <w:rsid w:val="0067379C"/>
    <w:pPr>
      <w:shd w:val="clear" w:color="auto" w:fill="000080"/>
    </w:pPr>
    <w:rPr>
      <w:rFonts w:ascii="Arial" w:eastAsia="新細明體" w:hAnsi="Arial"/>
    </w:rPr>
  </w:style>
  <w:style w:type="paragraph" w:customStyle="1" w:styleId="sampleTimesNewRoman">
    <w:name w:val="樣式 sample + Times New Roman"/>
    <w:basedOn w:val="a2"/>
    <w:rsid w:val="009A46DB"/>
    <w:pPr>
      <w:tabs>
        <w:tab w:val="left" w:pos="4320"/>
      </w:tabs>
      <w:autoSpaceDE w:val="0"/>
      <w:autoSpaceDN w:val="0"/>
      <w:adjustRightInd w:val="0"/>
      <w:spacing w:line="360" w:lineRule="atLeast"/>
      <w:ind w:left="4594" w:hanging="4320"/>
    </w:pPr>
    <w:rPr>
      <w:kern w:val="0"/>
    </w:rPr>
  </w:style>
  <w:style w:type="table" w:styleId="13">
    <w:name w:val="Table Classic 1"/>
    <w:basedOn w:val="a4"/>
    <w:semiHidden/>
    <w:rsid w:val="00600F1A"/>
    <w:pPr>
      <w:widowControl w:val="0"/>
      <w:spacing w:line="500" w:lineRule="exac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f">
    <w:name w:val="頁首 字元"/>
    <w:link w:val="ae"/>
    <w:rsid w:val="00BA1D6F"/>
    <w:rPr>
      <w:rFonts w:eastAsia="標楷體"/>
      <w:kern w:val="2"/>
      <w:lang w:val="en-US" w:eastAsia="zh-TW" w:bidi="ar-SA"/>
    </w:rPr>
  </w:style>
  <w:style w:type="paragraph" w:customStyle="1" w:styleId="aff7">
    <w:name w:val="說明"/>
    <w:basedOn w:val="Web"/>
    <w:qFormat/>
    <w:rsid w:val="00E24ACB"/>
  </w:style>
  <w:style w:type="paragraph" w:customStyle="1" w:styleId="aff8">
    <w:name w:val="說明表格"/>
    <w:basedOn w:val="a2"/>
    <w:qFormat/>
    <w:rsid w:val="00E24ACB"/>
    <w:pPr>
      <w:widowControl/>
      <w:spacing w:line="300" w:lineRule="exact"/>
    </w:pPr>
    <w:rPr>
      <w:rFonts w:hAnsi="標楷體" w:cs="新細明體"/>
      <w:kern w:val="0"/>
    </w:rPr>
  </w:style>
  <w:style w:type="character" w:customStyle="1" w:styleId="aff9">
    <w:name w:val="壹、內文(海關) 字元"/>
    <w:link w:val="affa"/>
    <w:rsid w:val="00EA22ED"/>
    <w:rPr>
      <w:rFonts w:eastAsia="標楷體" w:cs="新細明體"/>
      <w:kern w:val="2"/>
      <w:sz w:val="28"/>
      <w:lang w:val="en-US" w:eastAsia="zh-TW" w:bidi="ar-SA"/>
    </w:rPr>
  </w:style>
  <w:style w:type="table" w:styleId="26">
    <w:name w:val="Table Classic 2"/>
    <w:basedOn w:val="a4"/>
    <w:semiHidden/>
    <w:rsid w:val="00600F1A"/>
    <w:pPr>
      <w:widowControl w:val="0"/>
      <w:spacing w:line="50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600F1A"/>
    <w:pPr>
      <w:widowControl w:val="0"/>
      <w:spacing w:line="500" w:lineRule="exac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semiHidden/>
    <w:rsid w:val="00600F1A"/>
    <w:pPr>
      <w:widowControl w:val="0"/>
      <w:spacing w:line="500" w:lineRule="exac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600F1A"/>
    <w:pPr>
      <w:widowControl w:val="0"/>
      <w:spacing w:line="50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7">
    <w:name w:val="Table Colorful 2"/>
    <w:basedOn w:val="a4"/>
    <w:semiHidden/>
    <w:rsid w:val="00600F1A"/>
    <w:pPr>
      <w:widowControl w:val="0"/>
      <w:spacing w:line="500" w:lineRule="exac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semiHidden/>
    <w:rsid w:val="00600F1A"/>
    <w:pPr>
      <w:widowControl w:val="0"/>
      <w:spacing w:line="500" w:lineRule="exac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b">
    <w:name w:val="Table Elegant"/>
    <w:basedOn w:val="a4"/>
    <w:semiHidden/>
    <w:rsid w:val="00600F1A"/>
    <w:pPr>
      <w:widowControl w:val="0"/>
      <w:spacing w:line="500" w:lineRule="exac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5">
    <w:name w:val="Table Grid 1"/>
    <w:basedOn w:val="a4"/>
    <w:semiHidden/>
    <w:rsid w:val="00600F1A"/>
    <w:pPr>
      <w:widowControl w:val="0"/>
      <w:spacing w:line="50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8">
    <w:name w:val="Table Grid 2"/>
    <w:basedOn w:val="a4"/>
    <w:semiHidden/>
    <w:rsid w:val="00600F1A"/>
    <w:pPr>
      <w:widowControl w:val="0"/>
      <w:spacing w:line="50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7">
    <w:name w:val="Table Grid 3"/>
    <w:basedOn w:val="a4"/>
    <w:semiHidden/>
    <w:rsid w:val="00600F1A"/>
    <w:pPr>
      <w:widowControl w:val="0"/>
      <w:spacing w:line="50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3">
    <w:name w:val="Table Grid 4"/>
    <w:basedOn w:val="a4"/>
    <w:semiHidden/>
    <w:rsid w:val="00600F1A"/>
    <w:pPr>
      <w:widowControl w:val="0"/>
      <w:spacing w:line="50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2">
    <w:name w:val="Table Grid 5"/>
    <w:basedOn w:val="a4"/>
    <w:semiHidden/>
    <w:rsid w:val="00600F1A"/>
    <w:pPr>
      <w:widowControl w:val="0"/>
      <w:spacing w:line="500" w:lineRule="exac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0">
    <w:name w:val="Table Grid 6"/>
    <w:basedOn w:val="a4"/>
    <w:semiHidden/>
    <w:rsid w:val="00600F1A"/>
    <w:pPr>
      <w:widowControl w:val="0"/>
      <w:spacing w:line="500" w:lineRule="exac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0">
    <w:name w:val="Table Grid 7"/>
    <w:basedOn w:val="a4"/>
    <w:semiHidden/>
    <w:rsid w:val="00600F1A"/>
    <w:pPr>
      <w:widowControl w:val="0"/>
      <w:spacing w:line="500" w:lineRule="exac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4"/>
    <w:semiHidden/>
    <w:rsid w:val="00600F1A"/>
    <w:pPr>
      <w:widowControl w:val="0"/>
      <w:spacing w:line="500" w:lineRule="exac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6">
    <w:name w:val="Table Subtle 1"/>
    <w:basedOn w:val="a4"/>
    <w:semiHidden/>
    <w:rsid w:val="00600F1A"/>
    <w:pPr>
      <w:widowControl w:val="0"/>
      <w:spacing w:line="500" w:lineRule="exac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4"/>
    <w:semiHidden/>
    <w:rsid w:val="00600F1A"/>
    <w:pPr>
      <w:widowControl w:val="0"/>
      <w:spacing w:line="500" w:lineRule="exac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c">
    <w:name w:val="Table Professional"/>
    <w:basedOn w:val="a4"/>
    <w:semiHidden/>
    <w:rsid w:val="00600F1A"/>
    <w:pPr>
      <w:widowControl w:val="0"/>
      <w:spacing w:line="50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List 1"/>
    <w:basedOn w:val="a4"/>
    <w:semiHidden/>
    <w:rsid w:val="00600F1A"/>
    <w:pPr>
      <w:widowControl w:val="0"/>
      <w:spacing w:line="500" w:lineRule="exac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List 2"/>
    <w:basedOn w:val="a4"/>
    <w:semiHidden/>
    <w:rsid w:val="00600F1A"/>
    <w:pPr>
      <w:widowControl w:val="0"/>
      <w:spacing w:line="500" w:lineRule="exac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semiHidden/>
    <w:rsid w:val="00600F1A"/>
    <w:pPr>
      <w:widowControl w:val="0"/>
      <w:spacing w:line="500" w:lineRule="exac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semiHidden/>
    <w:rsid w:val="00600F1A"/>
    <w:pPr>
      <w:widowControl w:val="0"/>
      <w:spacing w:line="500" w:lineRule="exac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3">
    <w:name w:val="Table List 5"/>
    <w:basedOn w:val="a4"/>
    <w:semiHidden/>
    <w:rsid w:val="00600F1A"/>
    <w:pPr>
      <w:widowControl w:val="0"/>
      <w:spacing w:line="500" w:lineRule="exac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600F1A"/>
    <w:pPr>
      <w:widowControl w:val="0"/>
      <w:spacing w:line="500" w:lineRule="exac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600F1A"/>
    <w:pPr>
      <w:widowControl w:val="0"/>
      <w:spacing w:line="500" w:lineRule="exac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600F1A"/>
    <w:pPr>
      <w:widowControl w:val="0"/>
      <w:spacing w:line="500" w:lineRule="exac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d">
    <w:name w:val="Table Contemporary"/>
    <w:basedOn w:val="a4"/>
    <w:semiHidden/>
    <w:rsid w:val="00600F1A"/>
    <w:pPr>
      <w:widowControl w:val="0"/>
      <w:spacing w:line="50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8">
    <w:name w:val="Table Simple 1"/>
    <w:basedOn w:val="a4"/>
    <w:semiHidden/>
    <w:rsid w:val="00600F1A"/>
    <w:pPr>
      <w:widowControl w:val="0"/>
      <w:spacing w:line="50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4"/>
    <w:semiHidden/>
    <w:rsid w:val="00600F1A"/>
    <w:pPr>
      <w:widowControl w:val="0"/>
      <w:spacing w:line="500" w:lineRule="exac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9">
    <w:name w:val="Table Simple 3"/>
    <w:basedOn w:val="a4"/>
    <w:semiHidden/>
    <w:rsid w:val="00600F1A"/>
    <w:pPr>
      <w:widowControl w:val="0"/>
      <w:spacing w:line="500" w:lineRule="exac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rsid w:val="00600F1A"/>
    <w:pPr>
      <w:widowControl w:val="0"/>
      <w:spacing w:line="500" w:lineRule="exac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4"/>
    <w:semiHidden/>
    <w:rsid w:val="00600F1A"/>
    <w:pPr>
      <w:widowControl w:val="0"/>
      <w:spacing w:line="500" w:lineRule="exac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semiHidden/>
    <w:rsid w:val="00600F1A"/>
    <w:pPr>
      <w:widowControl w:val="0"/>
      <w:spacing w:line="500" w:lineRule="exac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5">
    <w:name w:val="Table Columns 4"/>
    <w:basedOn w:val="a4"/>
    <w:semiHidden/>
    <w:rsid w:val="00600F1A"/>
    <w:pPr>
      <w:widowControl w:val="0"/>
      <w:spacing w:line="500" w:lineRule="exac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a4"/>
    <w:semiHidden/>
    <w:rsid w:val="00600F1A"/>
    <w:pPr>
      <w:widowControl w:val="0"/>
      <w:spacing w:line="500" w:lineRule="exac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e">
    <w:name w:val="Table Theme"/>
    <w:basedOn w:val="a4"/>
    <w:semiHidden/>
    <w:rsid w:val="00600F1A"/>
    <w:pPr>
      <w:widowControl w:val="0"/>
      <w:spacing w:line="50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
    <w:name w:val="Plain Text"/>
    <w:basedOn w:val="a2"/>
    <w:semiHidden/>
    <w:rsid w:val="00600F1A"/>
    <w:rPr>
      <w:rFonts w:ascii="細明體" w:eastAsia="細明體" w:hAnsi="Courier New" w:cs="Courier New"/>
    </w:rPr>
  </w:style>
  <w:style w:type="paragraph" w:styleId="afff0">
    <w:name w:val="Message Header"/>
    <w:basedOn w:val="a2"/>
    <w:semiHidden/>
    <w:rsid w:val="00600F1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ff1">
    <w:name w:val="Subtitle"/>
    <w:basedOn w:val="a2"/>
    <w:qFormat/>
    <w:rsid w:val="00600F1A"/>
    <w:pPr>
      <w:spacing w:after="60"/>
      <w:jc w:val="center"/>
      <w:outlineLvl w:val="1"/>
    </w:pPr>
    <w:rPr>
      <w:rFonts w:ascii="Arial" w:eastAsia="新細明體" w:hAnsi="Arial" w:cs="Arial"/>
      <w:i/>
      <w:iCs/>
    </w:rPr>
  </w:style>
  <w:style w:type="paragraph" w:styleId="afff2">
    <w:name w:val="Block Text"/>
    <w:basedOn w:val="a2"/>
    <w:semiHidden/>
    <w:rsid w:val="00600F1A"/>
    <w:pPr>
      <w:spacing w:after="120"/>
      <w:ind w:left="1440" w:right="1440"/>
    </w:pPr>
  </w:style>
  <w:style w:type="paragraph" w:styleId="afff3">
    <w:name w:val="Salutation"/>
    <w:basedOn w:val="a2"/>
    <w:next w:val="a2"/>
    <w:semiHidden/>
    <w:rsid w:val="00600F1A"/>
  </w:style>
  <w:style w:type="paragraph" w:styleId="afff4">
    <w:name w:val="envelope return"/>
    <w:basedOn w:val="a2"/>
    <w:semiHidden/>
    <w:rsid w:val="00600F1A"/>
    <w:pPr>
      <w:snapToGrid w:val="0"/>
    </w:pPr>
    <w:rPr>
      <w:rFonts w:ascii="Arial" w:hAnsi="Arial" w:cs="Arial"/>
    </w:rPr>
  </w:style>
  <w:style w:type="character" w:styleId="afff5">
    <w:name w:val="Emphasis"/>
    <w:qFormat/>
    <w:rsid w:val="00600F1A"/>
    <w:rPr>
      <w:i/>
      <w:iCs/>
    </w:rPr>
  </w:style>
  <w:style w:type="paragraph" w:styleId="afff6">
    <w:name w:val="List Continue"/>
    <w:basedOn w:val="a2"/>
    <w:semiHidden/>
    <w:rsid w:val="00600F1A"/>
    <w:pPr>
      <w:spacing w:after="120"/>
      <w:ind w:left="480"/>
    </w:pPr>
  </w:style>
  <w:style w:type="paragraph" w:styleId="2d">
    <w:name w:val="List Continue 2"/>
    <w:basedOn w:val="a2"/>
    <w:semiHidden/>
    <w:rsid w:val="00600F1A"/>
    <w:pPr>
      <w:spacing w:after="120"/>
      <w:ind w:left="960"/>
    </w:pPr>
  </w:style>
  <w:style w:type="paragraph" w:styleId="3b">
    <w:name w:val="List Continue 3"/>
    <w:basedOn w:val="a2"/>
    <w:semiHidden/>
    <w:rsid w:val="00600F1A"/>
    <w:pPr>
      <w:spacing w:after="120"/>
      <w:ind w:left="1440"/>
    </w:pPr>
  </w:style>
  <w:style w:type="paragraph" w:styleId="46">
    <w:name w:val="List Continue 4"/>
    <w:basedOn w:val="a2"/>
    <w:semiHidden/>
    <w:rsid w:val="00600F1A"/>
    <w:pPr>
      <w:spacing w:after="120"/>
      <w:ind w:left="1920"/>
    </w:pPr>
  </w:style>
  <w:style w:type="paragraph" w:styleId="55">
    <w:name w:val="List Continue 5"/>
    <w:basedOn w:val="a2"/>
    <w:semiHidden/>
    <w:rsid w:val="00600F1A"/>
    <w:pPr>
      <w:spacing w:after="120"/>
      <w:ind w:left="2400"/>
    </w:pPr>
  </w:style>
  <w:style w:type="paragraph" w:styleId="afff7">
    <w:name w:val="List"/>
    <w:basedOn w:val="a2"/>
    <w:semiHidden/>
    <w:rsid w:val="00600F1A"/>
    <w:pPr>
      <w:ind w:left="480" w:hanging="480"/>
    </w:pPr>
  </w:style>
  <w:style w:type="paragraph" w:styleId="2e">
    <w:name w:val="List 2"/>
    <w:basedOn w:val="a2"/>
    <w:semiHidden/>
    <w:rsid w:val="00600F1A"/>
    <w:pPr>
      <w:ind w:left="960" w:hanging="480"/>
    </w:pPr>
  </w:style>
  <w:style w:type="paragraph" w:styleId="3c">
    <w:name w:val="List 3"/>
    <w:basedOn w:val="a2"/>
    <w:semiHidden/>
    <w:rsid w:val="00600F1A"/>
    <w:pPr>
      <w:ind w:left="1440" w:hanging="480"/>
    </w:pPr>
  </w:style>
  <w:style w:type="paragraph" w:styleId="47">
    <w:name w:val="List 4"/>
    <w:basedOn w:val="a2"/>
    <w:semiHidden/>
    <w:rsid w:val="00600F1A"/>
    <w:pPr>
      <w:ind w:left="1920" w:hanging="480"/>
    </w:pPr>
  </w:style>
  <w:style w:type="paragraph" w:styleId="56">
    <w:name w:val="List 5"/>
    <w:basedOn w:val="a2"/>
    <w:semiHidden/>
    <w:rsid w:val="00600F1A"/>
    <w:pPr>
      <w:ind w:left="2400" w:hanging="480"/>
    </w:pPr>
  </w:style>
  <w:style w:type="paragraph" w:styleId="a">
    <w:name w:val="List Number"/>
    <w:basedOn w:val="a2"/>
    <w:semiHidden/>
    <w:rsid w:val="00600F1A"/>
    <w:pPr>
      <w:numPr>
        <w:numId w:val="1"/>
      </w:numPr>
    </w:pPr>
  </w:style>
  <w:style w:type="paragraph" w:styleId="2">
    <w:name w:val="List Number 2"/>
    <w:basedOn w:val="a2"/>
    <w:semiHidden/>
    <w:rsid w:val="00600F1A"/>
    <w:pPr>
      <w:numPr>
        <w:numId w:val="2"/>
      </w:numPr>
    </w:pPr>
  </w:style>
  <w:style w:type="paragraph" w:styleId="3">
    <w:name w:val="List Number 3"/>
    <w:basedOn w:val="a2"/>
    <w:semiHidden/>
    <w:rsid w:val="00600F1A"/>
    <w:pPr>
      <w:numPr>
        <w:numId w:val="3"/>
      </w:numPr>
    </w:pPr>
  </w:style>
  <w:style w:type="paragraph" w:styleId="4">
    <w:name w:val="List Number 4"/>
    <w:basedOn w:val="a2"/>
    <w:semiHidden/>
    <w:rsid w:val="00600F1A"/>
    <w:pPr>
      <w:numPr>
        <w:numId w:val="4"/>
      </w:numPr>
    </w:pPr>
  </w:style>
  <w:style w:type="paragraph" w:styleId="5">
    <w:name w:val="List Number 5"/>
    <w:basedOn w:val="a2"/>
    <w:semiHidden/>
    <w:rsid w:val="00600F1A"/>
    <w:pPr>
      <w:numPr>
        <w:numId w:val="5"/>
      </w:numPr>
    </w:pPr>
  </w:style>
  <w:style w:type="paragraph" w:styleId="afff8">
    <w:name w:val="Closing"/>
    <w:basedOn w:val="a2"/>
    <w:semiHidden/>
    <w:rsid w:val="00600F1A"/>
    <w:pPr>
      <w:ind w:left="4320"/>
    </w:pPr>
  </w:style>
  <w:style w:type="paragraph" w:styleId="afff9">
    <w:name w:val="Note Heading"/>
    <w:basedOn w:val="a2"/>
    <w:next w:val="a2"/>
    <w:semiHidden/>
    <w:rsid w:val="00600F1A"/>
    <w:pPr>
      <w:jc w:val="center"/>
    </w:pPr>
  </w:style>
  <w:style w:type="paragraph" w:styleId="a0">
    <w:name w:val="List Bullet"/>
    <w:basedOn w:val="a2"/>
    <w:semiHidden/>
    <w:rsid w:val="00600F1A"/>
    <w:pPr>
      <w:numPr>
        <w:numId w:val="6"/>
      </w:numPr>
    </w:pPr>
  </w:style>
  <w:style w:type="paragraph" w:styleId="20">
    <w:name w:val="List Bullet 2"/>
    <w:basedOn w:val="a2"/>
    <w:semiHidden/>
    <w:rsid w:val="00600F1A"/>
    <w:pPr>
      <w:numPr>
        <w:numId w:val="7"/>
      </w:numPr>
    </w:pPr>
  </w:style>
  <w:style w:type="paragraph" w:styleId="30">
    <w:name w:val="List Bullet 3"/>
    <w:basedOn w:val="a2"/>
    <w:semiHidden/>
    <w:rsid w:val="00600F1A"/>
    <w:pPr>
      <w:numPr>
        <w:numId w:val="8"/>
      </w:numPr>
    </w:pPr>
  </w:style>
  <w:style w:type="paragraph" w:styleId="40">
    <w:name w:val="List Bullet 4"/>
    <w:basedOn w:val="a2"/>
    <w:semiHidden/>
    <w:rsid w:val="00600F1A"/>
    <w:pPr>
      <w:numPr>
        <w:numId w:val="9"/>
      </w:numPr>
    </w:pPr>
  </w:style>
  <w:style w:type="paragraph" w:styleId="50">
    <w:name w:val="List Bullet 5"/>
    <w:basedOn w:val="a2"/>
    <w:semiHidden/>
    <w:rsid w:val="00600F1A"/>
    <w:pPr>
      <w:numPr>
        <w:numId w:val="10"/>
      </w:numPr>
    </w:pPr>
  </w:style>
  <w:style w:type="paragraph" w:styleId="afffa">
    <w:name w:val="E-mail Signature"/>
    <w:basedOn w:val="a2"/>
    <w:semiHidden/>
    <w:rsid w:val="00600F1A"/>
  </w:style>
  <w:style w:type="paragraph" w:styleId="afffb">
    <w:name w:val="Title"/>
    <w:basedOn w:val="a2"/>
    <w:qFormat/>
    <w:rsid w:val="00600F1A"/>
    <w:pPr>
      <w:spacing w:before="240" w:after="60"/>
      <w:jc w:val="center"/>
      <w:outlineLvl w:val="0"/>
    </w:pPr>
    <w:rPr>
      <w:rFonts w:ascii="Arial" w:eastAsia="新細明體" w:hAnsi="Arial" w:cs="Arial"/>
      <w:b/>
      <w:bCs/>
      <w:sz w:val="32"/>
      <w:szCs w:val="32"/>
    </w:rPr>
  </w:style>
  <w:style w:type="paragraph" w:styleId="afffc">
    <w:name w:val="Signature"/>
    <w:basedOn w:val="a2"/>
    <w:semiHidden/>
    <w:rsid w:val="00600F1A"/>
    <w:pPr>
      <w:ind w:left="4320"/>
    </w:pPr>
  </w:style>
  <w:style w:type="paragraph" w:styleId="3d">
    <w:name w:val="toc 3"/>
    <w:basedOn w:val="a2"/>
    <w:next w:val="a2"/>
    <w:autoRedefine/>
    <w:semiHidden/>
    <w:rsid w:val="006B3FA1"/>
    <w:pPr>
      <w:ind w:leftChars="460" w:left="460"/>
    </w:pPr>
    <w:rPr>
      <w:sz w:val="28"/>
    </w:rPr>
  </w:style>
  <w:style w:type="paragraph" w:customStyle="1" w:styleId="afffd">
    <w:name w:val="一、"/>
    <w:basedOn w:val="a2"/>
    <w:semiHidden/>
    <w:rsid w:val="00C54388"/>
    <w:pPr>
      <w:spacing w:before="120" w:after="240"/>
      <w:jc w:val="both"/>
    </w:pPr>
    <w:rPr>
      <w:rFonts w:hAnsi="標楷體"/>
      <w:b/>
      <w:sz w:val="28"/>
      <w:szCs w:val="28"/>
    </w:rPr>
  </w:style>
  <w:style w:type="paragraph" w:customStyle="1" w:styleId="afffe">
    <w:name w:val="(一)"/>
    <w:basedOn w:val="a2"/>
    <w:semiHidden/>
    <w:rsid w:val="00C54388"/>
    <w:pPr>
      <w:spacing w:before="120" w:after="120"/>
      <w:ind w:leftChars="239" w:left="1204" w:hangingChars="225" w:hanging="630"/>
      <w:jc w:val="both"/>
    </w:pPr>
    <w:rPr>
      <w:rFonts w:hAnsi="標楷體"/>
      <w:sz w:val="28"/>
      <w:szCs w:val="28"/>
    </w:rPr>
  </w:style>
  <w:style w:type="paragraph" w:customStyle="1" w:styleId="1a">
    <w:name w:val="1."/>
    <w:basedOn w:val="a2"/>
    <w:link w:val="1b"/>
    <w:semiHidden/>
    <w:rsid w:val="00C54388"/>
    <w:pPr>
      <w:spacing w:before="120" w:after="120"/>
      <w:ind w:leftChars="495" w:left="1538" w:hangingChars="125" w:hanging="350"/>
      <w:jc w:val="both"/>
    </w:pPr>
    <w:rPr>
      <w:rFonts w:hAnsi="標楷體"/>
      <w:sz w:val="28"/>
      <w:szCs w:val="28"/>
    </w:rPr>
  </w:style>
  <w:style w:type="character" w:customStyle="1" w:styleId="1b">
    <w:name w:val="1. 字元"/>
    <w:link w:val="1a"/>
    <w:rsid w:val="00C54388"/>
    <w:rPr>
      <w:rFonts w:eastAsia="標楷體" w:hAnsi="標楷體"/>
      <w:kern w:val="2"/>
      <w:sz w:val="28"/>
      <w:szCs w:val="28"/>
      <w:lang w:val="en-US" w:eastAsia="zh-TW" w:bidi="ar-SA"/>
    </w:rPr>
  </w:style>
  <w:style w:type="paragraph" w:customStyle="1" w:styleId="1c">
    <w:name w:val="(1)"/>
    <w:basedOn w:val="a2"/>
    <w:semiHidden/>
    <w:rsid w:val="00C54388"/>
    <w:pPr>
      <w:ind w:leftChars="641" w:left="2014" w:hangingChars="170" w:hanging="476"/>
      <w:jc w:val="both"/>
    </w:pPr>
    <w:rPr>
      <w:rFonts w:hAnsi="標楷體"/>
      <w:sz w:val="28"/>
      <w:szCs w:val="28"/>
    </w:rPr>
  </w:style>
  <w:style w:type="paragraph" w:customStyle="1" w:styleId="affa">
    <w:name w:val="壹、內文(海關)"/>
    <w:basedOn w:val="a2"/>
    <w:link w:val="aff9"/>
    <w:rsid w:val="00B4437F"/>
    <w:pPr>
      <w:spacing w:before="60" w:after="60"/>
      <w:ind w:leftChars="233" w:left="559" w:firstLineChars="205" w:firstLine="574"/>
      <w:jc w:val="both"/>
    </w:pPr>
    <w:rPr>
      <w:rFonts w:cs="新細明體"/>
      <w:sz w:val="28"/>
      <w:szCs w:val="20"/>
    </w:rPr>
  </w:style>
  <w:style w:type="character" w:customStyle="1" w:styleId="Affff">
    <w:name w:val="A.內文 字元"/>
    <w:semiHidden/>
    <w:rsid w:val="00C54388"/>
    <w:rPr>
      <w:rFonts w:eastAsia="標楷體" w:hAnsi="標楷體"/>
      <w:kern w:val="2"/>
      <w:sz w:val="28"/>
      <w:szCs w:val="28"/>
      <w:lang w:val="en-US" w:eastAsia="zh-TW" w:bidi="ar-SA"/>
    </w:rPr>
  </w:style>
  <w:style w:type="paragraph" w:customStyle="1" w:styleId="Affff0">
    <w:name w:val="(A)"/>
    <w:basedOn w:val="a2"/>
    <w:semiHidden/>
    <w:rsid w:val="00C54388"/>
    <w:pPr>
      <w:ind w:leftChars="1015" w:left="2954" w:hangingChars="185" w:hanging="518"/>
      <w:jc w:val="both"/>
    </w:pPr>
    <w:rPr>
      <w:rFonts w:hAnsi="標楷體"/>
      <w:sz w:val="28"/>
      <w:szCs w:val="28"/>
    </w:rPr>
  </w:style>
  <w:style w:type="paragraph" w:customStyle="1" w:styleId="affff1">
    <w:name w:val="(a)"/>
    <w:basedOn w:val="a2"/>
    <w:semiHidden/>
    <w:rsid w:val="00C54388"/>
    <w:pPr>
      <w:spacing w:line="400" w:lineRule="exact"/>
      <w:ind w:leftChars="1397" w:left="3804" w:hangingChars="161" w:hanging="451"/>
      <w:jc w:val="both"/>
    </w:pPr>
    <w:rPr>
      <w:rFonts w:hAnsi="標楷體"/>
      <w:sz w:val="28"/>
      <w:szCs w:val="28"/>
    </w:rPr>
  </w:style>
  <w:style w:type="paragraph" w:customStyle="1" w:styleId="affff2">
    <w:name w:val="－"/>
    <w:basedOn w:val="a2"/>
    <w:semiHidden/>
    <w:rsid w:val="00C54388"/>
    <w:pPr>
      <w:spacing w:line="400" w:lineRule="exact"/>
      <w:ind w:leftChars="1563" w:left="4031" w:hangingChars="100" w:hanging="280"/>
    </w:pPr>
    <w:rPr>
      <w:rFonts w:hAnsi="標楷體"/>
      <w:sz w:val="28"/>
      <w:szCs w:val="28"/>
    </w:rPr>
  </w:style>
  <w:style w:type="paragraph" w:customStyle="1" w:styleId="affff3">
    <w:name w:val="一、標題(海關)"/>
    <w:basedOn w:val="a2"/>
    <w:rsid w:val="00B4437F"/>
    <w:pPr>
      <w:spacing w:before="120" w:after="120"/>
      <w:ind w:leftChars="239" w:left="1148" w:right="240" w:hangingChars="205" w:hanging="574"/>
      <w:jc w:val="both"/>
    </w:pPr>
    <w:rPr>
      <w:rFonts w:cs="新細明體"/>
      <w:sz w:val="28"/>
      <w:szCs w:val="20"/>
    </w:rPr>
  </w:style>
  <w:style w:type="paragraph" w:styleId="48">
    <w:name w:val="toc 4"/>
    <w:basedOn w:val="a2"/>
    <w:next w:val="a2"/>
    <w:autoRedefine/>
    <w:semiHidden/>
    <w:rsid w:val="00514A29"/>
    <w:pPr>
      <w:spacing w:line="240" w:lineRule="auto"/>
      <w:ind w:left="1440"/>
    </w:pPr>
    <w:rPr>
      <w:rFonts w:eastAsia="新細明體"/>
    </w:rPr>
  </w:style>
  <w:style w:type="paragraph" w:styleId="57">
    <w:name w:val="toc 5"/>
    <w:basedOn w:val="a2"/>
    <w:next w:val="a2"/>
    <w:autoRedefine/>
    <w:semiHidden/>
    <w:rsid w:val="00514A29"/>
    <w:pPr>
      <w:spacing w:line="240" w:lineRule="auto"/>
      <w:ind w:left="1920"/>
    </w:pPr>
    <w:rPr>
      <w:rFonts w:eastAsia="新細明體"/>
    </w:rPr>
  </w:style>
  <w:style w:type="paragraph" w:styleId="62">
    <w:name w:val="toc 6"/>
    <w:basedOn w:val="a2"/>
    <w:next w:val="a2"/>
    <w:autoRedefine/>
    <w:semiHidden/>
    <w:rsid w:val="00514A29"/>
    <w:pPr>
      <w:spacing w:line="240" w:lineRule="auto"/>
      <w:ind w:left="2400"/>
    </w:pPr>
    <w:rPr>
      <w:rFonts w:eastAsia="新細明體"/>
    </w:rPr>
  </w:style>
  <w:style w:type="paragraph" w:styleId="72">
    <w:name w:val="toc 7"/>
    <w:basedOn w:val="a2"/>
    <w:next w:val="a2"/>
    <w:autoRedefine/>
    <w:semiHidden/>
    <w:rsid w:val="00514A29"/>
    <w:pPr>
      <w:spacing w:line="240" w:lineRule="auto"/>
      <w:ind w:left="2880"/>
    </w:pPr>
    <w:rPr>
      <w:rFonts w:eastAsia="新細明體"/>
    </w:rPr>
  </w:style>
  <w:style w:type="paragraph" w:styleId="82">
    <w:name w:val="toc 8"/>
    <w:basedOn w:val="a2"/>
    <w:next w:val="a2"/>
    <w:autoRedefine/>
    <w:semiHidden/>
    <w:rsid w:val="00514A29"/>
    <w:pPr>
      <w:spacing w:line="240" w:lineRule="auto"/>
      <w:ind w:left="3360"/>
    </w:pPr>
    <w:rPr>
      <w:rFonts w:eastAsia="新細明體"/>
    </w:rPr>
  </w:style>
  <w:style w:type="paragraph" w:styleId="90">
    <w:name w:val="toc 9"/>
    <w:basedOn w:val="a2"/>
    <w:next w:val="a2"/>
    <w:autoRedefine/>
    <w:semiHidden/>
    <w:rsid w:val="00514A29"/>
    <w:pPr>
      <w:spacing w:line="240" w:lineRule="auto"/>
      <w:ind w:left="3840"/>
    </w:pPr>
    <w:rPr>
      <w:rFonts w:eastAsia="新細明體"/>
    </w:rPr>
  </w:style>
  <w:style w:type="paragraph" w:customStyle="1" w:styleId="affff4">
    <w:name w:val="評選項目表內文"/>
    <w:basedOn w:val="a2"/>
    <w:rsid w:val="00514A29"/>
    <w:pPr>
      <w:spacing w:line="400" w:lineRule="exact"/>
    </w:pPr>
    <w:rPr>
      <w:sz w:val="28"/>
    </w:rPr>
  </w:style>
  <w:style w:type="paragraph" w:customStyle="1" w:styleId="affff5">
    <w:name w:val="一、內文(海關)"/>
    <w:basedOn w:val="a2"/>
    <w:rsid w:val="00B4437F"/>
    <w:pPr>
      <w:spacing w:before="60" w:after="60"/>
      <w:ind w:leftChars="484" w:left="1162" w:firstLineChars="195" w:firstLine="546"/>
      <w:jc w:val="both"/>
    </w:pPr>
    <w:rPr>
      <w:rFonts w:cs="新細明體"/>
      <w:sz w:val="28"/>
      <w:szCs w:val="20"/>
    </w:rPr>
  </w:style>
  <w:style w:type="paragraph" w:customStyle="1" w:styleId="affff6">
    <w:name w:val="(一)標題(海關)"/>
    <w:basedOn w:val="a2"/>
    <w:rsid w:val="00B4437F"/>
    <w:pPr>
      <w:spacing w:before="120" w:after="120"/>
      <w:ind w:leftChars="484" w:left="1770" w:right="240" w:hangingChars="217" w:hanging="608"/>
      <w:jc w:val="both"/>
    </w:pPr>
    <w:rPr>
      <w:rFonts w:cs="新細明體"/>
      <w:sz w:val="28"/>
      <w:szCs w:val="20"/>
    </w:rPr>
  </w:style>
  <w:style w:type="paragraph" w:customStyle="1" w:styleId="affff7">
    <w:name w:val="(一)內文(海關)"/>
    <w:basedOn w:val="a2"/>
    <w:rsid w:val="004E5923"/>
    <w:pPr>
      <w:ind w:left="1778" w:firstLine="574"/>
      <w:jc w:val="both"/>
    </w:pPr>
    <w:rPr>
      <w:rFonts w:cs="新細明體"/>
      <w:kern w:val="0"/>
      <w:sz w:val="28"/>
      <w:szCs w:val="20"/>
      <w:lang w:val="zh-TW"/>
    </w:rPr>
  </w:style>
  <w:style w:type="paragraph" w:customStyle="1" w:styleId="1d">
    <w:name w:val="1.標題(海關)"/>
    <w:basedOn w:val="a2"/>
    <w:rsid w:val="00B4437F"/>
    <w:pPr>
      <w:spacing w:before="120" w:after="60"/>
      <w:ind w:leftChars="740" w:left="2126" w:hangingChars="125" w:hanging="350"/>
      <w:jc w:val="both"/>
    </w:pPr>
    <w:rPr>
      <w:rFonts w:cs="新細明體"/>
      <w:sz w:val="28"/>
      <w:szCs w:val="20"/>
    </w:rPr>
  </w:style>
  <w:style w:type="paragraph" w:customStyle="1" w:styleId="1e">
    <w:name w:val="1.內文(海關)"/>
    <w:basedOn w:val="a2"/>
    <w:rsid w:val="00B4437F"/>
    <w:pPr>
      <w:spacing w:before="60" w:after="60" w:line="400" w:lineRule="exact"/>
      <w:ind w:leftChars="886" w:left="2126" w:firstLineChars="210" w:firstLine="588"/>
      <w:jc w:val="both"/>
    </w:pPr>
    <w:rPr>
      <w:rFonts w:cs="新細明體"/>
      <w:sz w:val="28"/>
      <w:szCs w:val="20"/>
    </w:rPr>
  </w:style>
  <w:style w:type="paragraph" w:customStyle="1" w:styleId="1f">
    <w:name w:val="(1)標題(海關)"/>
    <w:basedOn w:val="a2"/>
    <w:rsid w:val="004E5923"/>
    <w:pPr>
      <w:spacing w:before="60" w:after="60"/>
      <w:ind w:leftChars="880" w:left="2574" w:hangingChars="165" w:hanging="462"/>
      <w:jc w:val="both"/>
    </w:pPr>
    <w:rPr>
      <w:rFonts w:cs="新細明體"/>
      <w:sz w:val="28"/>
      <w:szCs w:val="20"/>
    </w:rPr>
  </w:style>
  <w:style w:type="paragraph" w:customStyle="1" w:styleId="1f0">
    <w:name w:val="(1)內文(海關)"/>
    <w:basedOn w:val="a2"/>
    <w:rsid w:val="004E5923"/>
    <w:pPr>
      <w:spacing w:before="60" w:after="60" w:line="400" w:lineRule="exact"/>
      <w:ind w:leftChars="1073" w:left="2575" w:firstLineChars="205" w:firstLine="574"/>
      <w:jc w:val="both"/>
    </w:pPr>
    <w:rPr>
      <w:rFonts w:cs="新細明體"/>
      <w:sz w:val="28"/>
      <w:szCs w:val="20"/>
    </w:rPr>
  </w:style>
  <w:style w:type="paragraph" w:customStyle="1" w:styleId="Affff8">
    <w:name w:val="A.標題(海關)"/>
    <w:basedOn w:val="a2"/>
    <w:rsid w:val="004E5923"/>
    <w:pPr>
      <w:spacing w:before="60" w:after="60" w:line="400" w:lineRule="exact"/>
      <w:ind w:leftChars="1075" w:left="2994" w:hangingChars="148" w:hanging="414"/>
      <w:jc w:val="both"/>
    </w:pPr>
    <w:rPr>
      <w:rFonts w:cs="新細明體"/>
      <w:sz w:val="28"/>
      <w:szCs w:val="20"/>
    </w:rPr>
  </w:style>
  <w:style w:type="paragraph" w:customStyle="1" w:styleId="Affff9">
    <w:name w:val="A.內文(海關)"/>
    <w:basedOn w:val="a2"/>
    <w:rsid w:val="00B4437F"/>
    <w:pPr>
      <w:spacing w:before="60" w:after="60" w:line="400" w:lineRule="exact"/>
      <w:ind w:leftChars="1242" w:left="2981" w:firstLineChars="205" w:firstLine="574"/>
      <w:jc w:val="both"/>
    </w:pPr>
    <w:rPr>
      <w:rFonts w:cs="新細明體"/>
      <w:sz w:val="28"/>
      <w:szCs w:val="20"/>
    </w:rPr>
  </w:style>
  <w:style w:type="paragraph" w:customStyle="1" w:styleId="Affffa">
    <w:name w:val="(A)標題(海關)"/>
    <w:basedOn w:val="a2"/>
    <w:rsid w:val="00B4437F"/>
    <w:pPr>
      <w:spacing w:before="60" w:after="60" w:line="400" w:lineRule="exact"/>
      <w:ind w:leftChars="1236" w:left="3512" w:hangingChars="195" w:hanging="546"/>
      <w:jc w:val="both"/>
    </w:pPr>
    <w:rPr>
      <w:rFonts w:cs="新細明體"/>
      <w:sz w:val="28"/>
      <w:szCs w:val="20"/>
    </w:rPr>
  </w:style>
  <w:style w:type="paragraph" w:customStyle="1" w:styleId="Affffb">
    <w:name w:val="(A)內文(海關)"/>
    <w:basedOn w:val="a2"/>
    <w:rsid w:val="004E5923"/>
    <w:pPr>
      <w:spacing w:before="60" w:after="60" w:line="400" w:lineRule="exact"/>
      <w:ind w:leftChars="1464" w:left="3514" w:firstLineChars="205" w:firstLine="574"/>
      <w:jc w:val="both"/>
    </w:pPr>
    <w:rPr>
      <w:rFonts w:cs="新細明體"/>
      <w:sz w:val="28"/>
      <w:szCs w:val="20"/>
    </w:rPr>
  </w:style>
  <w:style w:type="paragraph" w:customStyle="1" w:styleId="affffc">
    <w:name w:val="a.標題(海關)"/>
    <w:basedOn w:val="a2"/>
    <w:rsid w:val="00B4437F"/>
    <w:pPr>
      <w:spacing w:before="60" w:after="60" w:line="400" w:lineRule="exact"/>
      <w:ind w:leftChars="1463" w:left="3861" w:hangingChars="125" w:hanging="350"/>
      <w:jc w:val="both"/>
    </w:pPr>
    <w:rPr>
      <w:rFonts w:cs="新細明體"/>
      <w:sz w:val="28"/>
      <w:szCs w:val="20"/>
    </w:rPr>
  </w:style>
  <w:style w:type="paragraph" w:customStyle="1" w:styleId="affffd">
    <w:name w:val="a.內文(海關)"/>
    <w:basedOn w:val="a2"/>
    <w:rsid w:val="00B4437F"/>
    <w:pPr>
      <w:spacing w:before="60" w:after="60" w:line="400" w:lineRule="exact"/>
      <w:ind w:leftChars="1615" w:left="3876" w:firstLineChars="195" w:firstLine="546"/>
      <w:jc w:val="both"/>
      <w:outlineLvl w:val="0"/>
    </w:pPr>
    <w:rPr>
      <w:rFonts w:cs="新細明體"/>
      <w:sz w:val="28"/>
      <w:szCs w:val="20"/>
    </w:rPr>
  </w:style>
  <w:style w:type="paragraph" w:customStyle="1" w:styleId="affffe">
    <w:name w:val="(a)標題(海關)"/>
    <w:basedOn w:val="a2"/>
    <w:rsid w:val="00B4437F"/>
    <w:pPr>
      <w:spacing w:before="60" w:after="60" w:line="400" w:lineRule="exact"/>
      <w:ind w:leftChars="1616" w:left="4354" w:hangingChars="170" w:hanging="476"/>
      <w:jc w:val="both"/>
    </w:pPr>
    <w:rPr>
      <w:rFonts w:cs="新細明體"/>
      <w:sz w:val="28"/>
      <w:szCs w:val="20"/>
    </w:rPr>
  </w:style>
  <w:style w:type="paragraph" w:customStyle="1" w:styleId="afffff">
    <w:name w:val="(a)內文(海關)"/>
    <w:basedOn w:val="a2"/>
    <w:rsid w:val="004E5923"/>
    <w:pPr>
      <w:spacing w:before="60" w:after="60" w:line="400" w:lineRule="exact"/>
      <w:ind w:leftChars="1808" w:left="4339" w:firstLineChars="210" w:firstLine="588"/>
      <w:jc w:val="both"/>
    </w:pPr>
    <w:rPr>
      <w:rFonts w:cs="新細明體"/>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819">
      <w:bodyDiv w:val="1"/>
      <w:marLeft w:val="0"/>
      <w:marRight w:val="0"/>
      <w:marTop w:val="0"/>
      <w:marBottom w:val="0"/>
      <w:divBdr>
        <w:top w:val="none" w:sz="0" w:space="0" w:color="auto"/>
        <w:left w:val="none" w:sz="0" w:space="0" w:color="auto"/>
        <w:bottom w:val="none" w:sz="0" w:space="0" w:color="auto"/>
        <w:right w:val="none" w:sz="0" w:space="0" w:color="auto"/>
      </w:divBdr>
    </w:div>
    <w:div w:id="29035491">
      <w:bodyDiv w:val="1"/>
      <w:marLeft w:val="0"/>
      <w:marRight w:val="0"/>
      <w:marTop w:val="0"/>
      <w:marBottom w:val="0"/>
      <w:divBdr>
        <w:top w:val="none" w:sz="0" w:space="0" w:color="auto"/>
        <w:left w:val="none" w:sz="0" w:space="0" w:color="auto"/>
        <w:bottom w:val="none" w:sz="0" w:space="0" w:color="auto"/>
        <w:right w:val="none" w:sz="0" w:space="0" w:color="auto"/>
      </w:divBdr>
    </w:div>
    <w:div w:id="29494325">
      <w:bodyDiv w:val="1"/>
      <w:marLeft w:val="0"/>
      <w:marRight w:val="0"/>
      <w:marTop w:val="0"/>
      <w:marBottom w:val="0"/>
      <w:divBdr>
        <w:top w:val="none" w:sz="0" w:space="0" w:color="auto"/>
        <w:left w:val="none" w:sz="0" w:space="0" w:color="auto"/>
        <w:bottom w:val="none" w:sz="0" w:space="0" w:color="auto"/>
        <w:right w:val="none" w:sz="0" w:space="0" w:color="auto"/>
      </w:divBdr>
    </w:div>
    <w:div w:id="46952908">
      <w:bodyDiv w:val="1"/>
      <w:marLeft w:val="0"/>
      <w:marRight w:val="0"/>
      <w:marTop w:val="0"/>
      <w:marBottom w:val="0"/>
      <w:divBdr>
        <w:top w:val="none" w:sz="0" w:space="0" w:color="auto"/>
        <w:left w:val="none" w:sz="0" w:space="0" w:color="auto"/>
        <w:bottom w:val="none" w:sz="0" w:space="0" w:color="auto"/>
        <w:right w:val="none" w:sz="0" w:space="0" w:color="auto"/>
      </w:divBdr>
    </w:div>
    <w:div w:id="57559982">
      <w:bodyDiv w:val="1"/>
      <w:marLeft w:val="0"/>
      <w:marRight w:val="0"/>
      <w:marTop w:val="0"/>
      <w:marBottom w:val="0"/>
      <w:divBdr>
        <w:top w:val="none" w:sz="0" w:space="0" w:color="auto"/>
        <w:left w:val="none" w:sz="0" w:space="0" w:color="auto"/>
        <w:bottom w:val="none" w:sz="0" w:space="0" w:color="auto"/>
        <w:right w:val="none" w:sz="0" w:space="0" w:color="auto"/>
      </w:divBdr>
    </w:div>
    <w:div w:id="122386912">
      <w:bodyDiv w:val="1"/>
      <w:marLeft w:val="0"/>
      <w:marRight w:val="0"/>
      <w:marTop w:val="0"/>
      <w:marBottom w:val="0"/>
      <w:divBdr>
        <w:top w:val="none" w:sz="0" w:space="0" w:color="auto"/>
        <w:left w:val="none" w:sz="0" w:space="0" w:color="auto"/>
        <w:bottom w:val="none" w:sz="0" w:space="0" w:color="auto"/>
        <w:right w:val="none" w:sz="0" w:space="0" w:color="auto"/>
      </w:divBdr>
    </w:div>
    <w:div w:id="126432916">
      <w:bodyDiv w:val="1"/>
      <w:marLeft w:val="0"/>
      <w:marRight w:val="0"/>
      <w:marTop w:val="0"/>
      <w:marBottom w:val="0"/>
      <w:divBdr>
        <w:top w:val="none" w:sz="0" w:space="0" w:color="auto"/>
        <w:left w:val="none" w:sz="0" w:space="0" w:color="auto"/>
        <w:bottom w:val="none" w:sz="0" w:space="0" w:color="auto"/>
        <w:right w:val="none" w:sz="0" w:space="0" w:color="auto"/>
      </w:divBdr>
    </w:div>
    <w:div w:id="142049177">
      <w:bodyDiv w:val="1"/>
      <w:marLeft w:val="0"/>
      <w:marRight w:val="0"/>
      <w:marTop w:val="0"/>
      <w:marBottom w:val="0"/>
      <w:divBdr>
        <w:top w:val="none" w:sz="0" w:space="0" w:color="auto"/>
        <w:left w:val="none" w:sz="0" w:space="0" w:color="auto"/>
        <w:bottom w:val="none" w:sz="0" w:space="0" w:color="auto"/>
        <w:right w:val="none" w:sz="0" w:space="0" w:color="auto"/>
      </w:divBdr>
    </w:div>
    <w:div w:id="143937751">
      <w:bodyDiv w:val="1"/>
      <w:marLeft w:val="0"/>
      <w:marRight w:val="0"/>
      <w:marTop w:val="0"/>
      <w:marBottom w:val="0"/>
      <w:divBdr>
        <w:top w:val="none" w:sz="0" w:space="0" w:color="auto"/>
        <w:left w:val="none" w:sz="0" w:space="0" w:color="auto"/>
        <w:bottom w:val="none" w:sz="0" w:space="0" w:color="auto"/>
        <w:right w:val="none" w:sz="0" w:space="0" w:color="auto"/>
      </w:divBdr>
    </w:div>
    <w:div w:id="145099059">
      <w:bodyDiv w:val="1"/>
      <w:marLeft w:val="0"/>
      <w:marRight w:val="0"/>
      <w:marTop w:val="0"/>
      <w:marBottom w:val="0"/>
      <w:divBdr>
        <w:top w:val="none" w:sz="0" w:space="0" w:color="auto"/>
        <w:left w:val="none" w:sz="0" w:space="0" w:color="auto"/>
        <w:bottom w:val="none" w:sz="0" w:space="0" w:color="auto"/>
        <w:right w:val="none" w:sz="0" w:space="0" w:color="auto"/>
      </w:divBdr>
    </w:div>
    <w:div w:id="153378976">
      <w:bodyDiv w:val="1"/>
      <w:marLeft w:val="0"/>
      <w:marRight w:val="0"/>
      <w:marTop w:val="0"/>
      <w:marBottom w:val="0"/>
      <w:divBdr>
        <w:top w:val="none" w:sz="0" w:space="0" w:color="auto"/>
        <w:left w:val="none" w:sz="0" w:space="0" w:color="auto"/>
        <w:bottom w:val="none" w:sz="0" w:space="0" w:color="auto"/>
        <w:right w:val="none" w:sz="0" w:space="0" w:color="auto"/>
      </w:divBdr>
    </w:div>
    <w:div w:id="154999221">
      <w:bodyDiv w:val="1"/>
      <w:marLeft w:val="0"/>
      <w:marRight w:val="0"/>
      <w:marTop w:val="0"/>
      <w:marBottom w:val="0"/>
      <w:divBdr>
        <w:top w:val="none" w:sz="0" w:space="0" w:color="auto"/>
        <w:left w:val="none" w:sz="0" w:space="0" w:color="auto"/>
        <w:bottom w:val="none" w:sz="0" w:space="0" w:color="auto"/>
        <w:right w:val="none" w:sz="0" w:space="0" w:color="auto"/>
      </w:divBdr>
    </w:div>
    <w:div w:id="166294150">
      <w:bodyDiv w:val="1"/>
      <w:marLeft w:val="0"/>
      <w:marRight w:val="0"/>
      <w:marTop w:val="0"/>
      <w:marBottom w:val="0"/>
      <w:divBdr>
        <w:top w:val="none" w:sz="0" w:space="0" w:color="auto"/>
        <w:left w:val="none" w:sz="0" w:space="0" w:color="auto"/>
        <w:bottom w:val="none" w:sz="0" w:space="0" w:color="auto"/>
        <w:right w:val="none" w:sz="0" w:space="0" w:color="auto"/>
      </w:divBdr>
    </w:div>
    <w:div w:id="183789858">
      <w:bodyDiv w:val="1"/>
      <w:marLeft w:val="0"/>
      <w:marRight w:val="0"/>
      <w:marTop w:val="0"/>
      <w:marBottom w:val="0"/>
      <w:divBdr>
        <w:top w:val="none" w:sz="0" w:space="0" w:color="auto"/>
        <w:left w:val="none" w:sz="0" w:space="0" w:color="auto"/>
        <w:bottom w:val="none" w:sz="0" w:space="0" w:color="auto"/>
        <w:right w:val="none" w:sz="0" w:space="0" w:color="auto"/>
      </w:divBdr>
    </w:div>
    <w:div w:id="189299821">
      <w:bodyDiv w:val="1"/>
      <w:marLeft w:val="0"/>
      <w:marRight w:val="0"/>
      <w:marTop w:val="0"/>
      <w:marBottom w:val="0"/>
      <w:divBdr>
        <w:top w:val="none" w:sz="0" w:space="0" w:color="auto"/>
        <w:left w:val="none" w:sz="0" w:space="0" w:color="auto"/>
        <w:bottom w:val="none" w:sz="0" w:space="0" w:color="auto"/>
        <w:right w:val="none" w:sz="0" w:space="0" w:color="auto"/>
      </w:divBdr>
    </w:div>
    <w:div w:id="194999888">
      <w:bodyDiv w:val="1"/>
      <w:marLeft w:val="0"/>
      <w:marRight w:val="0"/>
      <w:marTop w:val="0"/>
      <w:marBottom w:val="0"/>
      <w:divBdr>
        <w:top w:val="none" w:sz="0" w:space="0" w:color="auto"/>
        <w:left w:val="none" w:sz="0" w:space="0" w:color="auto"/>
        <w:bottom w:val="none" w:sz="0" w:space="0" w:color="auto"/>
        <w:right w:val="none" w:sz="0" w:space="0" w:color="auto"/>
      </w:divBdr>
    </w:div>
    <w:div w:id="201215863">
      <w:bodyDiv w:val="1"/>
      <w:marLeft w:val="0"/>
      <w:marRight w:val="0"/>
      <w:marTop w:val="0"/>
      <w:marBottom w:val="0"/>
      <w:divBdr>
        <w:top w:val="none" w:sz="0" w:space="0" w:color="auto"/>
        <w:left w:val="none" w:sz="0" w:space="0" w:color="auto"/>
        <w:bottom w:val="none" w:sz="0" w:space="0" w:color="auto"/>
        <w:right w:val="none" w:sz="0" w:space="0" w:color="auto"/>
      </w:divBdr>
    </w:div>
    <w:div w:id="206602163">
      <w:bodyDiv w:val="1"/>
      <w:marLeft w:val="0"/>
      <w:marRight w:val="0"/>
      <w:marTop w:val="0"/>
      <w:marBottom w:val="0"/>
      <w:divBdr>
        <w:top w:val="none" w:sz="0" w:space="0" w:color="auto"/>
        <w:left w:val="none" w:sz="0" w:space="0" w:color="auto"/>
        <w:bottom w:val="none" w:sz="0" w:space="0" w:color="auto"/>
        <w:right w:val="none" w:sz="0" w:space="0" w:color="auto"/>
      </w:divBdr>
    </w:div>
    <w:div w:id="249966018">
      <w:bodyDiv w:val="1"/>
      <w:marLeft w:val="0"/>
      <w:marRight w:val="0"/>
      <w:marTop w:val="0"/>
      <w:marBottom w:val="0"/>
      <w:divBdr>
        <w:top w:val="none" w:sz="0" w:space="0" w:color="auto"/>
        <w:left w:val="none" w:sz="0" w:space="0" w:color="auto"/>
        <w:bottom w:val="none" w:sz="0" w:space="0" w:color="auto"/>
        <w:right w:val="none" w:sz="0" w:space="0" w:color="auto"/>
      </w:divBdr>
    </w:div>
    <w:div w:id="266623930">
      <w:bodyDiv w:val="1"/>
      <w:marLeft w:val="0"/>
      <w:marRight w:val="0"/>
      <w:marTop w:val="0"/>
      <w:marBottom w:val="0"/>
      <w:divBdr>
        <w:top w:val="none" w:sz="0" w:space="0" w:color="auto"/>
        <w:left w:val="none" w:sz="0" w:space="0" w:color="auto"/>
        <w:bottom w:val="none" w:sz="0" w:space="0" w:color="auto"/>
        <w:right w:val="none" w:sz="0" w:space="0" w:color="auto"/>
      </w:divBdr>
    </w:div>
    <w:div w:id="278296103">
      <w:bodyDiv w:val="1"/>
      <w:marLeft w:val="0"/>
      <w:marRight w:val="0"/>
      <w:marTop w:val="0"/>
      <w:marBottom w:val="0"/>
      <w:divBdr>
        <w:top w:val="none" w:sz="0" w:space="0" w:color="auto"/>
        <w:left w:val="none" w:sz="0" w:space="0" w:color="auto"/>
        <w:bottom w:val="none" w:sz="0" w:space="0" w:color="auto"/>
        <w:right w:val="none" w:sz="0" w:space="0" w:color="auto"/>
      </w:divBdr>
    </w:div>
    <w:div w:id="280065916">
      <w:bodyDiv w:val="1"/>
      <w:marLeft w:val="0"/>
      <w:marRight w:val="0"/>
      <w:marTop w:val="0"/>
      <w:marBottom w:val="0"/>
      <w:divBdr>
        <w:top w:val="none" w:sz="0" w:space="0" w:color="auto"/>
        <w:left w:val="none" w:sz="0" w:space="0" w:color="auto"/>
        <w:bottom w:val="none" w:sz="0" w:space="0" w:color="auto"/>
        <w:right w:val="none" w:sz="0" w:space="0" w:color="auto"/>
      </w:divBdr>
    </w:div>
    <w:div w:id="302396103">
      <w:bodyDiv w:val="1"/>
      <w:marLeft w:val="0"/>
      <w:marRight w:val="0"/>
      <w:marTop w:val="0"/>
      <w:marBottom w:val="0"/>
      <w:divBdr>
        <w:top w:val="none" w:sz="0" w:space="0" w:color="auto"/>
        <w:left w:val="none" w:sz="0" w:space="0" w:color="auto"/>
        <w:bottom w:val="none" w:sz="0" w:space="0" w:color="auto"/>
        <w:right w:val="none" w:sz="0" w:space="0" w:color="auto"/>
      </w:divBdr>
    </w:div>
    <w:div w:id="310445756">
      <w:bodyDiv w:val="1"/>
      <w:marLeft w:val="0"/>
      <w:marRight w:val="0"/>
      <w:marTop w:val="0"/>
      <w:marBottom w:val="0"/>
      <w:divBdr>
        <w:top w:val="none" w:sz="0" w:space="0" w:color="auto"/>
        <w:left w:val="none" w:sz="0" w:space="0" w:color="auto"/>
        <w:bottom w:val="none" w:sz="0" w:space="0" w:color="auto"/>
        <w:right w:val="none" w:sz="0" w:space="0" w:color="auto"/>
      </w:divBdr>
    </w:div>
    <w:div w:id="318002761">
      <w:bodyDiv w:val="1"/>
      <w:marLeft w:val="0"/>
      <w:marRight w:val="0"/>
      <w:marTop w:val="0"/>
      <w:marBottom w:val="0"/>
      <w:divBdr>
        <w:top w:val="none" w:sz="0" w:space="0" w:color="auto"/>
        <w:left w:val="none" w:sz="0" w:space="0" w:color="auto"/>
        <w:bottom w:val="none" w:sz="0" w:space="0" w:color="auto"/>
        <w:right w:val="none" w:sz="0" w:space="0" w:color="auto"/>
      </w:divBdr>
    </w:div>
    <w:div w:id="319582812">
      <w:bodyDiv w:val="1"/>
      <w:marLeft w:val="0"/>
      <w:marRight w:val="0"/>
      <w:marTop w:val="0"/>
      <w:marBottom w:val="0"/>
      <w:divBdr>
        <w:top w:val="none" w:sz="0" w:space="0" w:color="auto"/>
        <w:left w:val="none" w:sz="0" w:space="0" w:color="auto"/>
        <w:bottom w:val="none" w:sz="0" w:space="0" w:color="auto"/>
        <w:right w:val="none" w:sz="0" w:space="0" w:color="auto"/>
      </w:divBdr>
    </w:div>
    <w:div w:id="321543548">
      <w:bodyDiv w:val="1"/>
      <w:marLeft w:val="0"/>
      <w:marRight w:val="0"/>
      <w:marTop w:val="0"/>
      <w:marBottom w:val="0"/>
      <w:divBdr>
        <w:top w:val="none" w:sz="0" w:space="0" w:color="auto"/>
        <w:left w:val="none" w:sz="0" w:space="0" w:color="auto"/>
        <w:bottom w:val="none" w:sz="0" w:space="0" w:color="auto"/>
        <w:right w:val="none" w:sz="0" w:space="0" w:color="auto"/>
      </w:divBdr>
    </w:div>
    <w:div w:id="351611104">
      <w:bodyDiv w:val="1"/>
      <w:marLeft w:val="0"/>
      <w:marRight w:val="0"/>
      <w:marTop w:val="0"/>
      <w:marBottom w:val="0"/>
      <w:divBdr>
        <w:top w:val="none" w:sz="0" w:space="0" w:color="auto"/>
        <w:left w:val="none" w:sz="0" w:space="0" w:color="auto"/>
        <w:bottom w:val="none" w:sz="0" w:space="0" w:color="auto"/>
        <w:right w:val="none" w:sz="0" w:space="0" w:color="auto"/>
      </w:divBdr>
    </w:div>
    <w:div w:id="383598466">
      <w:bodyDiv w:val="1"/>
      <w:marLeft w:val="0"/>
      <w:marRight w:val="0"/>
      <w:marTop w:val="0"/>
      <w:marBottom w:val="0"/>
      <w:divBdr>
        <w:top w:val="none" w:sz="0" w:space="0" w:color="auto"/>
        <w:left w:val="none" w:sz="0" w:space="0" w:color="auto"/>
        <w:bottom w:val="none" w:sz="0" w:space="0" w:color="auto"/>
        <w:right w:val="none" w:sz="0" w:space="0" w:color="auto"/>
      </w:divBdr>
    </w:div>
    <w:div w:id="425807209">
      <w:bodyDiv w:val="1"/>
      <w:marLeft w:val="0"/>
      <w:marRight w:val="0"/>
      <w:marTop w:val="0"/>
      <w:marBottom w:val="0"/>
      <w:divBdr>
        <w:top w:val="none" w:sz="0" w:space="0" w:color="auto"/>
        <w:left w:val="none" w:sz="0" w:space="0" w:color="auto"/>
        <w:bottom w:val="none" w:sz="0" w:space="0" w:color="auto"/>
        <w:right w:val="none" w:sz="0" w:space="0" w:color="auto"/>
      </w:divBdr>
    </w:div>
    <w:div w:id="426577688">
      <w:bodyDiv w:val="1"/>
      <w:marLeft w:val="0"/>
      <w:marRight w:val="0"/>
      <w:marTop w:val="0"/>
      <w:marBottom w:val="0"/>
      <w:divBdr>
        <w:top w:val="none" w:sz="0" w:space="0" w:color="auto"/>
        <w:left w:val="none" w:sz="0" w:space="0" w:color="auto"/>
        <w:bottom w:val="none" w:sz="0" w:space="0" w:color="auto"/>
        <w:right w:val="none" w:sz="0" w:space="0" w:color="auto"/>
      </w:divBdr>
    </w:div>
    <w:div w:id="440534794">
      <w:bodyDiv w:val="1"/>
      <w:marLeft w:val="0"/>
      <w:marRight w:val="0"/>
      <w:marTop w:val="0"/>
      <w:marBottom w:val="0"/>
      <w:divBdr>
        <w:top w:val="none" w:sz="0" w:space="0" w:color="auto"/>
        <w:left w:val="none" w:sz="0" w:space="0" w:color="auto"/>
        <w:bottom w:val="none" w:sz="0" w:space="0" w:color="auto"/>
        <w:right w:val="none" w:sz="0" w:space="0" w:color="auto"/>
      </w:divBdr>
    </w:div>
    <w:div w:id="473526372">
      <w:bodyDiv w:val="1"/>
      <w:marLeft w:val="0"/>
      <w:marRight w:val="0"/>
      <w:marTop w:val="0"/>
      <w:marBottom w:val="0"/>
      <w:divBdr>
        <w:top w:val="none" w:sz="0" w:space="0" w:color="auto"/>
        <w:left w:val="none" w:sz="0" w:space="0" w:color="auto"/>
        <w:bottom w:val="none" w:sz="0" w:space="0" w:color="auto"/>
        <w:right w:val="none" w:sz="0" w:space="0" w:color="auto"/>
      </w:divBdr>
    </w:div>
    <w:div w:id="485781478">
      <w:bodyDiv w:val="1"/>
      <w:marLeft w:val="0"/>
      <w:marRight w:val="0"/>
      <w:marTop w:val="0"/>
      <w:marBottom w:val="0"/>
      <w:divBdr>
        <w:top w:val="none" w:sz="0" w:space="0" w:color="auto"/>
        <w:left w:val="none" w:sz="0" w:space="0" w:color="auto"/>
        <w:bottom w:val="none" w:sz="0" w:space="0" w:color="auto"/>
        <w:right w:val="none" w:sz="0" w:space="0" w:color="auto"/>
      </w:divBdr>
    </w:div>
    <w:div w:id="485821194">
      <w:bodyDiv w:val="1"/>
      <w:marLeft w:val="0"/>
      <w:marRight w:val="0"/>
      <w:marTop w:val="0"/>
      <w:marBottom w:val="0"/>
      <w:divBdr>
        <w:top w:val="none" w:sz="0" w:space="0" w:color="auto"/>
        <w:left w:val="none" w:sz="0" w:space="0" w:color="auto"/>
        <w:bottom w:val="none" w:sz="0" w:space="0" w:color="auto"/>
        <w:right w:val="none" w:sz="0" w:space="0" w:color="auto"/>
      </w:divBdr>
    </w:div>
    <w:div w:id="491800655">
      <w:bodyDiv w:val="1"/>
      <w:marLeft w:val="0"/>
      <w:marRight w:val="0"/>
      <w:marTop w:val="0"/>
      <w:marBottom w:val="0"/>
      <w:divBdr>
        <w:top w:val="none" w:sz="0" w:space="0" w:color="auto"/>
        <w:left w:val="none" w:sz="0" w:space="0" w:color="auto"/>
        <w:bottom w:val="none" w:sz="0" w:space="0" w:color="auto"/>
        <w:right w:val="none" w:sz="0" w:space="0" w:color="auto"/>
      </w:divBdr>
    </w:div>
    <w:div w:id="511723737">
      <w:bodyDiv w:val="1"/>
      <w:marLeft w:val="0"/>
      <w:marRight w:val="0"/>
      <w:marTop w:val="0"/>
      <w:marBottom w:val="0"/>
      <w:divBdr>
        <w:top w:val="none" w:sz="0" w:space="0" w:color="auto"/>
        <w:left w:val="none" w:sz="0" w:space="0" w:color="auto"/>
        <w:bottom w:val="none" w:sz="0" w:space="0" w:color="auto"/>
        <w:right w:val="none" w:sz="0" w:space="0" w:color="auto"/>
      </w:divBdr>
    </w:div>
    <w:div w:id="531573261">
      <w:bodyDiv w:val="1"/>
      <w:marLeft w:val="0"/>
      <w:marRight w:val="0"/>
      <w:marTop w:val="0"/>
      <w:marBottom w:val="0"/>
      <w:divBdr>
        <w:top w:val="none" w:sz="0" w:space="0" w:color="auto"/>
        <w:left w:val="none" w:sz="0" w:space="0" w:color="auto"/>
        <w:bottom w:val="none" w:sz="0" w:space="0" w:color="auto"/>
        <w:right w:val="none" w:sz="0" w:space="0" w:color="auto"/>
      </w:divBdr>
    </w:div>
    <w:div w:id="536770897">
      <w:bodyDiv w:val="1"/>
      <w:marLeft w:val="0"/>
      <w:marRight w:val="0"/>
      <w:marTop w:val="0"/>
      <w:marBottom w:val="0"/>
      <w:divBdr>
        <w:top w:val="none" w:sz="0" w:space="0" w:color="auto"/>
        <w:left w:val="none" w:sz="0" w:space="0" w:color="auto"/>
        <w:bottom w:val="none" w:sz="0" w:space="0" w:color="auto"/>
        <w:right w:val="none" w:sz="0" w:space="0" w:color="auto"/>
      </w:divBdr>
    </w:div>
    <w:div w:id="538249130">
      <w:bodyDiv w:val="1"/>
      <w:marLeft w:val="0"/>
      <w:marRight w:val="0"/>
      <w:marTop w:val="0"/>
      <w:marBottom w:val="0"/>
      <w:divBdr>
        <w:top w:val="none" w:sz="0" w:space="0" w:color="auto"/>
        <w:left w:val="none" w:sz="0" w:space="0" w:color="auto"/>
        <w:bottom w:val="none" w:sz="0" w:space="0" w:color="auto"/>
        <w:right w:val="none" w:sz="0" w:space="0" w:color="auto"/>
      </w:divBdr>
    </w:div>
    <w:div w:id="557202202">
      <w:bodyDiv w:val="1"/>
      <w:marLeft w:val="0"/>
      <w:marRight w:val="0"/>
      <w:marTop w:val="0"/>
      <w:marBottom w:val="0"/>
      <w:divBdr>
        <w:top w:val="none" w:sz="0" w:space="0" w:color="auto"/>
        <w:left w:val="none" w:sz="0" w:space="0" w:color="auto"/>
        <w:bottom w:val="none" w:sz="0" w:space="0" w:color="auto"/>
        <w:right w:val="none" w:sz="0" w:space="0" w:color="auto"/>
      </w:divBdr>
    </w:div>
    <w:div w:id="565842192">
      <w:bodyDiv w:val="1"/>
      <w:marLeft w:val="0"/>
      <w:marRight w:val="0"/>
      <w:marTop w:val="0"/>
      <w:marBottom w:val="0"/>
      <w:divBdr>
        <w:top w:val="none" w:sz="0" w:space="0" w:color="auto"/>
        <w:left w:val="none" w:sz="0" w:space="0" w:color="auto"/>
        <w:bottom w:val="none" w:sz="0" w:space="0" w:color="auto"/>
        <w:right w:val="none" w:sz="0" w:space="0" w:color="auto"/>
      </w:divBdr>
    </w:div>
    <w:div w:id="570425384">
      <w:bodyDiv w:val="1"/>
      <w:marLeft w:val="0"/>
      <w:marRight w:val="0"/>
      <w:marTop w:val="0"/>
      <w:marBottom w:val="0"/>
      <w:divBdr>
        <w:top w:val="none" w:sz="0" w:space="0" w:color="auto"/>
        <w:left w:val="none" w:sz="0" w:space="0" w:color="auto"/>
        <w:bottom w:val="none" w:sz="0" w:space="0" w:color="auto"/>
        <w:right w:val="none" w:sz="0" w:space="0" w:color="auto"/>
      </w:divBdr>
    </w:div>
    <w:div w:id="580676248">
      <w:bodyDiv w:val="1"/>
      <w:marLeft w:val="0"/>
      <w:marRight w:val="0"/>
      <w:marTop w:val="0"/>
      <w:marBottom w:val="0"/>
      <w:divBdr>
        <w:top w:val="none" w:sz="0" w:space="0" w:color="auto"/>
        <w:left w:val="none" w:sz="0" w:space="0" w:color="auto"/>
        <w:bottom w:val="none" w:sz="0" w:space="0" w:color="auto"/>
        <w:right w:val="none" w:sz="0" w:space="0" w:color="auto"/>
      </w:divBdr>
    </w:div>
    <w:div w:id="590359991">
      <w:bodyDiv w:val="1"/>
      <w:marLeft w:val="0"/>
      <w:marRight w:val="0"/>
      <w:marTop w:val="0"/>
      <w:marBottom w:val="0"/>
      <w:divBdr>
        <w:top w:val="none" w:sz="0" w:space="0" w:color="auto"/>
        <w:left w:val="none" w:sz="0" w:space="0" w:color="auto"/>
        <w:bottom w:val="none" w:sz="0" w:space="0" w:color="auto"/>
        <w:right w:val="none" w:sz="0" w:space="0" w:color="auto"/>
      </w:divBdr>
    </w:div>
    <w:div w:id="609703286">
      <w:bodyDiv w:val="1"/>
      <w:marLeft w:val="0"/>
      <w:marRight w:val="0"/>
      <w:marTop w:val="0"/>
      <w:marBottom w:val="0"/>
      <w:divBdr>
        <w:top w:val="none" w:sz="0" w:space="0" w:color="auto"/>
        <w:left w:val="none" w:sz="0" w:space="0" w:color="auto"/>
        <w:bottom w:val="none" w:sz="0" w:space="0" w:color="auto"/>
        <w:right w:val="none" w:sz="0" w:space="0" w:color="auto"/>
      </w:divBdr>
    </w:div>
    <w:div w:id="615211194">
      <w:bodyDiv w:val="1"/>
      <w:marLeft w:val="0"/>
      <w:marRight w:val="0"/>
      <w:marTop w:val="0"/>
      <w:marBottom w:val="0"/>
      <w:divBdr>
        <w:top w:val="none" w:sz="0" w:space="0" w:color="auto"/>
        <w:left w:val="none" w:sz="0" w:space="0" w:color="auto"/>
        <w:bottom w:val="none" w:sz="0" w:space="0" w:color="auto"/>
        <w:right w:val="none" w:sz="0" w:space="0" w:color="auto"/>
      </w:divBdr>
    </w:div>
    <w:div w:id="643197284">
      <w:bodyDiv w:val="1"/>
      <w:marLeft w:val="0"/>
      <w:marRight w:val="0"/>
      <w:marTop w:val="0"/>
      <w:marBottom w:val="0"/>
      <w:divBdr>
        <w:top w:val="none" w:sz="0" w:space="0" w:color="auto"/>
        <w:left w:val="none" w:sz="0" w:space="0" w:color="auto"/>
        <w:bottom w:val="none" w:sz="0" w:space="0" w:color="auto"/>
        <w:right w:val="none" w:sz="0" w:space="0" w:color="auto"/>
      </w:divBdr>
    </w:div>
    <w:div w:id="652680701">
      <w:bodyDiv w:val="1"/>
      <w:marLeft w:val="0"/>
      <w:marRight w:val="0"/>
      <w:marTop w:val="0"/>
      <w:marBottom w:val="0"/>
      <w:divBdr>
        <w:top w:val="none" w:sz="0" w:space="0" w:color="auto"/>
        <w:left w:val="none" w:sz="0" w:space="0" w:color="auto"/>
        <w:bottom w:val="none" w:sz="0" w:space="0" w:color="auto"/>
        <w:right w:val="none" w:sz="0" w:space="0" w:color="auto"/>
      </w:divBdr>
    </w:div>
    <w:div w:id="653022545">
      <w:bodyDiv w:val="1"/>
      <w:marLeft w:val="0"/>
      <w:marRight w:val="0"/>
      <w:marTop w:val="0"/>
      <w:marBottom w:val="0"/>
      <w:divBdr>
        <w:top w:val="none" w:sz="0" w:space="0" w:color="auto"/>
        <w:left w:val="none" w:sz="0" w:space="0" w:color="auto"/>
        <w:bottom w:val="none" w:sz="0" w:space="0" w:color="auto"/>
        <w:right w:val="none" w:sz="0" w:space="0" w:color="auto"/>
      </w:divBdr>
    </w:div>
    <w:div w:id="658919376">
      <w:bodyDiv w:val="1"/>
      <w:marLeft w:val="0"/>
      <w:marRight w:val="0"/>
      <w:marTop w:val="0"/>
      <w:marBottom w:val="0"/>
      <w:divBdr>
        <w:top w:val="none" w:sz="0" w:space="0" w:color="auto"/>
        <w:left w:val="none" w:sz="0" w:space="0" w:color="auto"/>
        <w:bottom w:val="none" w:sz="0" w:space="0" w:color="auto"/>
        <w:right w:val="none" w:sz="0" w:space="0" w:color="auto"/>
      </w:divBdr>
    </w:div>
    <w:div w:id="704019594">
      <w:bodyDiv w:val="1"/>
      <w:marLeft w:val="0"/>
      <w:marRight w:val="0"/>
      <w:marTop w:val="0"/>
      <w:marBottom w:val="0"/>
      <w:divBdr>
        <w:top w:val="none" w:sz="0" w:space="0" w:color="auto"/>
        <w:left w:val="none" w:sz="0" w:space="0" w:color="auto"/>
        <w:bottom w:val="none" w:sz="0" w:space="0" w:color="auto"/>
        <w:right w:val="none" w:sz="0" w:space="0" w:color="auto"/>
      </w:divBdr>
    </w:div>
    <w:div w:id="708991988">
      <w:bodyDiv w:val="1"/>
      <w:marLeft w:val="0"/>
      <w:marRight w:val="0"/>
      <w:marTop w:val="0"/>
      <w:marBottom w:val="0"/>
      <w:divBdr>
        <w:top w:val="none" w:sz="0" w:space="0" w:color="auto"/>
        <w:left w:val="none" w:sz="0" w:space="0" w:color="auto"/>
        <w:bottom w:val="none" w:sz="0" w:space="0" w:color="auto"/>
        <w:right w:val="none" w:sz="0" w:space="0" w:color="auto"/>
      </w:divBdr>
    </w:div>
    <w:div w:id="713701181">
      <w:bodyDiv w:val="1"/>
      <w:marLeft w:val="0"/>
      <w:marRight w:val="0"/>
      <w:marTop w:val="0"/>
      <w:marBottom w:val="0"/>
      <w:divBdr>
        <w:top w:val="none" w:sz="0" w:space="0" w:color="auto"/>
        <w:left w:val="none" w:sz="0" w:space="0" w:color="auto"/>
        <w:bottom w:val="none" w:sz="0" w:space="0" w:color="auto"/>
        <w:right w:val="none" w:sz="0" w:space="0" w:color="auto"/>
      </w:divBdr>
    </w:div>
    <w:div w:id="715935575">
      <w:bodyDiv w:val="1"/>
      <w:marLeft w:val="0"/>
      <w:marRight w:val="0"/>
      <w:marTop w:val="0"/>
      <w:marBottom w:val="0"/>
      <w:divBdr>
        <w:top w:val="none" w:sz="0" w:space="0" w:color="auto"/>
        <w:left w:val="none" w:sz="0" w:space="0" w:color="auto"/>
        <w:bottom w:val="none" w:sz="0" w:space="0" w:color="auto"/>
        <w:right w:val="none" w:sz="0" w:space="0" w:color="auto"/>
      </w:divBdr>
    </w:div>
    <w:div w:id="717822985">
      <w:bodyDiv w:val="1"/>
      <w:marLeft w:val="0"/>
      <w:marRight w:val="0"/>
      <w:marTop w:val="0"/>
      <w:marBottom w:val="0"/>
      <w:divBdr>
        <w:top w:val="none" w:sz="0" w:space="0" w:color="auto"/>
        <w:left w:val="none" w:sz="0" w:space="0" w:color="auto"/>
        <w:bottom w:val="none" w:sz="0" w:space="0" w:color="auto"/>
        <w:right w:val="none" w:sz="0" w:space="0" w:color="auto"/>
      </w:divBdr>
    </w:div>
    <w:div w:id="727650228">
      <w:bodyDiv w:val="1"/>
      <w:marLeft w:val="0"/>
      <w:marRight w:val="0"/>
      <w:marTop w:val="0"/>
      <w:marBottom w:val="0"/>
      <w:divBdr>
        <w:top w:val="none" w:sz="0" w:space="0" w:color="auto"/>
        <w:left w:val="none" w:sz="0" w:space="0" w:color="auto"/>
        <w:bottom w:val="none" w:sz="0" w:space="0" w:color="auto"/>
        <w:right w:val="none" w:sz="0" w:space="0" w:color="auto"/>
      </w:divBdr>
    </w:div>
    <w:div w:id="742530224">
      <w:bodyDiv w:val="1"/>
      <w:marLeft w:val="0"/>
      <w:marRight w:val="0"/>
      <w:marTop w:val="0"/>
      <w:marBottom w:val="0"/>
      <w:divBdr>
        <w:top w:val="none" w:sz="0" w:space="0" w:color="auto"/>
        <w:left w:val="none" w:sz="0" w:space="0" w:color="auto"/>
        <w:bottom w:val="none" w:sz="0" w:space="0" w:color="auto"/>
        <w:right w:val="none" w:sz="0" w:space="0" w:color="auto"/>
      </w:divBdr>
    </w:div>
    <w:div w:id="744571577">
      <w:bodyDiv w:val="1"/>
      <w:marLeft w:val="0"/>
      <w:marRight w:val="0"/>
      <w:marTop w:val="0"/>
      <w:marBottom w:val="0"/>
      <w:divBdr>
        <w:top w:val="none" w:sz="0" w:space="0" w:color="auto"/>
        <w:left w:val="none" w:sz="0" w:space="0" w:color="auto"/>
        <w:bottom w:val="none" w:sz="0" w:space="0" w:color="auto"/>
        <w:right w:val="none" w:sz="0" w:space="0" w:color="auto"/>
      </w:divBdr>
    </w:div>
    <w:div w:id="755592514">
      <w:bodyDiv w:val="1"/>
      <w:marLeft w:val="0"/>
      <w:marRight w:val="0"/>
      <w:marTop w:val="0"/>
      <w:marBottom w:val="0"/>
      <w:divBdr>
        <w:top w:val="none" w:sz="0" w:space="0" w:color="auto"/>
        <w:left w:val="none" w:sz="0" w:space="0" w:color="auto"/>
        <w:bottom w:val="none" w:sz="0" w:space="0" w:color="auto"/>
        <w:right w:val="none" w:sz="0" w:space="0" w:color="auto"/>
      </w:divBdr>
    </w:div>
    <w:div w:id="761073913">
      <w:bodyDiv w:val="1"/>
      <w:marLeft w:val="0"/>
      <w:marRight w:val="0"/>
      <w:marTop w:val="0"/>
      <w:marBottom w:val="0"/>
      <w:divBdr>
        <w:top w:val="none" w:sz="0" w:space="0" w:color="auto"/>
        <w:left w:val="none" w:sz="0" w:space="0" w:color="auto"/>
        <w:bottom w:val="none" w:sz="0" w:space="0" w:color="auto"/>
        <w:right w:val="none" w:sz="0" w:space="0" w:color="auto"/>
      </w:divBdr>
    </w:div>
    <w:div w:id="761604700">
      <w:bodyDiv w:val="1"/>
      <w:marLeft w:val="0"/>
      <w:marRight w:val="0"/>
      <w:marTop w:val="0"/>
      <w:marBottom w:val="0"/>
      <w:divBdr>
        <w:top w:val="none" w:sz="0" w:space="0" w:color="auto"/>
        <w:left w:val="none" w:sz="0" w:space="0" w:color="auto"/>
        <w:bottom w:val="none" w:sz="0" w:space="0" w:color="auto"/>
        <w:right w:val="none" w:sz="0" w:space="0" w:color="auto"/>
      </w:divBdr>
    </w:div>
    <w:div w:id="767655896">
      <w:bodyDiv w:val="1"/>
      <w:marLeft w:val="0"/>
      <w:marRight w:val="0"/>
      <w:marTop w:val="0"/>
      <w:marBottom w:val="0"/>
      <w:divBdr>
        <w:top w:val="none" w:sz="0" w:space="0" w:color="auto"/>
        <w:left w:val="none" w:sz="0" w:space="0" w:color="auto"/>
        <w:bottom w:val="none" w:sz="0" w:space="0" w:color="auto"/>
        <w:right w:val="none" w:sz="0" w:space="0" w:color="auto"/>
      </w:divBdr>
    </w:div>
    <w:div w:id="788166408">
      <w:bodyDiv w:val="1"/>
      <w:marLeft w:val="0"/>
      <w:marRight w:val="0"/>
      <w:marTop w:val="0"/>
      <w:marBottom w:val="0"/>
      <w:divBdr>
        <w:top w:val="none" w:sz="0" w:space="0" w:color="auto"/>
        <w:left w:val="none" w:sz="0" w:space="0" w:color="auto"/>
        <w:bottom w:val="none" w:sz="0" w:space="0" w:color="auto"/>
        <w:right w:val="none" w:sz="0" w:space="0" w:color="auto"/>
      </w:divBdr>
    </w:div>
    <w:div w:id="809204754">
      <w:bodyDiv w:val="1"/>
      <w:marLeft w:val="0"/>
      <w:marRight w:val="0"/>
      <w:marTop w:val="0"/>
      <w:marBottom w:val="0"/>
      <w:divBdr>
        <w:top w:val="none" w:sz="0" w:space="0" w:color="auto"/>
        <w:left w:val="none" w:sz="0" w:space="0" w:color="auto"/>
        <w:bottom w:val="none" w:sz="0" w:space="0" w:color="auto"/>
        <w:right w:val="none" w:sz="0" w:space="0" w:color="auto"/>
      </w:divBdr>
    </w:div>
    <w:div w:id="831683293">
      <w:bodyDiv w:val="1"/>
      <w:marLeft w:val="0"/>
      <w:marRight w:val="0"/>
      <w:marTop w:val="0"/>
      <w:marBottom w:val="0"/>
      <w:divBdr>
        <w:top w:val="none" w:sz="0" w:space="0" w:color="auto"/>
        <w:left w:val="none" w:sz="0" w:space="0" w:color="auto"/>
        <w:bottom w:val="none" w:sz="0" w:space="0" w:color="auto"/>
        <w:right w:val="none" w:sz="0" w:space="0" w:color="auto"/>
      </w:divBdr>
    </w:div>
    <w:div w:id="832911155">
      <w:bodyDiv w:val="1"/>
      <w:marLeft w:val="0"/>
      <w:marRight w:val="0"/>
      <w:marTop w:val="0"/>
      <w:marBottom w:val="0"/>
      <w:divBdr>
        <w:top w:val="none" w:sz="0" w:space="0" w:color="auto"/>
        <w:left w:val="none" w:sz="0" w:space="0" w:color="auto"/>
        <w:bottom w:val="none" w:sz="0" w:space="0" w:color="auto"/>
        <w:right w:val="none" w:sz="0" w:space="0" w:color="auto"/>
      </w:divBdr>
    </w:div>
    <w:div w:id="840893742">
      <w:bodyDiv w:val="1"/>
      <w:marLeft w:val="0"/>
      <w:marRight w:val="0"/>
      <w:marTop w:val="0"/>
      <w:marBottom w:val="0"/>
      <w:divBdr>
        <w:top w:val="none" w:sz="0" w:space="0" w:color="auto"/>
        <w:left w:val="none" w:sz="0" w:space="0" w:color="auto"/>
        <w:bottom w:val="none" w:sz="0" w:space="0" w:color="auto"/>
        <w:right w:val="none" w:sz="0" w:space="0" w:color="auto"/>
      </w:divBdr>
    </w:div>
    <w:div w:id="854223893">
      <w:bodyDiv w:val="1"/>
      <w:marLeft w:val="0"/>
      <w:marRight w:val="0"/>
      <w:marTop w:val="0"/>
      <w:marBottom w:val="0"/>
      <w:divBdr>
        <w:top w:val="none" w:sz="0" w:space="0" w:color="auto"/>
        <w:left w:val="none" w:sz="0" w:space="0" w:color="auto"/>
        <w:bottom w:val="none" w:sz="0" w:space="0" w:color="auto"/>
        <w:right w:val="none" w:sz="0" w:space="0" w:color="auto"/>
      </w:divBdr>
    </w:div>
    <w:div w:id="861749424">
      <w:bodyDiv w:val="1"/>
      <w:marLeft w:val="0"/>
      <w:marRight w:val="0"/>
      <w:marTop w:val="0"/>
      <w:marBottom w:val="0"/>
      <w:divBdr>
        <w:top w:val="none" w:sz="0" w:space="0" w:color="auto"/>
        <w:left w:val="none" w:sz="0" w:space="0" w:color="auto"/>
        <w:bottom w:val="none" w:sz="0" w:space="0" w:color="auto"/>
        <w:right w:val="none" w:sz="0" w:space="0" w:color="auto"/>
      </w:divBdr>
    </w:div>
    <w:div w:id="872350352">
      <w:bodyDiv w:val="1"/>
      <w:marLeft w:val="0"/>
      <w:marRight w:val="0"/>
      <w:marTop w:val="0"/>
      <w:marBottom w:val="0"/>
      <w:divBdr>
        <w:top w:val="none" w:sz="0" w:space="0" w:color="auto"/>
        <w:left w:val="none" w:sz="0" w:space="0" w:color="auto"/>
        <w:bottom w:val="none" w:sz="0" w:space="0" w:color="auto"/>
        <w:right w:val="none" w:sz="0" w:space="0" w:color="auto"/>
      </w:divBdr>
    </w:div>
    <w:div w:id="884753438">
      <w:bodyDiv w:val="1"/>
      <w:marLeft w:val="0"/>
      <w:marRight w:val="0"/>
      <w:marTop w:val="0"/>
      <w:marBottom w:val="0"/>
      <w:divBdr>
        <w:top w:val="none" w:sz="0" w:space="0" w:color="auto"/>
        <w:left w:val="none" w:sz="0" w:space="0" w:color="auto"/>
        <w:bottom w:val="none" w:sz="0" w:space="0" w:color="auto"/>
        <w:right w:val="none" w:sz="0" w:space="0" w:color="auto"/>
      </w:divBdr>
    </w:div>
    <w:div w:id="888033040">
      <w:bodyDiv w:val="1"/>
      <w:marLeft w:val="0"/>
      <w:marRight w:val="0"/>
      <w:marTop w:val="0"/>
      <w:marBottom w:val="0"/>
      <w:divBdr>
        <w:top w:val="none" w:sz="0" w:space="0" w:color="auto"/>
        <w:left w:val="none" w:sz="0" w:space="0" w:color="auto"/>
        <w:bottom w:val="none" w:sz="0" w:space="0" w:color="auto"/>
        <w:right w:val="none" w:sz="0" w:space="0" w:color="auto"/>
      </w:divBdr>
    </w:div>
    <w:div w:id="891573705">
      <w:bodyDiv w:val="1"/>
      <w:marLeft w:val="0"/>
      <w:marRight w:val="0"/>
      <w:marTop w:val="0"/>
      <w:marBottom w:val="0"/>
      <w:divBdr>
        <w:top w:val="none" w:sz="0" w:space="0" w:color="auto"/>
        <w:left w:val="none" w:sz="0" w:space="0" w:color="auto"/>
        <w:bottom w:val="none" w:sz="0" w:space="0" w:color="auto"/>
        <w:right w:val="none" w:sz="0" w:space="0" w:color="auto"/>
      </w:divBdr>
    </w:div>
    <w:div w:id="908930328">
      <w:bodyDiv w:val="1"/>
      <w:marLeft w:val="0"/>
      <w:marRight w:val="0"/>
      <w:marTop w:val="0"/>
      <w:marBottom w:val="0"/>
      <w:divBdr>
        <w:top w:val="none" w:sz="0" w:space="0" w:color="auto"/>
        <w:left w:val="none" w:sz="0" w:space="0" w:color="auto"/>
        <w:bottom w:val="none" w:sz="0" w:space="0" w:color="auto"/>
        <w:right w:val="none" w:sz="0" w:space="0" w:color="auto"/>
      </w:divBdr>
    </w:div>
    <w:div w:id="909313209">
      <w:bodyDiv w:val="1"/>
      <w:marLeft w:val="0"/>
      <w:marRight w:val="0"/>
      <w:marTop w:val="0"/>
      <w:marBottom w:val="0"/>
      <w:divBdr>
        <w:top w:val="none" w:sz="0" w:space="0" w:color="auto"/>
        <w:left w:val="none" w:sz="0" w:space="0" w:color="auto"/>
        <w:bottom w:val="none" w:sz="0" w:space="0" w:color="auto"/>
        <w:right w:val="none" w:sz="0" w:space="0" w:color="auto"/>
      </w:divBdr>
    </w:div>
    <w:div w:id="919288542">
      <w:bodyDiv w:val="1"/>
      <w:marLeft w:val="0"/>
      <w:marRight w:val="0"/>
      <w:marTop w:val="0"/>
      <w:marBottom w:val="0"/>
      <w:divBdr>
        <w:top w:val="none" w:sz="0" w:space="0" w:color="auto"/>
        <w:left w:val="none" w:sz="0" w:space="0" w:color="auto"/>
        <w:bottom w:val="none" w:sz="0" w:space="0" w:color="auto"/>
        <w:right w:val="none" w:sz="0" w:space="0" w:color="auto"/>
      </w:divBdr>
    </w:div>
    <w:div w:id="919943740">
      <w:bodyDiv w:val="1"/>
      <w:marLeft w:val="0"/>
      <w:marRight w:val="0"/>
      <w:marTop w:val="0"/>
      <w:marBottom w:val="0"/>
      <w:divBdr>
        <w:top w:val="none" w:sz="0" w:space="0" w:color="auto"/>
        <w:left w:val="none" w:sz="0" w:space="0" w:color="auto"/>
        <w:bottom w:val="none" w:sz="0" w:space="0" w:color="auto"/>
        <w:right w:val="none" w:sz="0" w:space="0" w:color="auto"/>
      </w:divBdr>
    </w:div>
    <w:div w:id="922031668">
      <w:bodyDiv w:val="1"/>
      <w:marLeft w:val="0"/>
      <w:marRight w:val="0"/>
      <w:marTop w:val="0"/>
      <w:marBottom w:val="0"/>
      <w:divBdr>
        <w:top w:val="none" w:sz="0" w:space="0" w:color="auto"/>
        <w:left w:val="none" w:sz="0" w:space="0" w:color="auto"/>
        <w:bottom w:val="none" w:sz="0" w:space="0" w:color="auto"/>
        <w:right w:val="none" w:sz="0" w:space="0" w:color="auto"/>
      </w:divBdr>
    </w:div>
    <w:div w:id="928003583">
      <w:bodyDiv w:val="1"/>
      <w:marLeft w:val="0"/>
      <w:marRight w:val="0"/>
      <w:marTop w:val="0"/>
      <w:marBottom w:val="0"/>
      <w:divBdr>
        <w:top w:val="none" w:sz="0" w:space="0" w:color="auto"/>
        <w:left w:val="none" w:sz="0" w:space="0" w:color="auto"/>
        <w:bottom w:val="none" w:sz="0" w:space="0" w:color="auto"/>
        <w:right w:val="none" w:sz="0" w:space="0" w:color="auto"/>
      </w:divBdr>
    </w:div>
    <w:div w:id="932054463">
      <w:bodyDiv w:val="1"/>
      <w:marLeft w:val="0"/>
      <w:marRight w:val="0"/>
      <w:marTop w:val="0"/>
      <w:marBottom w:val="0"/>
      <w:divBdr>
        <w:top w:val="none" w:sz="0" w:space="0" w:color="auto"/>
        <w:left w:val="none" w:sz="0" w:space="0" w:color="auto"/>
        <w:bottom w:val="none" w:sz="0" w:space="0" w:color="auto"/>
        <w:right w:val="none" w:sz="0" w:space="0" w:color="auto"/>
      </w:divBdr>
    </w:div>
    <w:div w:id="934438300">
      <w:bodyDiv w:val="1"/>
      <w:marLeft w:val="0"/>
      <w:marRight w:val="0"/>
      <w:marTop w:val="0"/>
      <w:marBottom w:val="0"/>
      <w:divBdr>
        <w:top w:val="none" w:sz="0" w:space="0" w:color="auto"/>
        <w:left w:val="none" w:sz="0" w:space="0" w:color="auto"/>
        <w:bottom w:val="none" w:sz="0" w:space="0" w:color="auto"/>
        <w:right w:val="none" w:sz="0" w:space="0" w:color="auto"/>
      </w:divBdr>
    </w:div>
    <w:div w:id="954796359">
      <w:bodyDiv w:val="1"/>
      <w:marLeft w:val="0"/>
      <w:marRight w:val="0"/>
      <w:marTop w:val="0"/>
      <w:marBottom w:val="0"/>
      <w:divBdr>
        <w:top w:val="none" w:sz="0" w:space="0" w:color="auto"/>
        <w:left w:val="none" w:sz="0" w:space="0" w:color="auto"/>
        <w:bottom w:val="none" w:sz="0" w:space="0" w:color="auto"/>
        <w:right w:val="none" w:sz="0" w:space="0" w:color="auto"/>
      </w:divBdr>
    </w:div>
    <w:div w:id="962422690">
      <w:bodyDiv w:val="1"/>
      <w:marLeft w:val="0"/>
      <w:marRight w:val="0"/>
      <w:marTop w:val="0"/>
      <w:marBottom w:val="0"/>
      <w:divBdr>
        <w:top w:val="none" w:sz="0" w:space="0" w:color="auto"/>
        <w:left w:val="none" w:sz="0" w:space="0" w:color="auto"/>
        <w:bottom w:val="none" w:sz="0" w:space="0" w:color="auto"/>
        <w:right w:val="none" w:sz="0" w:space="0" w:color="auto"/>
      </w:divBdr>
    </w:div>
    <w:div w:id="965887179">
      <w:bodyDiv w:val="1"/>
      <w:marLeft w:val="0"/>
      <w:marRight w:val="0"/>
      <w:marTop w:val="0"/>
      <w:marBottom w:val="0"/>
      <w:divBdr>
        <w:top w:val="none" w:sz="0" w:space="0" w:color="auto"/>
        <w:left w:val="none" w:sz="0" w:space="0" w:color="auto"/>
        <w:bottom w:val="none" w:sz="0" w:space="0" w:color="auto"/>
        <w:right w:val="none" w:sz="0" w:space="0" w:color="auto"/>
      </w:divBdr>
    </w:div>
    <w:div w:id="987974301">
      <w:bodyDiv w:val="1"/>
      <w:marLeft w:val="0"/>
      <w:marRight w:val="0"/>
      <w:marTop w:val="0"/>
      <w:marBottom w:val="0"/>
      <w:divBdr>
        <w:top w:val="none" w:sz="0" w:space="0" w:color="auto"/>
        <w:left w:val="none" w:sz="0" w:space="0" w:color="auto"/>
        <w:bottom w:val="none" w:sz="0" w:space="0" w:color="auto"/>
        <w:right w:val="none" w:sz="0" w:space="0" w:color="auto"/>
      </w:divBdr>
      <w:divsChild>
        <w:div w:id="2016494281">
          <w:marLeft w:val="0"/>
          <w:marRight w:val="0"/>
          <w:marTop w:val="0"/>
          <w:marBottom w:val="0"/>
          <w:divBdr>
            <w:top w:val="none" w:sz="0" w:space="0" w:color="auto"/>
            <w:left w:val="none" w:sz="0" w:space="0" w:color="auto"/>
            <w:bottom w:val="none" w:sz="0" w:space="0" w:color="auto"/>
            <w:right w:val="none" w:sz="0" w:space="0" w:color="auto"/>
          </w:divBdr>
        </w:div>
      </w:divsChild>
    </w:div>
    <w:div w:id="997423910">
      <w:bodyDiv w:val="1"/>
      <w:marLeft w:val="0"/>
      <w:marRight w:val="0"/>
      <w:marTop w:val="0"/>
      <w:marBottom w:val="0"/>
      <w:divBdr>
        <w:top w:val="none" w:sz="0" w:space="0" w:color="auto"/>
        <w:left w:val="none" w:sz="0" w:space="0" w:color="auto"/>
        <w:bottom w:val="none" w:sz="0" w:space="0" w:color="auto"/>
        <w:right w:val="none" w:sz="0" w:space="0" w:color="auto"/>
      </w:divBdr>
    </w:div>
    <w:div w:id="1011377757">
      <w:bodyDiv w:val="1"/>
      <w:marLeft w:val="0"/>
      <w:marRight w:val="0"/>
      <w:marTop w:val="0"/>
      <w:marBottom w:val="0"/>
      <w:divBdr>
        <w:top w:val="none" w:sz="0" w:space="0" w:color="auto"/>
        <w:left w:val="none" w:sz="0" w:space="0" w:color="auto"/>
        <w:bottom w:val="none" w:sz="0" w:space="0" w:color="auto"/>
        <w:right w:val="none" w:sz="0" w:space="0" w:color="auto"/>
      </w:divBdr>
    </w:div>
    <w:div w:id="1029647477">
      <w:bodyDiv w:val="1"/>
      <w:marLeft w:val="0"/>
      <w:marRight w:val="0"/>
      <w:marTop w:val="0"/>
      <w:marBottom w:val="0"/>
      <w:divBdr>
        <w:top w:val="none" w:sz="0" w:space="0" w:color="auto"/>
        <w:left w:val="none" w:sz="0" w:space="0" w:color="auto"/>
        <w:bottom w:val="none" w:sz="0" w:space="0" w:color="auto"/>
        <w:right w:val="none" w:sz="0" w:space="0" w:color="auto"/>
      </w:divBdr>
    </w:div>
    <w:div w:id="1029841021">
      <w:bodyDiv w:val="1"/>
      <w:marLeft w:val="0"/>
      <w:marRight w:val="0"/>
      <w:marTop w:val="0"/>
      <w:marBottom w:val="0"/>
      <w:divBdr>
        <w:top w:val="none" w:sz="0" w:space="0" w:color="auto"/>
        <w:left w:val="none" w:sz="0" w:space="0" w:color="auto"/>
        <w:bottom w:val="none" w:sz="0" w:space="0" w:color="auto"/>
        <w:right w:val="none" w:sz="0" w:space="0" w:color="auto"/>
      </w:divBdr>
    </w:div>
    <w:div w:id="1036585190">
      <w:bodyDiv w:val="1"/>
      <w:marLeft w:val="0"/>
      <w:marRight w:val="0"/>
      <w:marTop w:val="0"/>
      <w:marBottom w:val="0"/>
      <w:divBdr>
        <w:top w:val="none" w:sz="0" w:space="0" w:color="auto"/>
        <w:left w:val="none" w:sz="0" w:space="0" w:color="auto"/>
        <w:bottom w:val="none" w:sz="0" w:space="0" w:color="auto"/>
        <w:right w:val="none" w:sz="0" w:space="0" w:color="auto"/>
      </w:divBdr>
    </w:div>
    <w:div w:id="1045638771">
      <w:bodyDiv w:val="1"/>
      <w:marLeft w:val="0"/>
      <w:marRight w:val="0"/>
      <w:marTop w:val="0"/>
      <w:marBottom w:val="0"/>
      <w:divBdr>
        <w:top w:val="none" w:sz="0" w:space="0" w:color="auto"/>
        <w:left w:val="none" w:sz="0" w:space="0" w:color="auto"/>
        <w:bottom w:val="none" w:sz="0" w:space="0" w:color="auto"/>
        <w:right w:val="none" w:sz="0" w:space="0" w:color="auto"/>
      </w:divBdr>
    </w:div>
    <w:div w:id="1050805325">
      <w:bodyDiv w:val="1"/>
      <w:marLeft w:val="0"/>
      <w:marRight w:val="0"/>
      <w:marTop w:val="0"/>
      <w:marBottom w:val="0"/>
      <w:divBdr>
        <w:top w:val="none" w:sz="0" w:space="0" w:color="auto"/>
        <w:left w:val="none" w:sz="0" w:space="0" w:color="auto"/>
        <w:bottom w:val="none" w:sz="0" w:space="0" w:color="auto"/>
        <w:right w:val="none" w:sz="0" w:space="0" w:color="auto"/>
      </w:divBdr>
    </w:div>
    <w:div w:id="1083063295">
      <w:bodyDiv w:val="1"/>
      <w:marLeft w:val="0"/>
      <w:marRight w:val="0"/>
      <w:marTop w:val="0"/>
      <w:marBottom w:val="0"/>
      <w:divBdr>
        <w:top w:val="none" w:sz="0" w:space="0" w:color="auto"/>
        <w:left w:val="none" w:sz="0" w:space="0" w:color="auto"/>
        <w:bottom w:val="none" w:sz="0" w:space="0" w:color="auto"/>
        <w:right w:val="none" w:sz="0" w:space="0" w:color="auto"/>
      </w:divBdr>
    </w:div>
    <w:div w:id="1090807708">
      <w:bodyDiv w:val="1"/>
      <w:marLeft w:val="0"/>
      <w:marRight w:val="0"/>
      <w:marTop w:val="0"/>
      <w:marBottom w:val="0"/>
      <w:divBdr>
        <w:top w:val="none" w:sz="0" w:space="0" w:color="auto"/>
        <w:left w:val="none" w:sz="0" w:space="0" w:color="auto"/>
        <w:bottom w:val="none" w:sz="0" w:space="0" w:color="auto"/>
        <w:right w:val="none" w:sz="0" w:space="0" w:color="auto"/>
      </w:divBdr>
    </w:div>
    <w:div w:id="1093476902">
      <w:bodyDiv w:val="1"/>
      <w:marLeft w:val="0"/>
      <w:marRight w:val="0"/>
      <w:marTop w:val="0"/>
      <w:marBottom w:val="0"/>
      <w:divBdr>
        <w:top w:val="none" w:sz="0" w:space="0" w:color="auto"/>
        <w:left w:val="none" w:sz="0" w:space="0" w:color="auto"/>
        <w:bottom w:val="none" w:sz="0" w:space="0" w:color="auto"/>
        <w:right w:val="none" w:sz="0" w:space="0" w:color="auto"/>
      </w:divBdr>
    </w:div>
    <w:div w:id="1100636808">
      <w:bodyDiv w:val="1"/>
      <w:marLeft w:val="0"/>
      <w:marRight w:val="0"/>
      <w:marTop w:val="0"/>
      <w:marBottom w:val="0"/>
      <w:divBdr>
        <w:top w:val="none" w:sz="0" w:space="0" w:color="auto"/>
        <w:left w:val="none" w:sz="0" w:space="0" w:color="auto"/>
        <w:bottom w:val="none" w:sz="0" w:space="0" w:color="auto"/>
        <w:right w:val="none" w:sz="0" w:space="0" w:color="auto"/>
      </w:divBdr>
    </w:div>
    <w:div w:id="1107313459">
      <w:bodyDiv w:val="1"/>
      <w:marLeft w:val="0"/>
      <w:marRight w:val="0"/>
      <w:marTop w:val="0"/>
      <w:marBottom w:val="0"/>
      <w:divBdr>
        <w:top w:val="none" w:sz="0" w:space="0" w:color="auto"/>
        <w:left w:val="none" w:sz="0" w:space="0" w:color="auto"/>
        <w:bottom w:val="none" w:sz="0" w:space="0" w:color="auto"/>
        <w:right w:val="none" w:sz="0" w:space="0" w:color="auto"/>
      </w:divBdr>
    </w:div>
    <w:div w:id="1113326300">
      <w:bodyDiv w:val="1"/>
      <w:marLeft w:val="0"/>
      <w:marRight w:val="0"/>
      <w:marTop w:val="0"/>
      <w:marBottom w:val="0"/>
      <w:divBdr>
        <w:top w:val="none" w:sz="0" w:space="0" w:color="auto"/>
        <w:left w:val="none" w:sz="0" w:space="0" w:color="auto"/>
        <w:bottom w:val="none" w:sz="0" w:space="0" w:color="auto"/>
        <w:right w:val="none" w:sz="0" w:space="0" w:color="auto"/>
      </w:divBdr>
    </w:div>
    <w:div w:id="1125739068">
      <w:bodyDiv w:val="1"/>
      <w:marLeft w:val="0"/>
      <w:marRight w:val="0"/>
      <w:marTop w:val="0"/>
      <w:marBottom w:val="0"/>
      <w:divBdr>
        <w:top w:val="none" w:sz="0" w:space="0" w:color="auto"/>
        <w:left w:val="none" w:sz="0" w:space="0" w:color="auto"/>
        <w:bottom w:val="none" w:sz="0" w:space="0" w:color="auto"/>
        <w:right w:val="none" w:sz="0" w:space="0" w:color="auto"/>
      </w:divBdr>
    </w:div>
    <w:div w:id="1150294642">
      <w:bodyDiv w:val="1"/>
      <w:marLeft w:val="0"/>
      <w:marRight w:val="0"/>
      <w:marTop w:val="0"/>
      <w:marBottom w:val="0"/>
      <w:divBdr>
        <w:top w:val="none" w:sz="0" w:space="0" w:color="auto"/>
        <w:left w:val="none" w:sz="0" w:space="0" w:color="auto"/>
        <w:bottom w:val="none" w:sz="0" w:space="0" w:color="auto"/>
        <w:right w:val="none" w:sz="0" w:space="0" w:color="auto"/>
      </w:divBdr>
    </w:div>
    <w:div w:id="1156725428">
      <w:bodyDiv w:val="1"/>
      <w:marLeft w:val="0"/>
      <w:marRight w:val="0"/>
      <w:marTop w:val="0"/>
      <w:marBottom w:val="0"/>
      <w:divBdr>
        <w:top w:val="none" w:sz="0" w:space="0" w:color="auto"/>
        <w:left w:val="none" w:sz="0" w:space="0" w:color="auto"/>
        <w:bottom w:val="none" w:sz="0" w:space="0" w:color="auto"/>
        <w:right w:val="none" w:sz="0" w:space="0" w:color="auto"/>
      </w:divBdr>
    </w:div>
    <w:div w:id="1168442831">
      <w:bodyDiv w:val="1"/>
      <w:marLeft w:val="0"/>
      <w:marRight w:val="0"/>
      <w:marTop w:val="0"/>
      <w:marBottom w:val="0"/>
      <w:divBdr>
        <w:top w:val="none" w:sz="0" w:space="0" w:color="auto"/>
        <w:left w:val="none" w:sz="0" w:space="0" w:color="auto"/>
        <w:bottom w:val="none" w:sz="0" w:space="0" w:color="auto"/>
        <w:right w:val="none" w:sz="0" w:space="0" w:color="auto"/>
      </w:divBdr>
    </w:div>
    <w:div w:id="1172572243">
      <w:bodyDiv w:val="1"/>
      <w:marLeft w:val="0"/>
      <w:marRight w:val="0"/>
      <w:marTop w:val="0"/>
      <w:marBottom w:val="0"/>
      <w:divBdr>
        <w:top w:val="none" w:sz="0" w:space="0" w:color="auto"/>
        <w:left w:val="none" w:sz="0" w:space="0" w:color="auto"/>
        <w:bottom w:val="none" w:sz="0" w:space="0" w:color="auto"/>
        <w:right w:val="none" w:sz="0" w:space="0" w:color="auto"/>
      </w:divBdr>
    </w:div>
    <w:div w:id="1184246449">
      <w:bodyDiv w:val="1"/>
      <w:marLeft w:val="0"/>
      <w:marRight w:val="0"/>
      <w:marTop w:val="0"/>
      <w:marBottom w:val="0"/>
      <w:divBdr>
        <w:top w:val="none" w:sz="0" w:space="0" w:color="auto"/>
        <w:left w:val="none" w:sz="0" w:space="0" w:color="auto"/>
        <w:bottom w:val="none" w:sz="0" w:space="0" w:color="auto"/>
        <w:right w:val="none" w:sz="0" w:space="0" w:color="auto"/>
      </w:divBdr>
    </w:div>
    <w:div w:id="1191340294">
      <w:bodyDiv w:val="1"/>
      <w:marLeft w:val="0"/>
      <w:marRight w:val="0"/>
      <w:marTop w:val="0"/>
      <w:marBottom w:val="0"/>
      <w:divBdr>
        <w:top w:val="none" w:sz="0" w:space="0" w:color="auto"/>
        <w:left w:val="none" w:sz="0" w:space="0" w:color="auto"/>
        <w:bottom w:val="none" w:sz="0" w:space="0" w:color="auto"/>
        <w:right w:val="none" w:sz="0" w:space="0" w:color="auto"/>
      </w:divBdr>
    </w:div>
    <w:div w:id="1204904321">
      <w:bodyDiv w:val="1"/>
      <w:marLeft w:val="0"/>
      <w:marRight w:val="0"/>
      <w:marTop w:val="0"/>
      <w:marBottom w:val="0"/>
      <w:divBdr>
        <w:top w:val="none" w:sz="0" w:space="0" w:color="auto"/>
        <w:left w:val="none" w:sz="0" w:space="0" w:color="auto"/>
        <w:bottom w:val="none" w:sz="0" w:space="0" w:color="auto"/>
        <w:right w:val="none" w:sz="0" w:space="0" w:color="auto"/>
      </w:divBdr>
    </w:div>
    <w:div w:id="1239555778">
      <w:bodyDiv w:val="1"/>
      <w:marLeft w:val="0"/>
      <w:marRight w:val="0"/>
      <w:marTop w:val="0"/>
      <w:marBottom w:val="0"/>
      <w:divBdr>
        <w:top w:val="none" w:sz="0" w:space="0" w:color="auto"/>
        <w:left w:val="none" w:sz="0" w:space="0" w:color="auto"/>
        <w:bottom w:val="none" w:sz="0" w:space="0" w:color="auto"/>
        <w:right w:val="none" w:sz="0" w:space="0" w:color="auto"/>
      </w:divBdr>
    </w:div>
    <w:div w:id="1240290314">
      <w:bodyDiv w:val="1"/>
      <w:marLeft w:val="0"/>
      <w:marRight w:val="0"/>
      <w:marTop w:val="0"/>
      <w:marBottom w:val="0"/>
      <w:divBdr>
        <w:top w:val="none" w:sz="0" w:space="0" w:color="auto"/>
        <w:left w:val="none" w:sz="0" w:space="0" w:color="auto"/>
        <w:bottom w:val="none" w:sz="0" w:space="0" w:color="auto"/>
        <w:right w:val="none" w:sz="0" w:space="0" w:color="auto"/>
      </w:divBdr>
    </w:div>
    <w:div w:id="1243099251">
      <w:bodyDiv w:val="1"/>
      <w:marLeft w:val="0"/>
      <w:marRight w:val="0"/>
      <w:marTop w:val="0"/>
      <w:marBottom w:val="0"/>
      <w:divBdr>
        <w:top w:val="none" w:sz="0" w:space="0" w:color="auto"/>
        <w:left w:val="none" w:sz="0" w:space="0" w:color="auto"/>
        <w:bottom w:val="none" w:sz="0" w:space="0" w:color="auto"/>
        <w:right w:val="none" w:sz="0" w:space="0" w:color="auto"/>
      </w:divBdr>
    </w:div>
    <w:div w:id="1248270264">
      <w:bodyDiv w:val="1"/>
      <w:marLeft w:val="0"/>
      <w:marRight w:val="0"/>
      <w:marTop w:val="0"/>
      <w:marBottom w:val="0"/>
      <w:divBdr>
        <w:top w:val="none" w:sz="0" w:space="0" w:color="auto"/>
        <w:left w:val="none" w:sz="0" w:space="0" w:color="auto"/>
        <w:bottom w:val="none" w:sz="0" w:space="0" w:color="auto"/>
        <w:right w:val="none" w:sz="0" w:space="0" w:color="auto"/>
      </w:divBdr>
    </w:div>
    <w:div w:id="1250576142">
      <w:bodyDiv w:val="1"/>
      <w:marLeft w:val="0"/>
      <w:marRight w:val="0"/>
      <w:marTop w:val="0"/>
      <w:marBottom w:val="0"/>
      <w:divBdr>
        <w:top w:val="none" w:sz="0" w:space="0" w:color="auto"/>
        <w:left w:val="none" w:sz="0" w:space="0" w:color="auto"/>
        <w:bottom w:val="none" w:sz="0" w:space="0" w:color="auto"/>
        <w:right w:val="none" w:sz="0" w:space="0" w:color="auto"/>
      </w:divBdr>
    </w:div>
    <w:div w:id="1260531247">
      <w:bodyDiv w:val="1"/>
      <w:marLeft w:val="0"/>
      <w:marRight w:val="0"/>
      <w:marTop w:val="0"/>
      <w:marBottom w:val="0"/>
      <w:divBdr>
        <w:top w:val="none" w:sz="0" w:space="0" w:color="auto"/>
        <w:left w:val="none" w:sz="0" w:space="0" w:color="auto"/>
        <w:bottom w:val="none" w:sz="0" w:space="0" w:color="auto"/>
        <w:right w:val="none" w:sz="0" w:space="0" w:color="auto"/>
      </w:divBdr>
    </w:div>
    <w:div w:id="1269393227">
      <w:bodyDiv w:val="1"/>
      <w:marLeft w:val="0"/>
      <w:marRight w:val="0"/>
      <w:marTop w:val="0"/>
      <w:marBottom w:val="0"/>
      <w:divBdr>
        <w:top w:val="none" w:sz="0" w:space="0" w:color="auto"/>
        <w:left w:val="none" w:sz="0" w:space="0" w:color="auto"/>
        <w:bottom w:val="none" w:sz="0" w:space="0" w:color="auto"/>
        <w:right w:val="none" w:sz="0" w:space="0" w:color="auto"/>
      </w:divBdr>
    </w:div>
    <w:div w:id="1274164737">
      <w:bodyDiv w:val="1"/>
      <w:marLeft w:val="0"/>
      <w:marRight w:val="0"/>
      <w:marTop w:val="0"/>
      <w:marBottom w:val="0"/>
      <w:divBdr>
        <w:top w:val="none" w:sz="0" w:space="0" w:color="auto"/>
        <w:left w:val="none" w:sz="0" w:space="0" w:color="auto"/>
        <w:bottom w:val="none" w:sz="0" w:space="0" w:color="auto"/>
        <w:right w:val="none" w:sz="0" w:space="0" w:color="auto"/>
      </w:divBdr>
    </w:div>
    <w:div w:id="1288394470">
      <w:bodyDiv w:val="1"/>
      <w:marLeft w:val="0"/>
      <w:marRight w:val="0"/>
      <w:marTop w:val="0"/>
      <w:marBottom w:val="0"/>
      <w:divBdr>
        <w:top w:val="none" w:sz="0" w:space="0" w:color="auto"/>
        <w:left w:val="none" w:sz="0" w:space="0" w:color="auto"/>
        <w:bottom w:val="none" w:sz="0" w:space="0" w:color="auto"/>
        <w:right w:val="none" w:sz="0" w:space="0" w:color="auto"/>
      </w:divBdr>
    </w:div>
    <w:div w:id="1317030436">
      <w:bodyDiv w:val="1"/>
      <w:marLeft w:val="0"/>
      <w:marRight w:val="0"/>
      <w:marTop w:val="0"/>
      <w:marBottom w:val="0"/>
      <w:divBdr>
        <w:top w:val="none" w:sz="0" w:space="0" w:color="auto"/>
        <w:left w:val="none" w:sz="0" w:space="0" w:color="auto"/>
        <w:bottom w:val="none" w:sz="0" w:space="0" w:color="auto"/>
        <w:right w:val="none" w:sz="0" w:space="0" w:color="auto"/>
      </w:divBdr>
    </w:div>
    <w:div w:id="1326595322">
      <w:bodyDiv w:val="1"/>
      <w:marLeft w:val="0"/>
      <w:marRight w:val="0"/>
      <w:marTop w:val="0"/>
      <w:marBottom w:val="0"/>
      <w:divBdr>
        <w:top w:val="none" w:sz="0" w:space="0" w:color="auto"/>
        <w:left w:val="none" w:sz="0" w:space="0" w:color="auto"/>
        <w:bottom w:val="none" w:sz="0" w:space="0" w:color="auto"/>
        <w:right w:val="none" w:sz="0" w:space="0" w:color="auto"/>
      </w:divBdr>
    </w:div>
    <w:div w:id="1345398022">
      <w:bodyDiv w:val="1"/>
      <w:marLeft w:val="0"/>
      <w:marRight w:val="0"/>
      <w:marTop w:val="0"/>
      <w:marBottom w:val="0"/>
      <w:divBdr>
        <w:top w:val="none" w:sz="0" w:space="0" w:color="auto"/>
        <w:left w:val="none" w:sz="0" w:space="0" w:color="auto"/>
        <w:bottom w:val="none" w:sz="0" w:space="0" w:color="auto"/>
        <w:right w:val="none" w:sz="0" w:space="0" w:color="auto"/>
      </w:divBdr>
      <w:divsChild>
        <w:div w:id="819660149">
          <w:marLeft w:val="0"/>
          <w:marRight w:val="0"/>
          <w:marTop w:val="0"/>
          <w:marBottom w:val="0"/>
          <w:divBdr>
            <w:top w:val="none" w:sz="0" w:space="0" w:color="auto"/>
            <w:left w:val="none" w:sz="0" w:space="0" w:color="auto"/>
            <w:bottom w:val="none" w:sz="0" w:space="0" w:color="auto"/>
            <w:right w:val="none" w:sz="0" w:space="0" w:color="auto"/>
          </w:divBdr>
          <w:divsChild>
            <w:div w:id="387267476">
              <w:marLeft w:val="0"/>
              <w:marRight w:val="0"/>
              <w:marTop w:val="0"/>
              <w:marBottom w:val="0"/>
              <w:divBdr>
                <w:top w:val="none" w:sz="0" w:space="0" w:color="auto"/>
                <w:left w:val="none" w:sz="0" w:space="0" w:color="auto"/>
                <w:bottom w:val="none" w:sz="0" w:space="0" w:color="auto"/>
                <w:right w:val="none" w:sz="0" w:space="0" w:color="auto"/>
              </w:divBdr>
            </w:div>
            <w:div w:id="926812240">
              <w:marLeft w:val="0"/>
              <w:marRight w:val="0"/>
              <w:marTop w:val="0"/>
              <w:marBottom w:val="0"/>
              <w:divBdr>
                <w:top w:val="none" w:sz="0" w:space="0" w:color="auto"/>
                <w:left w:val="none" w:sz="0" w:space="0" w:color="auto"/>
                <w:bottom w:val="none" w:sz="0" w:space="0" w:color="auto"/>
                <w:right w:val="none" w:sz="0" w:space="0" w:color="auto"/>
              </w:divBdr>
            </w:div>
            <w:div w:id="1569923992">
              <w:marLeft w:val="0"/>
              <w:marRight w:val="0"/>
              <w:marTop w:val="0"/>
              <w:marBottom w:val="0"/>
              <w:divBdr>
                <w:top w:val="none" w:sz="0" w:space="0" w:color="auto"/>
                <w:left w:val="none" w:sz="0" w:space="0" w:color="auto"/>
                <w:bottom w:val="none" w:sz="0" w:space="0" w:color="auto"/>
                <w:right w:val="none" w:sz="0" w:space="0" w:color="auto"/>
              </w:divBdr>
            </w:div>
            <w:div w:id="1659920986">
              <w:marLeft w:val="0"/>
              <w:marRight w:val="0"/>
              <w:marTop w:val="0"/>
              <w:marBottom w:val="0"/>
              <w:divBdr>
                <w:top w:val="none" w:sz="0" w:space="0" w:color="auto"/>
                <w:left w:val="none" w:sz="0" w:space="0" w:color="auto"/>
                <w:bottom w:val="none" w:sz="0" w:space="0" w:color="auto"/>
                <w:right w:val="none" w:sz="0" w:space="0" w:color="auto"/>
              </w:divBdr>
            </w:div>
            <w:div w:id="1857382711">
              <w:marLeft w:val="0"/>
              <w:marRight w:val="0"/>
              <w:marTop w:val="0"/>
              <w:marBottom w:val="0"/>
              <w:divBdr>
                <w:top w:val="none" w:sz="0" w:space="0" w:color="auto"/>
                <w:left w:val="none" w:sz="0" w:space="0" w:color="auto"/>
                <w:bottom w:val="none" w:sz="0" w:space="0" w:color="auto"/>
                <w:right w:val="none" w:sz="0" w:space="0" w:color="auto"/>
              </w:divBdr>
            </w:div>
            <w:div w:id="20243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0761">
      <w:bodyDiv w:val="1"/>
      <w:marLeft w:val="0"/>
      <w:marRight w:val="0"/>
      <w:marTop w:val="0"/>
      <w:marBottom w:val="0"/>
      <w:divBdr>
        <w:top w:val="none" w:sz="0" w:space="0" w:color="auto"/>
        <w:left w:val="none" w:sz="0" w:space="0" w:color="auto"/>
        <w:bottom w:val="none" w:sz="0" w:space="0" w:color="auto"/>
        <w:right w:val="none" w:sz="0" w:space="0" w:color="auto"/>
      </w:divBdr>
    </w:div>
    <w:div w:id="1359352576">
      <w:bodyDiv w:val="1"/>
      <w:marLeft w:val="0"/>
      <w:marRight w:val="0"/>
      <w:marTop w:val="0"/>
      <w:marBottom w:val="0"/>
      <w:divBdr>
        <w:top w:val="none" w:sz="0" w:space="0" w:color="auto"/>
        <w:left w:val="none" w:sz="0" w:space="0" w:color="auto"/>
        <w:bottom w:val="none" w:sz="0" w:space="0" w:color="auto"/>
        <w:right w:val="none" w:sz="0" w:space="0" w:color="auto"/>
      </w:divBdr>
    </w:div>
    <w:div w:id="1360163035">
      <w:bodyDiv w:val="1"/>
      <w:marLeft w:val="0"/>
      <w:marRight w:val="0"/>
      <w:marTop w:val="0"/>
      <w:marBottom w:val="0"/>
      <w:divBdr>
        <w:top w:val="none" w:sz="0" w:space="0" w:color="auto"/>
        <w:left w:val="none" w:sz="0" w:space="0" w:color="auto"/>
        <w:bottom w:val="none" w:sz="0" w:space="0" w:color="auto"/>
        <w:right w:val="none" w:sz="0" w:space="0" w:color="auto"/>
      </w:divBdr>
    </w:div>
    <w:div w:id="1361122821">
      <w:bodyDiv w:val="1"/>
      <w:marLeft w:val="0"/>
      <w:marRight w:val="0"/>
      <w:marTop w:val="0"/>
      <w:marBottom w:val="0"/>
      <w:divBdr>
        <w:top w:val="none" w:sz="0" w:space="0" w:color="auto"/>
        <w:left w:val="none" w:sz="0" w:space="0" w:color="auto"/>
        <w:bottom w:val="none" w:sz="0" w:space="0" w:color="auto"/>
        <w:right w:val="none" w:sz="0" w:space="0" w:color="auto"/>
      </w:divBdr>
    </w:div>
    <w:div w:id="1364281176">
      <w:bodyDiv w:val="1"/>
      <w:marLeft w:val="0"/>
      <w:marRight w:val="0"/>
      <w:marTop w:val="0"/>
      <w:marBottom w:val="0"/>
      <w:divBdr>
        <w:top w:val="none" w:sz="0" w:space="0" w:color="auto"/>
        <w:left w:val="none" w:sz="0" w:space="0" w:color="auto"/>
        <w:bottom w:val="none" w:sz="0" w:space="0" w:color="auto"/>
        <w:right w:val="none" w:sz="0" w:space="0" w:color="auto"/>
      </w:divBdr>
    </w:div>
    <w:div w:id="1371144705">
      <w:bodyDiv w:val="1"/>
      <w:marLeft w:val="0"/>
      <w:marRight w:val="0"/>
      <w:marTop w:val="0"/>
      <w:marBottom w:val="0"/>
      <w:divBdr>
        <w:top w:val="none" w:sz="0" w:space="0" w:color="auto"/>
        <w:left w:val="none" w:sz="0" w:space="0" w:color="auto"/>
        <w:bottom w:val="none" w:sz="0" w:space="0" w:color="auto"/>
        <w:right w:val="none" w:sz="0" w:space="0" w:color="auto"/>
      </w:divBdr>
    </w:div>
    <w:div w:id="1380592319">
      <w:bodyDiv w:val="1"/>
      <w:marLeft w:val="0"/>
      <w:marRight w:val="0"/>
      <w:marTop w:val="0"/>
      <w:marBottom w:val="0"/>
      <w:divBdr>
        <w:top w:val="none" w:sz="0" w:space="0" w:color="auto"/>
        <w:left w:val="none" w:sz="0" w:space="0" w:color="auto"/>
        <w:bottom w:val="none" w:sz="0" w:space="0" w:color="auto"/>
        <w:right w:val="none" w:sz="0" w:space="0" w:color="auto"/>
      </w:divBdr>
    </w:div>
    <w:div w:id="1390154949">
      <w:bodyDiv w:val="1"/>
      <w:marLeft w:val="0"/>
      <w:marRight w:val="0"/>
      <w:marTop w:val="0"/>
      <w:marBottom w:val="0"/>
      <w:divBdr>
        <w:top w:val="none" w:sz="0" w:space="0" w:color="auto"/>
        <w:left w:val="none" w:sz="0" w:space="0" w:color="auto"/>
        <w:bottom w:val="none" w:sz="0" w:space="0" w:color="auto"/>
        <w:right w:val="none" w:sz="0" w:space="0" w:color="auto"/>
      </w:divBdr>
    </w:div>
    <w:div w:id="1396976009">
      <w:bodyDiv w:val="1"/>
      <w:marLeft w:val="0"/>
      <w:marRight w:val="0"/>
      <w:marTop w:val="0"/>
      <w:marBottom w:val="0"/>
      <w:divBdr>
        <w:top w:val="none" w:sz="0" w:space="0" w:color="auto"/>
        <w:left w:val="none" w:sz="0" w:space="0" w:color="auto"/>
        <w:bottom w:val="none" w:sz="0" w:space="0" w:color="auto"/>
        <w:right w:val="none" w:sz="0" w:space="0" w:color="auto"/>
      </w:divBdr>
    </w:div>
    <w:div w:id="1454982536">
      <w:bodyDiv w:val="1"/>
      <w:marLeft w:val="0"/>
      <w:marRight w:val="0"/>
      <w:marTop w:val="0"/>
      <w:marBottom w:val="0"/>
      <w:divBdr>
        <w:top w:val="none" w:sz="0" w:space="0" w:color="auto"/>
        <w:left w:val="none" w:sz="0" w:space="0" w:color="auto"/>
        <w:bottom w:val="none" w:sz="0" w:space="0" w:color="auto"/>
        <w:right w:val="none" w:sz="0" w:space="0" w:color="auto"/>
      </w:divBdr>
    </w:div>
    <w:div w:id="1476332390">
      <w:bodyDiv w:val="1"/>
      <w:marLeft w:val="0"/>
      <w:marRight w:val="0"/>
      <w:marTop w:val="0"/>
      <w:marBottom w:val="0"/>
      <w:divBdr>
        <w:top w:val="none" w:sz="0" w:space="0" w:color="auto"/>
        <w:left w:val="none" w:sz="0" w:space="0" w:color="auto"/>
        <w:bottom w:val="none" w:sz="0" w:space="0" w:color="auto"/>
        <w:right w:val="none" w:sz="0" w:space="0" w:color="auto"/>
      </w:divBdr>
    </w:div>
    <w:div w:id="1517576008">
      <w:bodyDiv w:val="1"/>
      <w:marLeft w:val="0"/>
      <w:marRight w:val="0"/>
      <w:marTop w:val="0"/>
      <w:marBottom w:val="0"/>
      <w:divBdr>
        <w:top w:val="none" w:sz="0" w:space="0" w:color="auto"/>
        <w:left w:val="none" w:sz="0" w:space="0" w:color="auto"/>
        <w:bottom w:val="none" w:sz="0" w:space="0" w:color="auto"/>
        <w:right w:val="none" w:sz="0" w:space="0" w:color="auto"/>
      </w:divBdr>
    </w:div>
    <w:div w:id="1518545111">
      <w:bodyDiv w:val="1"/>
      <w:marLeft w:val="0"/>
      <w:marRight w:val="0"/>
      <w:marTop w:val="0"/>
      <w:marBottom w:val="0"/>
      <w:divBdr>
        <w:top w:val="none" w:sz="0" w:space="0" w:color="auto"/>
        <w:left w:val="none" w:sz="0" w:space="0" w:color="auto"/>
        <w:bottom w:val="none" w:sz="0" w:space="0" w:color="auto"/>
        <w:right w:val="none" w:sz="0" w:space="0" w:color="auto"/>
      </w:divBdr>
    </w:div>
    <w:div w:id="1521043324">
      <w:bodyDiv w:val="1"/>
      <w:marLeft w:val="0"/>
      <w:marRight w:val="0"/>
      <w:marTop w:val="0"/>
      <w:marBottom w:val="0"/>
      <w:divBdr>
        <w:top w:val="none" w:sz="0" w:space="0" w:color="auto"/>
        <w:left w:val="none" w:sz="0" w:space="0" w:color="auto"/>
        <w:bottom w:val="none" w:sz="0" w:space="0" w:color="auto"/>
        <w:right w:val="none" w:sz="0" w:space="0" w:color="auto"/>
      </w:divBdr>
    </w:div>
    <w:div w:id="1544563822">
      <w:bodyDiv w:val="1"/>
      <w:marLeft w:val="0"/>
      <w:marRight w:val="0"/>
      <w:marTop w:val="0"/>
      <w:marBottom w:val="0"/>
      <w:divBdr>
        <w:top w:val="none" w:sz="0" w:space="0" w:color="auto"/>
        <w:left w:val="none" w:sz="0" w:space="0" w:color="auto"/>
        <w:bottom w:val="none" w:sz="0" w:space="0" w:color="auto"/>
        <w:right w:val="none" w:sz="0" w:space="0" w:color="auto"/>
      </w:divBdr>
    </w:div>
    <w:div w:id="1544905215">
      <w:bodyDiv w:val="1"/>
      <w:marLeft w:val="0"/>
      <w:marRight w:val="0"/>
      <w:marTop w:val="0"/>
      <w:marBottom w:val="0"/>
      <w:divBdr>
        <w:top w:val="none" w:sz="0" w:space="0" w:color="auto"/>
        <w:left w:val="none" w:sz="0" w:space="0" w:color="auto"/>
        <w:bottom w:val="none" w:sz="0" w:space="0" w:color="auto"/>
        <w:right w:val="none" w:sz="0" w:space="0" w:color="auto"/>
      </w:divBdr>
    </w:div>
    <w:div w:id="1544949299">
      <w:bodyDiv w:val="1"/>
      <w:marLeft w:val="0"/>
      <w:marRight w:val="0"/>
      <w:marTop w:val="0"/>
      <w:marBottom w:val="0"/>
      <w:divBdr>
        <w:top w:val="none" w:sz="0" w:space="0" w:color="auto"/>
        <w:left w:val="none" w:sz="0" w:space="0" w:color="auto"/>
        <w:bottom w:val="none" w:sz="0" w:space="0" w:color="auto"/>
        <w:right w:val="none" w:sz="0" w:space="0" w:color="auto"/>
      </w:divBdr>
    </w:div>
    <w:div w:id="1548298072">
      <w:bodyDiv w:val="1"/>
      <w:marLeft w:val="0"/>
      <w:marRight w:val="0"/>
      <w:marTop w:val="0"/>
      <w:marBottom w:val="0"/>
      <w:divBdr>
        <w:top w:val="none" w:sz="0" w:space="0" w:color="auto"/>
        <w:left w:val="none" w:sz="0" w:space="0" w:color="auto"/>
        <w:bottom w:val="none" w:sz="0" w:space="0" w:color="auto"/>
        <w:right w:val="none" w:sz="0" w:space="0" w:color="auto"/>
      </w:divBdr>
    </w:div>
    <w:div w:id="1584561448">
      <w:bodyDiv w:val="1"/>
      <w:marLeft w:val="0"/>
      <w:marRight w:val="0"/>
      <w:marTop w:val="0"/>
      <w:marBottom w:val="0"/>
      <w:divBdr>
        <w:top w:val="none" w:sz="0" w:space="0" w:color="auto"/>
        <w:left w:val="none" w:sz="0" w:space="0" w:color="auto"/>
        <w:bottom w:val="none" w:sz="0" w:space="0" w:color="auto"/>
        <w:right w:val="none" w:sz="0" w:space="0" w:color="auto"/>
      </w:divBdr>
    </w:div>
    <w:div w:id="1598631147">
      <w:bodyDiv w:val="1"/>
      <w:marLeft w:val="0"/>
      <w:marRight w:val="0"/>
      <w:marTop w:val="0"/>
      <w:marBottom w:val="0"/>
      <w:divBdr>
        <w:top w:val="none" w:sz="0" w:space="0" w:color="auto"/>
        <w:left w:val="none" w:sz="0" w:space="0" w:color="auto"/>
        <w:bottom w:val="none" w:sz="0" w:space="0" w:color="auto"/>
        <w:right w:val="none" w:sz="0" w:space="0" w:color="auto"/>
      </w:divBdr>
    </w:div>
    <w:div w:id="1607926822">
      <w:bodyDiv w:val="1"/>
      <w:marLeft w:val="0"/>
      <w:marRight w:val="0"/>
      <w:marTop w:val="0"/>
      <w:marBottom w:val="0"/>
      <w:divBdr>
        <w:top w:val="none" w:sz="0" w:space="0" w:color="auto"/>
        <w:left w:val="none" w:sz="0" w:space="0" w:color="auto"/>
        <w:bottom w:val="none" w:sz="0" w:space="0" w:color="auto"/>
        <w:right w:val="none" w:sz="0" w:space="0" w:color="auto"/>
      </w:divBdr>
    </w:div>
    <w:div w:id="1630623201">
      <w:bodyDiv w:val="1"/>
      <w:marLeft w:val="0"/>
      <w:marRight w:val="0"/>
      <w:marTop w:val="0"/>
      <w:marBottom w:val="0"/>
      <w:divBdr>
        <w:top w:val="none" w:sz="0" w:space="0" w:color="auto"/>
        <w:left w:val="none" w:sz="0" w:space="0" w:color="auto"/>
        <w:bottom w:val="none" w:sz="0" w:space="0" w:color="auto"/>
        <w:right w:val="none" w:sz="0" w:space="0" w:color="auto"/>
      </w:divBdr>
    </w:div>
    <w:div w:id="1636444463">
      <w:bodyDiv w:val="1"/>
      <w:marLeft w:val="0"/>
      <w:marRight w:val="0"/>
      <w:marTop w:val="0"/>
      <w:marBottom w:val="0"/>
      <w:divBdr>
        <w:top w:val="none" w:sz="0" w:space="0" w:color="auto"/>
        <w:left w:val="none" w:sz="0" w:space="0" w:color="auto"/>
        <w:bottom w:val="none" w:sz="0" w:space="0" w:color="auto"/>
        <w:right w:val="none" w:sz="0" w:space="0" w:color="auto"/>
      </w:divBdr>
    </w:div>
    <w:div w:id="1657108694">
      <w:bodyDiv w:val="1"/>
      <w:marLeft w:val="0"/>
      <w:marRight w:val="0"/>
      <w:marTop w:val="0"/>
      <w:marBottom w:val="0"/>
      <w:divBdr>
        <w:top w:val="none" w:sz="0" w:space="0" w:color="auto"/>
        <w:left w:val="none" w:sz="0" w:space="0" w:color="auto"/>
        <w:bottom w:val="none" w:sz="0" w:space="0" w:color="auto"/>
        <w:right w:val="none" w:sz="0" w:space="0" w:color="auto"/>
      </w:divBdr>
    </w:div>
    <w:div w:id="1662390298">
      <w:bodyDiv w:val="1"/>
      <w:marLeft w:val="0"/>
      <w:marRight w:val="0"/>
      <w:marTop w:val="0"/>
      <w:marBottom w:val="0"/>
      <w:divBdr>
        <w:top w:val="none" w:sz="0" w:space="0" w:color="auto"/>
        <w:left w:val="none" w:sz="0" w:space="0" w:color="auto"/>
        <w:bottom w:val="none" w:sz="0" w:space="0" w:color="auto"/>
        <w:right w:val="none" w:sz="0" w:space="0" w:color="auto"/>
      </w:divBdr>
    </w:div>
    <w:div w:id="1666085837">
      <w:bodyDiv w:val="1"/>
      <w:marLeft w:val="0"/>
      <w:marRight w:val="0"/>
      <w:marTop w:val="0"/>
      <w:marBottom w:val="0"/>
      <w:divBdr>
        <w:top w:val="none" w:sz="0" w:space="0" w:color="auto"/>
        <w:left w:val="none" w:sz="0" w:space="0" w:color="auto"/>
        <w:bottom w:val="none" w:sz="0" w:space="0" w:color="auto"/>
        <w:right w:val="none" w:sz="0" w:space="0" w:color="auto"/>
      </w:divBdr>
    </w:div>
    <w:div w:id="1668513430">
      <w:bodyDiv w:val="1"/>
      <w:marLeft w:val="0"/>
      <w:marRight w:val="0"/>
      <w:marTop w:val="0"/>
      <w:marBottom w:val="0"/>
      <w:divBdr>
        <w:top w:val="none" w:sz="0" w:space="0" w:color="auto"/>
        <w:left w:val="none" w:sz="0" w:space="0" w:color="auto"/>
        <w:bottom w:val="none" w:sz="0" w:space="0" w:color="auto"/>
        <w:right w:val="none" w:sz="0" w:space="0" w:color="auto"/>
      </w:divBdr>
    </w:div>
    <w:div w:id="1669599374">
      <w:bodyDiv w:val="1"/>
      <w:marLeft w:val="0"/>
      <w:marRight w:val="0"/>
      <w:marTop w:val="0"/>
      <w:marBottom w:val="0"/>
      <w:divBdr>
        <w:top w:val="none" w:sz="0" w:space="0" w:color="auto"/>
        <w:left w:val="none" w:sz="0" w:space="0" w:color="auto"/>
        <w:bottom w:val="none" w:sz="0" w:space="0" w:color="auto"/>
        <w:right w:val="none" w:sz="0" w:space="0" w:color="auto"/>
      </w:divBdr>
    </w:div>
    <w:div w:id="1671064026">
      <w:bodyDiv w:val="1"/>
      <w:marLeft w:val="0"/>
      <w:marRight w:val="0"/>
      <w:marTop w:val="0"/>
      <w:marBottom w:val="0"/>
      <w:divBdr>
        <w:top w:val="none" w:sz="0" w:space="0" w:color="auto"/>
        <w:left w:val="none" w:sz="0" w:space="0" w:color="auto"/>
        <w:bottom w:val="none" w:sz="0" w:space="0" w:color="auto"/>
        <w:right w:val="none" w:sz="0" w:space="0" w:color="auto"/>
      </w:divBdr>
    </w:div>
    <w:div w:id="1675916977">
      <w:bodyDiv w:val="1"/>
      <w:marLeft w:val="0"/>
      <w:marRight w:val="0"/>
      <w:marTop w:val="0"/>
      <w:marBottom w:val="0"/>
      <w:divBdr>
        <w:top w:val="none" w:sz="0" w:space="0" w:color="auto"/>
        <w:left w:val="none" w:sz="0" w:space="0" w:color="auto"/>
        <w:bottom w:val="none" w:sz="0" w:space="0" w:color="auto"/>
        <w:right w:val="none" w:sz="0" w:space="0" w:color="auto"/>
      </w:divBdr>
      <w:divsChild>
        <w:div w:id="1117918112">
          <w:marLeft w:val="0"/>
          <w:marRight w:val="0"/>
          <w:marTop w:val="0"/>
          <w:marBottom w:val="0"/>
          <w:divBdr>
            <w:top w:val="none" w:sz="0" w:space="0" w:color="auto"/>
            <w:left w:val="none" w:sz="0" w:space="0" w:color="auto"/>
            <w:bottom w:val="none" w:sz="0" w:space="0" w:color="auto"/>
            <w:right w:val="none" w:sz="0" w:space="0" w:color="auto"/>
          </w:divBdr>
        </w:div>
      </w:divsChild>
    </w:div>
    <w:div w:id="1677880826">
      <w:bodyDiv w:val="1"/>
      <w:marLeft w:val="0"/>
      <w:marRight w:val="0"/>
      <w:marTop w:val="0"/>
      <w:marBottom w:val="0"/>
      <w:divBdr>
        <w:top w:val="none" w:sz="0" w:space="0" w:color="auto"/>
        <w:left w:val="none" w:sz="0" w:space="0" w:color="auto"/>
        <w:bottom w:val="none" w:sz="0" w:space="0" w:color="auto"/>
        <w:right w:val="none" w:sz="0" w:space="0" w:color="auto"/>
      </w:divBdr>
    </w:div>
    <w:div w:id="1720125766">
      <w:bodyDiv w:val="1"/>
      <w:marLeft w:val="0"/>
      <w:marRight w:val="0"/>
      <w:marTop w:val="0"/>
      <w:marBottom w:val="0"/>
      <w:divBdr>
        <w:top w:val="none" w:sz="0" w:space="0" w:color="auto"/>
        <w:left w:val="none" w:sz="0" w:space="0" w:color="auto"/>
        <w:bottom w:val="none" w:sz="0" w:space="0" w:color="auto"/>
        <w:right w:val="none" w:sz="0" w:space="0" w:color="auto"/>
      </w:divBdr>
    </w:div>
    <w:div w:id="1724406122">
      <w:bodyDiv w:val="1"/>
      <w:marLeft w:val="0"/>
      <w:marRight w:val="0"/>
      <w:marTop w:val="0"/>
      <w:marBottom w:val="0"/>
      <w:divBdr>
        <w:top w:val="none" w:sz="0" w:space="0" w:color="auto"/>
        <w:left w:val="none" w:sz="0" w:space="0" w:color="auto"/>
        <w:bottom w:val="none" w:sz="0" w:space="0" w:color="auto"/>
        <w:right w:val="none" w:sz="0" w:space="0" w:color="auto"/>
      </w:divBdr>
    </w:div>
    <w:div w:id="1725136399">
      <w:bodyDiv w:val="1"/>
      <w:marLeft w:val="0"/>
      <w:marRight w:val="0"/>
      <w:marTop w:val="0"/>
      <w:marBottom w:val="0"/>
      <w:divBdr>
        <w:top w:val="none" w:sz="0" w:space="0" w:color="auto"/>
        <w:left w:val="none" w:sz="0" w:space="0" w:color="auto"/>
        <w:bottom w:val="none" w:sz="0" w:space="0" w:color="auto"/>
        <w:right w:val="none" w:sz="0" w:space="0" w:color="auto"/>
      </w:divBdr>
    </w:div>
    <w:div w:id="1726024900">
      <w:bodyDiv w:val="1"/>
      <w:marLeft w:val="0"/>
      <w:marRight w:val="0"/>
      <w:marTop w:val="0"/>
      <w:marBottom w:val="0"/>
      <w:divBdr>
        <w:top w:val="none" w:sz="0" w:space="0" w:color="auto"/>
        <w:left w:val="none" w:sz="0" w:space="0" w:color="auto"/>
        <w:bottom w:val="none" w:sz="0" w:space="0" w:color="auto"/>
        <w:right w:val="none" w:sz="0" w:space="0" w:color="auto"/>
      </w:divBdr>
    </w:div>
    <w:div w:id="1730692164">
      <w:bodyDiv w:val="1"/>
      <w:marLeft w:val="0"/>
      <w:marRight w:val="0"/>
      <w:marTop w:val="0"/>
      <w:marBottom w:val="0"/>
      <w:divBdr>
        <w:top w:val="none" w:sz="0" w:space="0" w:color="auto"/>
        <w:left w:val="none" w:sz="0" w:space="0" w:color="auto"/>
        <w:bottom w:val="none" w:sz="0" w:space="0" w:color="auto"/>
        <w:right w:val="none" w:sz="0" w:space="0" w:color="auto"/>
      </w:divBdr>
    </w:div>
    <w:div w:id="1734767198">
      <w:bodyDiv w:val="1"/>
      <w:marLeft w:val="0"/>
      <w:marRight w:val="0"/>
      <w:marTop w:val="0"/>
      <w:marBottom w:val="0"/>
      <w:divBdr>
        <w:top w:val="none" w:sz="0" w:space="0" w:color="auto"/>
        <w:left w:val="none" w:sz="0" w:space="0" w:color="auto"/>
        <w:bottom w:val="none" w:sz="0" w:space="0" w:color="auto"/>
        <w:right w:val="none" w:sz="0" w:space="0" w:color="auto"/>
      </w:divBdr>
    </w:div>
    <w:div w:id="1739592445">
      <w:bodyDiv w:val="1"/>
      <w:marLeft w:val="0"/>
      <w:marRight w:val="0"/>
      <w:marTop w:val="0"/>
      <w:marBottom w:val="0"/>
      <w:divBdr>
        <w:top w:val="none" w:sz="0" w:space="0" w:color="auto"/>
        <w:left w:val="none" w:sz="0" w:space="0" w:color="auto"/>
        <w:bottom w:val="none" w:sz="0" w:space="0" w:color="auto"/>
        <w:right w:val="none" w:sz="0" w:space="0" w:color="auto"/>
      </w:divBdr>
    </w:div>
    <w:div w:id="1742095578">
      <w:bodyDiv w:val="1"/>
      <w:marLeft w:val="0"/>
      <w:marRight w:val="0"/>
      <w:marTop w:val="0"/>
      <w:marBottom w:val="0"/>
      <w:divBdr>
        <w:top w:val="none" w:sz="0" w:space="0" w:color="auto"/>
        <w:left w:val="none" w:sz="0" w:space="0" w:color="auto"/>
        <w:bottom w:val="none" w:sz="0" w:space="0" w:color="auto"/>
        <w:right w:val="none" w:sz="0" w:space="0" w:color="auto"/>
      </w:divBdr>
    </w:div>
    <w:div w:id="1763644763">
      <w:bodyDiv w:val="1"/>
      <w:marLeft w:val="0"/>
      <w:marRight w:val="0"/>
      <w:marTop w:val="0"/>
      <w:marBottom w:val="0"/>
      <w:divBdr>
        <w:top w:val="none" w:sz="0" w:space="0" w:color="auto"/>
        <w:left w:val="none" w:sz="0" w:space="0" w:color="auto"/>
        <w:bottom w:val="none" w:sz="0" w:space="0" w:color="auto"/>
        <w:right w:val="none" w:sz="0" w:space="0" w:color="auto"/>
      </w:divBdr>
    </w:div>
    <w:div w:id="1794863926">
      <w:bodyDiv w:val="1"/>
      <w:marLeft w:val="0"/>
      <w:marRight w:val="0"/>
      <w:marTop w:val="0"/>
      <w:marBottom w:val="0"/>
      <w:divBdr>
        <w:top w:val="none" w:sz="0" w:space="0" w:color="auto"/>
        <w:left w:val="none" w:sz="0" w:space="0" w:color="auto"/>
        <w:bottom w:val="none" w:sz="0" w:space="0" w:color="auto"/>
        <w:right w:val="none" w:sz="0" w:space="0" w:color="auto"/>
      </w:divBdr>
    </w:div>
    <w:div w:id="1796097914">
      <w:bodyDiv w:val="1"/>
      <w:marLeft w:val="0"/>
      <w:marRight w:val="0"/>
      <w:marTop w:val="0"/>
      <w:marBottom w:val="0"/>
      <w:divBdr>
        <w:top w:val="none" w:sz="0" w:space="0" w:color="auto"/>
        <w:left w:val="none" w:sz="0" w:space="0" w:color="auto"/>
        <w:bottom w:val="none" w:sz="0" w:space="0" w:color="auto"/>
        <w:right w:val="none" w:sz="0" w:space="0" w:color="auto"/>
      </w:divBdr>
    </w:div>
    <w:div w:id="1799227756">
      <w:bodyDiv w:val="1"/>
      <w:marLeft w:val="0"/>
      <w:marRight w:val="0"/>
      <w:marTop w:val="0"/>
      <w:marBottom w:val="0"/>
      <w:divBdr>
        <w:top w:val="none" w:sz="0" w:space="0" w:color="auto"/>
        <w:left w:val="none" w:sz="0" w:space="0" w:color="auto"/>
        <w:bottom w:val="none" w:sz="0" w:space="0" w:color="auto"/>
        <w:right w:val="none" w:sz="0" w:space="0" w:color="auto"/>
      </w:divBdr>
    </w:div>
    <w:div w:id="1802310339">
      <w:bodyDiv w:val="1"/>
      <w:marLeft w:val="0"/>
      <w:marRight w:val="0"/>
      <w:marTop w:val="0"/>
      <w:marBottom w:val="0"/>
      <w:divBdr>
        <w:top w:val="none" w:sz="0" w:space="0" w:color="auto"/>
        <w:left w:val="none" w:sz="0" w:space="0" w:color="auto"/>
        <w:bottom w:val="none" w:sz="0" w:space="0" w:color="auto"/>
        <w:right w:val="none" w:sz="0" w:space="0" w:color="auto"/>
      </w:divBdr>
    </w:div>
    <w:div w:id="1803110765">
      <w:bodyDiv w:val="1"/>
      <w:marLeft w:val="0"/>
      <w:marRight w:val="0"/>
      <w:marTop w:val="0"/>
      <w:marBottom w:val="0"/>
      <w:divBdr>
        <w:top w:val="none" w:sz="0" w:space="0" w:color="auto"/>
        <w:left w:val="none" w:sz="0" w:space="0" w:color="auto"/>
        <w:bottom w:val="none" w:sz="0" w:space="0" w:color="auto"/>
        <w:right w:val="none" w:sz="0" w:space="0" w:color="auto"/>
      </w:divBdr>
    </w:div>
    <w:div w:id="1813206246">
      <w:bodyDiv w:val="1"/>
      <w:marLeft w:val="0"/>
      <w:marRight w:val="0"/>
      <w:marTop w:val="0"/>
      <w:marBottom w:val="0"/>
      <w:divBdr>
        <w:top w:val="none" w:sz="0" w:space="0" w:color="auto"/>
        <w:left w:val="none" w:sz="0" w:space="0" w:color="auto"/>
        <w:bottom w:val="none" w:sz="0" w:space="0" w:color="auto"/>
        <w:right w:val="none" w:sz="0" w:space="0" w:color="auto"/>
      </w:divBdr>
    </w:div>
    <w:div w:id="1817061560">
      <w:bodyDiv w:val="1"/>
      <w:marLeft w:val="0"/>
      <w:marRight w:val="0"/>
      <w:marTop w:val="0"/>
      <w:marBottom w:val="0"/>
      <w:divBdr>
        <w:top w:val="none" w:sz="0" w:space="0" w:color="auto"/>
        <w:left w:val="none" w:sz="0" w:space="0" w:color="auto"/>
        <w:bottom w:val="none" w:sz="0" w:space="0" w:color="auto"/>
        <w:right w:val="none" w:sz="0" w:space="0" w:color="auto"/>
      </w:divBdr>
    </w:div>
    <w:div w:id="1838960217">
      <w:bodyDiv w:val="1"/>
      <w:marLeft w:val="0"/>
      <w:marRight w:val="0"/>
      <w:marTop w:val="0"/>
      <w:marBottom w:val="0"/>
      <w:divBdr>
        <w:top w:val="none" w:sz="0" w:space="0" w:color="auto"/>
        <w:left w:val="none" w:sz="0" w:space="0" w:color="auto"/>
        <w:bottom w:val="none" w:sz="0" w:space="0" w:color="auto"/>
        <w:right w:val="none" w:sz="0" w:space="0" w:color="auto"/>
      </w:divBdr>
    </w:div>
    <w:div w:id="1841194206">
      <w:bodyDiv w:val="1"/>
      <w:marLeft w:val="0"/>
      <w:marRight w:val="0"/>
      <w:marTop w:val="0"/>
      <w:marBottom w:val="0"/>
      <w:divBdr>
        <w:top w:val="none" w:sz="0" w:space="0" w:color="auto"/>
        <w:left w:val="none" w:sz="0" w:space="0" w:color="auto"/>
        <w:bottom w:val="none" w:sz="0" w:space="0" w:color="auto"/>
        <w:right w:val="none" w:sz="0" w:space="0" w:color="auto"/>
      </w:divBdr>
    </w:div>
    <w:div w:id="1844658043">
      <w:bodyDiv w:val="1"/>
      <w:marLeft w:val="0"/>
      <w:marRight w:val="0"/>
      <w:marTop w:val="0"/>
      <w:marBottom w:val="0"/>
      <w:divBdr>
        <w:top w:val="none" w:sz="0" w:space="0" w:color="auto"/>
        <w:left w:val="none" w:sz="0" w:space="0" w:color="auto"/>
        <w:bottom w:val="none" w:sz="0" w:space="0" w:color="auto"/>
        <w:right w:val="none" w:sz="0" w:space="0" w:color="auto"/>
      </w:divBdr>
    </w:div>
    <w:div w:id="1861240477">
      <w:bodyDiv w:val="1"/>
      <w:marLeft w:val="0"/>
      <w:marRight w:val="0"/>
      <w:marTop w:val="0"/>
      <w:marBottom w:val="0"/>
      <w:divBdr>
        <w:top w:val="none" w:sz="0" w:space="0" w:color="auto"/>
        <w:left w:val="none" w:sz="0" w:space="0" w:color="auto"/>
        <w:bottom w:val="none" w:sz="0" w:space="0" w:color="auto"/>
        <w:right w:val="none" w:sz="0" w:space="0" w:color="auto"/>
      </w:divBdr>
    </w:div>
    <w:div w:id="1866407545">
      <w:bodyDiv w:val="1"/>
      <w:marLeft w:val="0"/>
      <w:marRight w:val="0"/>
      <w:marTop w:val="0"/>
      <w:marBottom w:val="0"/>
      <w:divBdr>
        <w:top w:val="none" w:sz="0" w:space="0" w:color="auto"/>
        <w:left w:val="none" w:sz="0" w:space="0" w:color="auto"/>
        <w:bottom w:val="none" w:sz="0" w:space="0" w:color="auto"/>
        <w:right w:val="none" w:sz="0" w:space="0" w:color="auto"/>
      </w:divBdr>
    </w:div>
    <w:div w:id="1866871588">
      <w:bodyDiv w:val="1"/>
      <w:marLeft w:val="0"/>
      <w:marRight w:val="0"/>
      <w:marTop w:val="0"/>
      <w:marBottom w:val="0"/>
      <w:divBdr>
        <w:top w:val="none" w:sz="0" w:space="0" w:color="auto"/>
        <w:left w:val="none" w:sz="0" w:space="0" w:color="auto"/>
        <w:bottom w:val="none" w:sz="0" w:space="0" w:color="auto"/>
        <w:right w:val="none" w:sz="0" w:space="0" w:color="auto"/>
      </w:divBdr>
    </w:div>
    <w:div w:id="1871142221">
      <w:bodyDiv w:val="1"/>
      <w:marLeft w:val="0"/>
      <w:marRight w:val="0"/>
      <w:marTop w:val="0"/>
      <w:marBottom w:val="0"/>
      <w:divBdr>
        <w:top w:val="none" w:sz="0" w:space="0" w:color="auto"/>
        <w:left w:val="none" w:sz="0" w:space="0" w:color="auto"/>
        <w:bottom w:val="none" w:sz="0" w:space="0" w:color="auto"/>
        <w:right w:val="none" w:sz="0" w:space="0" w:color="auto"/>
      </w:divBdr>
    </w:div>
    <w:div w:id="1871408528">
      <w:bodyDiv w:val="1"/>
      <w:marLeft w:val="0"/>
      <w:marRight w:val="0"/>
      <w:marTop w:val="0"/>
      <w:marBottom w:val="0"/>
      <w:divBdr>
        <w:top w:val="none" w:sz="0" w:space="0" w:color="auto"/>
        <w:left w:val="none" w:sz="0" w:space="0" w:color="auto"/>
        <w:bottom w:val="none" w:sz="0" w:space="0" w:color="auto"/>
        <w:right w:val="none" w:sz="0" w:space="0" w:color="auto"/>
      </w:divBdr>
    </w:div>
    <w:div w:id="1889603345">
      <w:bodyDiv w:val="1"/>
      <w:marLeft w:val="0"/>
      <w:marRight w:val="0"/>
      <w:marTop w:val="0"/>
      <w:marBottom w:val="0"/>
      <w:divBdr>
        <w:top w:val="none" w:sz="0" w:space="0" w:color="auto"/>
        <w:left w:val="none" w:sz="0" w:space="0" w:color="auto"/>
        <w:bottom w:val="none" w:sz="0" w:space="0" w:color="auto"/>
        <w:right w:val="none" w:sz="0" w:space="0" w:color="auto"/>
      </w:divBdr>
    </w:div>
    <w:div w:id="1892304252">
      <w:bodyDiv w:val="1"/>
      <w:marLeft w:val="0"/>
      <w:marRight w:val="0"/>
      <w:marTop w:val="0"/>
      <w:marBottom w:val="0"/>
      <w:divBdr>
        <w:top w:val="none" w:sz="0" w:space="0" w:color="auto"/>
        <w:left w:val="none" w:sz="0" w:space="0" w:color="auto"/>
        <w:bottom w:val="none" w:sz="0" w:space="0" w:color="auto"/>
        <w:right w:val="none" w:sz="0" w:space="0" w:color="auto"/>
      </w:divBdr>
    </w:div>
    <w:div w:id="1921674656">
      <w:bodyDiv w:val="1"/>
      <w:marLeft w:val="0"/>
      <w:marRight w:val="0"/>
      <w:marTop w:val="0"/>
      <w:marBottom w:val="0"/>
      <w:divBdr>
        <w:top w:val="none" w:sz="0" w:space="0" w:color="auto"/>
        <w:left w:val="none" w:sz="0" w:space="0" w:color="auto"/>
        <w:bottom w:val="none" w:sz="0" w:space="0" w:color="auto"/>
        <w:right w:val="none" w:sz="0" w:space="0" w:color="auto"/>
      </w:divBdr>
    </w:div>
    <w:div w:id="1931968067">
      <w:bodyDiv w:val="1"/>
      <w:marLeft w:val="0"/>
      <w:marRight w:val="0"/>
      <w:marTop w:val="0"/>
      <w:marBottom w:val="0"/>
      <w:divBdr>
        <w:top w:val="none" w:sz="0" w:space="0" w:color="auto"/>
        <w:left w:val="none" w:sz="0" w:space="0" w:color="auto"/>
        <w:bottom w:val="none" w:sz="0" w:space="0" w:color="auto"/>
        <w:right w:val="none" w:sz="0" w:space="0" w:color="auto"/>
      </w:divBdr>
    </w:div>
    <w:div w:id="1939016786">
      <w:bodyDiv w:val="1"/>
      <w:marLeft w:val="0"/>
      <w:marRight w:val="0"/>
      <w:marTop w:val="0"/>
      <w:marBottom w:val="0"/>
      <w:divBdr>
        <w:top w:val="none" w:sz="0" w:space="0" w:color="auto"/>
        <w:left w:val="none" w:sz="0" w:space="0" w:color="auto"/>
        <w:bottom w:val="none" w:sz="0" w:space="0" w:color="auto"/>
        <w:right w:val="none" w:sz="0" w:space="0" w:color="auto"/>
      </w:divBdr>
    </w:div>
    <w:div w:id="1946880483">
      <w:bodyDiv w:val="1"/>
      <w:marLeft w:val="0"/>
      <w:marRight w:val="0"/>
      <w:marTop w:val="0"/>
      <w:marBottom w:val="0"/>
      <w:divBdr>
        <w:top w:val="none" w:sz="0" w:space="0" w:color="auto"/>
        <w:left w:val="none" w:sz="0" w:space="0" w:color="auto"/>
        <w:bottom w:val="none" w:sz="0" w:space="0" w:color="auto"/>
        <w:right w:val="none" w:sz="0" w:space="0" w:color="auto"/>
      </w:divBdr>
    </w:div>
    <w:div w:id="1957829844">
      <w:bodyDiv w:val="1"/>
      <w:marLeft w:val="0"/>
      <w:marRight w:val="0"/>
      <w:marTop w:val="0"/>
      <w:marBottom w:val="0"/>
      <w:divBdr>
        <w:top w:val="none" w:sz="0" w:space="0" w:color="auto"/>
        <w:left w:val="none" w:sz="0" w:space="0" w:color="auto"/>
        <w:bottom w:val="none" w:sz="0" w:space="0" w:color="auto"/>
        <w:right w:val="none" w:sz="0" w:space="0" w:color="auto"/>
      </w:divBdr>
    </w:div>
    <w:div w:id="1972666180">
      <w:bodyDiv w:val="1"/>
      <w:marLeft w:val="0"/>
      <w:marRight w:val="0"/>
      <w:marTop w:val="0"/>
      <w:marBottom w:val="0"/>
      <w:divBdr>
        <w:top w:val="none" w:sz="0" w:space="0" w:color="auto"/>
        <w:left w:val="none" w:sz="0" w:space="0" w:color="auto"/>
        <w:bottom w:val="none" w:sz="0" w:space="0" w:color="auto"/>
        <w:right w:val="none" w:sz="0" w:space="0" w:color="auto"/>
      </w:divBdr>
    </w:div>
    <w:div w:id="1999117364">
      <w:bodyDiv w:val="1"/>
      <w:marLeft w:val="0"/>
      <w:marRight w:val="0"/>
      <w:marTop w:val="0"/>
      <w:marBottom w:val="0"/>
      <w:divBdr>
        <w:top w:val="none" w:sz="0" w:space="0" w:color="auto"/>
        <w:left w:val="none" w:sz="0" w:space="0" w:color="auto"/>
        <w:bottom w:val="none" w:sz="0" w:space="0" w:color="auto"/>
        <w:right w:val="none" w:sz="0" w:space="0" w:color="auto"/>
      </w:divBdr>
    </w:div>
    <w:div w:id="2000884033">
      <w:bodyDiv w:val="1"/>
      <w:marLeft w:val="0"/>
      <w:marRight w:val="0"/>
      <w:marTop w:val="0"/>
      <w:marBottom w:val="0"/>
      <w:divBdr>
        <w:top w:val="none" w:sz="0" w:space="0" w:color="auto"/>
        <w:left w:val="none" w:sz="0" w:space="0" w:color="auto"/>
        <w:bottom w:val="none" w:sz="0" w:space="0" w:color="auto"/>
        <w:right w:val="none" w:sz="0" w:space="0" w:color="auto"/>
      </w:divBdr>
    </w:div>
    <w:div w:id="2007053134">
      <w:bodyDiv w:val="1"/>
      <w:marLeft w:val="0"/>
      <w:marRight w:val="0"/>
      <w:marTop w:val="0"/>
      <w:marBottom w:val="0"/>
      <w:divBdr>
        <w:top w:val="none" w:sz="0" w:space="0" w:color="auto"/>
        <w:left w:val="none" w:sz="0" w:space="0" w:color="auto"/>
        <w:bottom w:val="none" w:sz="0" w:space="0" w:color="auto"/>
        <w:right w:val="none" w:sz="0" w:space="0" w:color="auto"/>
      </w:divBdr>
    </w:div>
    <w:div w:id="2022276724">
      <w:bodyDiv w:val="1"/>
      <w:marLeft w:val="0"/>
      <w:marRight w:val="0"/>
      <w:marTop w:val="0"/>
      <w:marBottom w:val="0"/>
      <w:divBdr>
        <w:top w:val="none" w:sz="0" w:space="0" w:color="auto"/>
        <w:left w:val="none" w:sz="0" w:space="0" w:color="auto"/>
        <w:bottom w:val="none" w:sz="0" w:space="0" w:color="auto"/>
        <w:right w:val="none" w:sz="0" w:space="0" w:color="auto"/>
      </w:divBdr>
    </w:div>
    <w:div w:id="2024624147">
      <w:bodyDiv w:val="1"/>
      <w:marLeft w:val="0"/>
      <w:marRight w:val="0"/>
      <w:marTop w:val="0"/>
      <w:marBottom w:val="0"/>
      <w:divBdr>
        <w:top w:val="none" w:sz="0" w:space="0" w:color="auto"/>
        <w:left w:val="none" w:sz="0" w:space="0" w:color="auto"/>
        <w:bottom w:val="none" w:sz="0" w:space="0" w:color="auto"/>
        <w:right w:val="none" w:sz="0" w:space="0" w:color="auto"/>
      </w:divBdr>
    </w:div>
    <w:div w:id="2074739818">
      <w:bodyDiv w:val="1"/>
      <w:marLeft w:val="0"/>
      <w:marRight w:val="0"/>
      <w:marTop w:val="0"/>
      <w:marBottom w:val="0"/>
      <w:divBdr>
        <w:top w:val="none" w:sz="0" w:space="0" w:color="auto"/>
        <w:left w:val="none" w:sz="0" w:space="0" w:color="auto"/>
        <w:bottom w:val="none" w:sz="0" w:space="0" w:color="auto"/>
        <w:right w:val="none" w:sz="0" w:space="0" w:color="auto"/>
      </w:divBdr>
    </w:div>
    <w:div w:id="2112506787">
      <w:bodyDiv w:val="1"/>
      <w:marLeft w:val="0"/>
      <w:marRight w:val="0"/>
      <w:marTop w:val="0"/>
      <w:marBottom w:val="0"/>
      <w:divBdr>
        <w:top w:val="none" w:sz="0" w:space="0" w:color="auto"/>
        <w:left w:val="none" w:sz="0" w:space="0" w:color="auto"/>
        <w:bottom w:val="none" w:sz="0" w:space="0" w:color="auto"/>
        <w:right w:val="none" w:sz="0" w:space="0" w:color="auto"/>
      </w:divBdr>
    </w:div>
    <w:div w:id="2118210399">
      <w:bodyDiv w:val="1"/>
      <w:marLeft w:val="0"/>
      <w:marRight w:val="0"/>
      <w:marTop w:val="0"/>
      <w:marBottom w:val="0"/>
      <w:divBdr>
        <w:top w:val="none" w:sz="0" w:space="0" w:color="auto"/>
        <w:left w:val="none" w:sz="0" w:space="0" w:color="auto"/>
        <w:bottom w:val="none" w:sz="0" w:space="0" w:color="auto"/>
        <w:right w:val="none" w:sz="0" w:space="0" w:color="auto"/>
      </w:divBdr>
    </w:div>
    <w:div w:id="2120181397">
      <w:bodyDiv w:val="1"/>
      <w:marLeft w:val="0"/>
      <w:marRight w:val="0"/>
      <w:marTop w:val="0"/>
      <w:marBottom w:val="0"/>
      <w:divBdr>
        <w:top w:val="none" w:sz="0" w:space="0" w:color="auto"/>
        <w:left w:val="none" w:sz="0" w:space="0" w:color="auto"/>
        <w:bottom w:val="none" w:sz="0" w:space="0" w:color="auto"/>
        <w:right w:val="none" w:sz="0" w:space="0" w:color="auto"/>
      </w:divBdr>
    </w:div>
    <w:div w:id="2122071904">
      <w:bodyDiv w:val="1"/>
      <w:marLeft w:val="0"/>
      <w:marRight w:val="0"/>
      <w:marTop w:val="0"/>
      <w:marBottom w:val="0"/>
      <w:divBdr>
        <w:top w:val="none" w:sz="0" w:space="0" w:color="auto"/>
        <w:left w:val="none" w:sz="0" w:space="0" w:color="auto"/>
        <w:bottom w:val="none" w:sz="0" w:space="0" w:color="auto"/>
        <w:right w:val="none" w:sz="0" w:space="0" w:color="auto"/>
      </w:divBdr>
    </w:div>
    <w:div w:id="2123726023">
      <w:bodyDiv w:val="1"/>
      <w:marLeft w:val="0"/>
      <w:marRight w:val="0"/>
      <w:marTop w:val="0"/>
      <w:marBottom w:val="0"/>
      <w:divBdr>
        <w:top w:val="none" w:sz="0" w:space="0" w:color="auto"/>
        <w:left w:val="none" w:sz="0" w:space="0" w:color="auto"/>
        <w:bottom w:val="none" w:sz="0" w:space="0" w:color="auto"/>
        <w:right w:val="none" w:sz="0" w:space="0" w:color="auto"/>
      </w:divBdr>
      <w:divsChild>
        <w:div w:id="1497302944">
          <w:marLeft w:val="0"/>
          <w:marRight w:val="0"/>
          <w:marTop w:val="0"/>
          <w:marBottom w:val="0"/>
          <w:divBdr>
            <w:top w:val="none" w:sz="0" w:space="0" w:color="auto"/>
            <w:left w:val="none" w:sz="0" w:space="0" w:color="auto"/>
            <w:bottom w:val="none" w:sz="0" w:space="0" w:color="auto"/>
            <w:right w:val="none" w:sz="0" w:space="0" w:color="auto"/>
          </w:divBdr>
        </w:div>
      </w:divsChild>
    </w:div>
    <w:div w:id="2136169109">
      <w:bodyDiv w:val="1"/>
      <w:marLeft w:val="0"/>
      <w:marRight w:val="0"/>
      <w:marTop w:val="0"/>
      <w:marBottom w:val="0"/>
      <w:divBdr>
        <w:top w:val="none" w:sz="0" w:space="0" w:color="auto"/>
        <w:left w:val="none" w:sz="0" w:space="0" w:color="auto"/>
        <w:bottom w:val="none" w:sz="0" w:space="0" w:color="auto"/>
        <w:right w:val="none" w:sz="0" w:space="0" w:color="auto"/>
      </w:divBdr>
    </w:div>
    <w:div w:id="214264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_rels/settings.xml.rels><?xml version="1.0" encoding="UTF-8" standalone="yes"?><Relationships xmlns="http://schemas.openxmlformats.org/package/2006/relationships"><Relationship Id="rId1" Target="file:///D:/&#33290;&#38651;&#33126;&#36039;&#26009;/&#25237;&#27161;&#21312;/&#25991;&#20214;&#31684;&#26412;/&#22777;&#31684;&#26412;.dot" TargetMode="External" Type="http://schemas.openxmlformats.org/officeDocument/2006/relationships/attachedTemplate"/></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555BC-998C-4636-A6DD-30D35241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壹範本.dot</Template>
  <TotalTime>1</TotalTime>
  <Pages>3</Pages>
  <Words>246</Words>
  <Characters>1406</Characters>
  <Application>Microsoft Office Word</Application>
  <DocSecurity>0</DocSecurity>
  <Lines>11</Lines>
  <Paragraphs>3</Paragraphs>
  <ScaleCrop>false</ScaleCrop>
  <Company>iii</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2025-11-20T06:24:00Z</dcterms:created>
  <dc:creator>Customer</dc:creator>
  <cp:lastModifiedBy>user</cp:lastModifiedBy>
  <cp:lastPrinted>2022-06-07T07:57:00Z</cp:lastPrinted>
  <dcterms:modified xsi:type="dcterms:W3CDTF">2025-11-20T06:24:00Z</dcterms:modified>
  <cp:revision>2</cp:revision>
  <dc:title>勞工保險局</dc:title>
</cp:coreProperties>
</file>
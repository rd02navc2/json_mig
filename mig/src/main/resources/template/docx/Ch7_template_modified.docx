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FBC" w:rsidRPr="00364DA4" w:rsidRDefault="004F5E2D" w:rsidP="00DB7719">
      <w:pPr>
        <w:pStyle w:val="a7"/>
        <w:ind w:left="-14" w:firstLine="0"/>
        <w:outlineLvl w:val="0"/>
      </w:pPr>
      <w:bookmarkStart w:id="0" w:name="_Toc301364338"/>
      <w:bookmarkStart w:id="1" w:name="_GoBack"/>
      <w:bookmarkEnd w:id="1"/>
      <w:proofErr w:type="gramStart"/>
      <w:r w:rsidRPr="00364DA4">
        <w:rPr>
          <w:rStyle w:val="a8"/>
        </w:rPr>
        <w:t>柒</w:t>
      </w:r>
      <w:proofErr w:type="gramEnd"/>
      <w:r w:rsidR="00804FBC" w:rsidRPr="00364DA4">
        <w:rPr>
          <w:rStyle w:val="a8"/>
        </w:rPr>
        <w:t>、</w:t>
      </w:r>
      <w:r w:rsidR="00804FBC" w:rsidRPr="00364DA4">
        <w:t>代碼</w:t>
      </w:r>
      <w:r w:rsidR="00804FBC" w:rsidRPr="00364DA4">
        <w:rPr>
          <w:rStyle w:val="a8"/>
        </w:rPr>
        <w:t>表</w:t>
      </w:r>
      <w:bookmarkEnd w:id="0"/>
    </w:p>
    <w:p w:rsidR="007F5B68" w:rsidRPr="00364DA4" w:rsidRDefault="007F5B68" w:rsidP="00D85D06">
      <w:pPr>
        <w:spacing w:before="60" w:after="60"/>
        <w:rPr>
          <w:rFonts w:hint="eastAsia"/>
          <w:sz w:val="28"/>
          <w:szCs w:val="28"/>
        </w:rPr>
      </w:pPr>
      <w:bookmarkStart w:id="2" w:name="_Toc278198456"/>
      <w:bookmarkStart w:id="3" w:name="_Toc278215126"/>
      <w:bookmarkStart w:id="4" w:name="_Toc278815193"/>
      <w:bookmarkStart w:id="5" w:name="_Toc278825515"/>
      <w:r w:rsidRPr="00364DA4">
        <w:rPr>
          <w:rFonts w:hint="eastAsia"/>
          <w:sz w:val="28"/>
          <w:szCs w:val="28"/>
        </w:rPr>
        <w:t>海空運別代碼</w:t>
      </w:r>
    </w:p>
    <w:tbl>
      <w:tblPr>
        <w:tblW w:w="8789" w:type="dxa"/>
        <w:tblInd w:w="25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6663"/>
      </w:tblGrid>
      <w:tr w:rsidR="007F5B68" w:rsidRPr="00364DA4">
        <w:tc>
          <w:tcPr>
            <w:tcW w:w="2126" w:type="dxa"/>
          </w:tcPr>
          <w:p w:rsidR="007F5B68" w:rsidRPr="00364DA4" w:rsidRDefault="007F5B68" w:rsidP="00D85D06">
            <w:pPr>
              <w:spacing w:line="240" w:lineRule="auto"/>
              <w:rPr>
                <w:rFonts w:hint="eastAsia"/>
              </w:rPr>
            </w:pPr>
            <w:r w:rsidRPr="00364DA4">
              <w:rPr>
                <w:rFonts w:hint="eastAsia"/>
              </w:rPr>
              <w:t>代碼</w:t>
            </w:r>
          </w:p>
        </w:tc>
        <w:tc>
          <w:tcPr>
            <w:tcW w:w="6663" w:type="dxa"/>
          </w:tcPr>
          <w:p w:rsidR="007F5B68" w:rsidRPr="00364DA4" w:rsidRDefault="007F5B68" w:rsidP="00D85D06">
            <w:pPr>
              <w:spacing w:line="240" w:lineRule="auto"/>
            </w:pPr>
            <w:r w:rsidRPr="00364DA4">
              <w:rPr>
                <w:rFonts w:hint="eastAsia"/>
              </w:rPr>
              <w:t>說明</w:t>
            </w:r>
          </w:p>
        </w:tc>
      </w:tr>
      <w:tr>
        <w:trPr>
          <w:trHeight w:val="450"/>
        </w:trPr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1</w:t>
            </w:r>
          </w:p>
        </w:tc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</w:rPr>
              <w:t>海運</w:t>
            </w:r>
          </w:p>
        </w:tc>
      </w:tr>
      <w:tr>
        <w:trPr>
          <w:trHeight w:val="450"/>
        </w:trPr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</w:rPr>
              <w:t>空運</w:t>
            </w:r>
          </w:p>
        </w:tc>
      </w:tr>
    </w:tbl>
    <w:p w:rsidR="007F5B68" w:rsidRPr="00364DA4" w:rsidRDefault="000B5A6A" w:rsidP="00D85D06">
      <w:pPr>
        <w:spacing w:before="60" w:after="60"/>
        <w:rPr>
          <w:rFonts w:hint="eastAsia"/>
          <w:sz w:val="28"/>
          <w:szCs w:val="28"/>
        </w:rPr>
      </w:pPr>
      <w:r w:rsidRPr="00364DA4">
        <w:rPr>
          <w:sz w:val="28"/>
          <w:szCs w:val="28"/>
        </w:rPr>
        <w:t>進出口</w:t>
      </w:r>
      <w:r w:rsidR="00D85D06" w:rsidRPr="00364DA4">
        <w:rPr>
          <w:sz w:val="28"/>
          <w:szCs w:val="28"/>
        </w:rPr>
        <w:t>別</w:t>
      </w:r>
      <w:r w:rsidR="00D85D06" w:rsidRPr="00364DA4">
        <w:rPr>
          <w:rFonts w:hint="eastAsia"/>
          <w:sz w:val="28"/>
          <w:szCs w:val="28"/>
        </w:rPr>
        <w:t>代碼</w:t>
      </w:r>
    </w:p>
    <w:tbl>
      <w:tblPr>
        <w:tblW w:w="8789" w:type="dxa"/>
        <w:tblInd w:w="25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6663"/>
      </w:tblGrid>
      <w:tr w:rsidR="007F5B68" w:rsidRPr="00364DA4">
        <w:tc>
          <w:tcPr>
            <w:tcW w:w="2126" w:type="dxa"/>
          </w:tcPr>
          <w:p w:rsidR="007F5B68" w:rsidRPr="00364DA4" w:rsidRDefault="007F5B68" w:rsidP="00D85D06">
            <w:pPr>
              <w:spacing w:line="240" w:lineRule="auto"/>
              <w:rPr>
                <w:rFonts w:hint="eastAsia"/>
              </w:rPr>
            </w:pPr>
            <w:r w:rsidRPr="00364DA4">
              <w:rPr>
                <w:rFonts w:hint="eastAsia"/>
              </w:rPr>
              <w:t>代碼</w:t>
            </w:r>
          </w:p>
        </w:tc>
        <w:tc>
          <w:tcPr>
            <w:tcW w:w="6663" w:type="dxa"/>
          </w:tcPr>
          <w:p w:rsidR="007F5B68" w:rsidRPr="00364DA4" w:rsidRDefault="007F5B68" w:rsidP="00D85D06">
            <w:pPr>
              <w:spacing w:line="240" w:lineRule="auto"/>
            </w:pPr>
            <w:r w:rsidRPr="00364DA4">
              <w:rPr>
                <w:rFonts w:hint="eastAsia"/>
              </w:rPr>
              <w:t>說明</w:t>
            </w:r>
          </w:p>
        </w:tc>
      </w:tr>
      <w:tr>
        <w:trPr>
          <w:trHeight w:val="450"/>
        </w:trPr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1</w:t>
            </w:r>
          </w:p>
        </w:tc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</w:rPr>
              <w:t>進口</w:t>
            </w:r>
          </w:p>
        </w:tc>
      </w:tr>
      <w:tr>
        <w:trPr>
          <w:trHeight w:val="450"/>
        </w:trPr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2</w:t>
            </w:r>
          </w:p>
        </w:tc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</w:rPr>
              <w:t>出口</w:t>
            </w:r>
          </w:p>
        </w:tc>
      </w:tr>
      <w:tr>
        <w:trPr>
          <w:trHeight w:val="450"/>
        </w:trPr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3</w:t>
            </w:r>
          </w:p>
        </w:tc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</w:rPr>
              <w:t>轉口</w:t>
            </w:r>
          </w:p>
        </w:tc>
      </w:tr>
    </w:tbl>
    <w:p w:rsidR="007F5B68" w:rsidRPr="00364DA4" w:rsidRDefault="007F5B68" w:rsidP="00D85D06">
      <w:pPr>
        <w:spacing w:before="60" w:after="60"/>
        <w:rPr>
          <w:sz w:val="28"/>
          <w:szCs w:val="28"/>
        </w:rPr>
      </w:pPr>
      <w:bookmarkStart w:id="6" w:name="_Toc278215127"/>
      <w:bookmarkStart w:id="7" w:name="_Toc278826480"/>
      <w:bookmarkStart w:id="8" w:name="_Toc278889123"/>
      <w:r w:rsidRPr="00364DA4">
        <w:rPr>
          <w:sz w:val="28"/>
          <w:szCs w:val="28"/>
        </w:rPr>
        <w:t>運輸文件類別</w:t>
      </w:r>
      <w:r w:rsidRPr="00364DA4">
        <w:rPr>
          <w:rFonts w:hint="eastAsia"/>
          <w:sz w:val="28"/>
          <w:szCs w:val="28"/>
        </w:rPr>
        <w:t>代碼</w:t>
      </w:r>
    </w:p>
    <w:tbl>
      <w:tblPr>
        <w:tblW w:w="8789" w:type="dxa"/>
        <w:tblInd w:w="25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6663"/>
      </w:tblGrid>
      <w:tr w:rsidR="007F5B68" w:rsidRPr="00364DA4">
        <w:tc>
          <w:tcPr>
            <w:tcW w:w="2126" w:type="dxa"/>
          </w:tcPr>
          <w:p w:rsidR="007F5B68" w:rsidRPr="00364DA4" w:rsidRDefault="007F5B68" w:rsidP="00D85D06">
            <w:pPr>
              <w:spacing w:line="240" w:lineRule="auto"/>
            </w:pPr>
            <w:r w:rsidRPr="00364DA4">
              <w:t>代碼</w:t>
            </w:r>
          </w:p>
        </w:tc>
        <w:tc>
          <w:tcPr>
            <w:tcW w:w="6663" w:type="dxa"/>
          </w:tcPr>
          <w:p w:rsidR="007F5B68" w:rsidRPr="00364DA4" w:rsidRDefault="007F5B68" w:rsidP="00D85D06">
            <w:pPr>
              <w:spacing w:line="240" w:lineRule="auto"/>
            </w:pPr>
            <w:r w:rsidRPr="00364DA4">
              <w:t>說明</w:t>
            </w:r>
          </w:p>
        </w:tc>
      </w:tr>
      <w:tr>
        <w:trPr>
          <w:trHeight w:val="450"/>
        </w:trPr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703</w:t>
            </w:r>
          </w:p>
        </w:tc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</w:rPr>
              <w:t>空運託運單分號/空運分提單號碼</w:t>
            </w:r>
          </w:p>
        </w:tc>
      </w:tr>
      <w:tr>
        <w:trPr>
          <w:trHeight w:val="450"/>
        </w:trPr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704</w:t>
            </w:r>
          </w:p>
        </w:tc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</w:rPr>
              <w:t>海運託運單主號/海運主提單號碼</w:t>
            </w:r>
          </w:p>
        </w:tc>
      </w:tr>
      <w:tr>
        <w:trPr>
          <w:trHeight w:val="450"/>
        </w:trPr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714</w:t>
            </w:r>
          </w:p>
        </w:tc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</w:rPr>
              <w:t>海運託運單分號/海運分提單號碼</w:t>
            </w:r>
          </w:p>
        </w:tc>
      </w:tr>
      <w:tr>
        <w:trPr>
          <w:trHeight w:val="450"/>
        </w:trPr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741</w:t>
            </w:r>
          </w:p>
        </w:tc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</w:rPr>
              <w:t>空運託運單主號/空運主提單號碼</w:t>
            </w:r>
          </w:p>
        </w:tc>
      </w:tr>
    </w:tbl>
    <w:bookmarkEnd w:id="6"/>
    <w:bookmarkEnd w:id="7"/>
    <w:bookmarkEnd w:id="8"/>
    <w:p w:rsidR="00DE6D24" w:rsidRPr="00364DA4" w:rsidRDefault="00DE6D24" w:rsidP="00DE6D24">
      <w:pPr>
        <w:spacing w:before="60" w:after="60"/>
        <w:rPr>
          <w:rFonts w:hint="eastAsia"/>
          <w:sz w:val="28"/>
          <w:szCs w:val="28"/>
        </w:rPr>
      </w:pPr>
      <w:r w:rsidRPr="00364DA4">
        <w:rPr>
          <w:rFonts w:hint="eastAsia"/>
          <w:sz w:val="28"/>
          <w:szCs w:val="28"/>
        </w:rPr>
        <w:t>報單類別代碼</w:t>
      </w:r>
      <w:r w:rsidRPr="00364DA4">
        <w:rPr>
          <w:rFonts w:hint="eastAsia"/>
          <w:sz w:val="28"/>
          <w:szCs w:val="28"/>
        </w:rPr>
        <w:t>(</w:t>
      </w:r>
      <w:r w:rsidRPr="00364DA4">
        <w:rPr>
          <w:rFonts w:hint="eastAsia"/>
          <w:sz w:val="28"/>
          <w:szCs w:val="28"/>
        </w:rPr>
        <w:t>快遞貨物簡易申報</w:t>
      </w:r>
      <w:r w:rsidR="0038505E" w:rsidRPr="00364DA4">
        <w:rPr>
          <w:rFonts w:hint="eastAsia"/>
          <w:sz w:val="28"/>
          <w:szCs w:val="28"/>
        </w:rPr>
        <w:t>代碼</w:t>
      </w:r>
      <w:r w:rsidRPr="00364DA4">
        <w:rPr>
          <w:sz w:val="28"/>
          <w:szCs w:val="28"/>
        </w:rPr>
        <w:t>，</w:t>
      </w:r>
      <w:r w:rsidRPr="00364DA4">
        <w:rPr>
          <w:rFonts w:hint="eastAsia"/>
          <w:sz w:val="28"/>
          <w:szCs w:val="28"/>
        </w:rPr>
        <w:t>其他請</w:t>
      </w:r>
      <w:r w:rsidRPr="00364DA4">
        <w:rPr>
          <w:sz w:val="28"/>
          <w:szCs w:val="28"/>
        </w:rPr>
        <w:t>參照</w:t>
      </w:r>
      <w:proofErr w:type="gramStart"/>
      <w:r w:rsidRPr="00364DA4">
        <w:rPr>
          <w:sz w:val="28"/>
          <w:szCs w:val="28"/>
        </w:rPr>
        <w:t>關港貿</w:t>
      </w:r>
      <w:proofErr w:type="gramEnd"/>
      <w:r w:rsidRPr="00364DA4">
        <w:rPr>
          <w:sz w:val="28"/>
          <w:szCs w:val="28"/>
        </w:rPr>
        <w:t>作業代碼</w:t>
      </w:r>
      <w:r w:rsidRPr="00364DA4">
        <w:rPr>
          <w:sz w:val="28"/>
          <w:szCs w:val="28"/>
        </w:rPr>
        <w:t>--0</w:t>
      </w:r>
      <w:r w:rsidRPr="00364DA4">
        <w:rPr>
          <w:rFonts w:hint="eastAsia"/>
          <w:sz w:val="28"/>
          <w:szCs w:val="28"/>
        </w:rPr>
        <w:t>0</w:t>
      </w:r>
      <w:r w:rsidRPr="00364DA4">
        <w:rPr>
          <w:sz w:val="28"/>
          <w:szCs w:val="28"/>
        </w:rPr>
        <w:t>2_</w:t>
      </w:r>
      <w:r w:rsidRPr="00364DA4">
        <w:rPr>
          <w:sz w:val="28"/>
          <w:szCs w:val="28"/>
        </w:rPr>
        <w:t>報單類別</w:t>
      </w:r>
      <w:r w:rsidRPr="00364DA4">
        <w:rPr>
          <w:rFonts w:hint="eastAsia"/>
          <w:sz w:val="28"/>
          <w:szCs w:val="28"/>
        </w:rPr>
        <w:t>)</w:t>
      </w:r>
    </w:p>
    <w:tbl>
      <w:tblPr>
        <w:tblW w:w="8978" w:type="dxa"/>
        <w:tblInd w:w="25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6852"/>
      </w:tblGrid>
      <w:tr w:rsidR="00DE6D24" w:rsidRPr="00364DA4" w:rsidTr="00DE6D24">
        <w:tc>
          <w:tcPr>
            <w:tcW w:w="2126" w:type="dxa"/>
          </w:tcPr>
          <w:p w:rsidR="00DE6D24" w:rsidRPr="00364DA4" w:rsidRDefault="00DE6D24" w:rsidP="000650F7">
            <w:pPr>
              <w:pStyle w:val="1f0"/>
              <w:spacing w:before="0" w:after="0"/>
              <w:ind w:leftChars="0" w:left="0" w:firstLineChars="0" w:firstLine="0"/>
              <w:jc w:val="left"/>
              <w:rPr>
                <w:sz w:val="24"/>
                <w:szCs w:val="24"/>
              </w:rPr>
            </w:pPr>
            <w:r w:rsidRPr="00364DA4">
              <w:rPr>
                <w:sz w:val="24"/>
                <w:szCs w:val="24"/>
              </w:rPr>
              <w:t>代碼</w:t>
            </w:r>
          </w:p>
        </w:tc>
        <w:tc>
          <w:tcPr>
            <w:tcW w:w="6852" w:type="dxa"/>
          </w:tcPr>
          <w:p w:rsidR="00DE6D24" w:rsidRPr="00364DA4" w:rsidRDefault="00DE6D24" w:rsidP="000650F7">
            <w:pPr>
              <w:pStyle w:val="1f0"/>
              <w:spacing w:before="0" w:after="0"/>
              <w:ind w:leftChars="0" w:left="0" w:firstLineChars="0" w:firstLine="0"/>
              <w:jc w:val="left"/>
              <w:rPr>
                <w:sz w:val="24"/>
                <w:szCs w:val="24"/>
              </w:rPr>
            </w:pPr>
            <w:r w:rsidRPr="00364DA4">
              <w:rPr>
                <w:sz w:val="24"/>
                <w:szCs w:val="24"/>
              </w:rPr>
              <w:t>說明</w:t>
            </w:r>
          </w:p>
        </w:tc>
      </w:tr>
      <w:tr>
        <w:trPr>
          <w:trHeight w:val="450"/>
        </w:trPr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X1</w:t>
            </w:r>
          </w:p>
        </w:tc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</w:rPr>
              <w:t>進口快遞文件</w:t>
            </w:r>
          </w:p>
        </w:tc>
      </w:tr>
      <w:tr>
        <w:trPr>
          <w:trHeight w:val="450"/>
        </w:trPr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X2</w:t>
            </w:r>
          </w:p>
        </w:tc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</w:rPr>
              <w:t>進口低價免稅快遞貨物</w:t>
            </w:r>
          </w:p>
        </w:tc>
      </w:tr>
      <w:tr>
        <w:trPr>
          <w:trHeight w:val="450"/>
        </w:trPr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X3</w:t>
            </w:r>
          </w:p>
        </w:tc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</w:rPr>
              <w:t>進口低價應稅快遞貨物</w:t>
            </w:r>
          </w:p>
        </w:tc>
      </w:tr>
      <w:tr>
        <w:trPr>
          <w:trHeight w:val="450"/>
        </w:trPr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X6</w:t>
            </w:r>
          </w:p>
        </w:tc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</w:rPr>
              <w:t>出口快遞文件</w:t>
            </w:r>
          </w:p>
        </w:tc>
      </w:tr>
      <w:tr>
        <w:trPr>
          <w:trHeight w:val="450"/>
        </w:trPr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X7</w:t>
            </w:r>
          </w:p>
        </w:tc>
        <w:tc>
          <w:tcPr>
            <w:shd w:color="auto" w:val="clear" w:fill="FFFFFF"/>
          </w:tcPr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</w:rPr>
              <w:t>出口低價快遞貨物</w:t>
            </w:r>
          </w:p>
        </w:tc>
      </w:tr>
    </w:tbl>
    <w:p w:rsidR="00D85D06" w:rsidRPr="00364DA4" w:rsidRDefault="00D85D06" w:rsidP="009C43C2">
      <w:pPr>
        <w:pStyle w:val="aff3"/>
      </w:pPr>
    </w:p>
    <w:bookmarkEnd w:id="2"/>
    <w:bookmarkEnd w:id="3"/>
    <w:bookmarkEnd w:id="4"/>
    <w:bookmarkEnd w:id="5"/>
    <w:p w:rsidR="00A64593" w:rsidRPr="0060045D" w:rsidRDefault="00A64593" w:rsidP="00A64593">
      <w:pPr>
        <w:pStyle w:val="aff3"/>
        <w:rPr>
          <w:sz w:val="20"/>
          <w:szCs w:val="20"/>
        </w:rPr>
      </w:pPr>
    </w:p>
    <w:p w:rsidR="00D85D06" w:rsidRPr="0060045D" w:rsidRDefault="00E36967" w:rsidP="00642EF5">
      <w:pPr>
        <w:rPr>
          <w:rFonts w:hAnsi="標楷體" w:hint="eastAsia"/>
        </w:rPr>
      </w:pPr>
      <w:r w:rsidRPr="0060045D">
        <w:rPr>
          <w:sz w:val="20"/>
          <w:szCs w:val="20"/>
        </w:rPr>
        <w:t xml:space="preserve"> M</w:t>
      </w:r>
      <w:r w:rsidRPr="0060045D">
        <w:rPr>
          <w:rFonts w:hAnsi="標楷體" w:hint="eastAsia"/>
          <w:sz w:val="20"/>
          <w:szCs w:val="20"/>
        </w:rPr>
        <w:t>：必要型</w:t>
      </w:r>
      <w:r w:rsidRPr="0060045D">
        <w:rPr>
          <w:rFonts w:hAnsi="標楷體"/>
          <w:sz w:val="20"/>
          <w:szCs w:val="20"/>
        </w:rPr>
        <w:t>(Mandatory)</w:t>
      </w:r>
      <w:r w:rsidRPr="0060045D">
        <w:rPr>
          <w:rFonts w:hAnsi="標楷體" w:hint="eastAsia"/>
          <w:sz w:val="20"/>
          <w:szCs w:val="20"/>
        </w:rPr>
        <w:t xml:space="preserve"> </w:t>
      </w:r>
      <w:r w:rsidRPr="0060045D">
        <w:rPr>
          <w:sz w:val="20"/>
          <w:szCs w:val="20"/>
        </w:rPr>
        <w:t xml:space="preserve"> C</w:t>
      </w:r>
      <w:r w:rsidRPr="0060045D">
        <w:rPr>
          <w:rFonts w:hAnsi="標楷體" w:hint="eastAsia"/>
          <w:sz w:val="20"/>
          <w:szCs w:val="20"/>
        </w:rPr>
        <w:t>：條件型</w:t>
      </w:r>
      <w:r w:rsidRPr="0060045D">
        <w:rPr>
          <w:rFonts w:hAnsi="標楷體"/>
          <w:sz w:val="20"/>
          <w:szCs w:val="20"/>
        </w:rPr>
        <w:t>(Conditional)</w:t>
      </w:r>
      <w:r w:rsidRPr="0060045D">
        <w:rPr>
          <w:rFonts w:hAnsi="標楷體" w:hint="eastAsia"/>
          <w:sz w:val="20"/>
          <w:szCs w:val="20"/>
        </w:rPr>
        <w:t xml:space="preserve">  </w:t>
      </w:r>
      <w:proofErr w:type="gramStart"/>
      <w:r w:rsidRPr="0060045D">
        <w:rPr>
          <w:rFonts w:hAnsi="標楷體" w:hint="eastAsia"/>
          <w:sz w:val="20"/>
          <w:szCs w:val="20"/>
        </w:rPr>
        <w:t>—</w:t>
      </w:r>
      <w:proofErr w:type="gramEnd"/>
      <w:r w:rsidRPr="0060045D">
        <w:rPr>
          <w:rFonts w:hAnsi="標楷體" w:hint="eastAsia"/>
          <w:sz w:val="20"/>
          <w:szCs w:val="20"/>
        </w:rPr>
        <w:t>：無需要</w:t>
      </w:r>
    </w:p>
    <w:sectPr w:rsidR="00D85D06" w:rsidRPr="0060045D" w:rsidSect="00DD52D6">
      <w:headerReference w:type="default" r:id="rId8"/>
      <w:pgSz w:w="16838" w:h="11906" w:orient="landscape" w:code="9"/>
      <w:pgMar w:top="1418" w:right="1418" w:bottom="1418" w:left="1418" w:header="851" w:footer="725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2420" w:rsidRDefault="003D2420">
      <w:r>
        <w:separator/>
      </w:r>
    </w:p>
    <w:p w:rsidR="003D2420" w:rsidRDefault="003D2420"/>
    <w:p w:rsidR="003D2420" w:rsidRDefault="003D2420"/>
    <w:p w:rsidR="003D2420" w:rsidRDefault="003D2420"/>
    <w:p w:rsidR="003D2420" w:rsidRDefault="003D2420"/>
    <w:p w:rsidR="003D2420" w:rsidRDefault="003D2420"/>
  </w:endnote>
  <w:endnote w:type="continuationSeparator" w:id="0">
    <w:p w:rsidR="003D2420" w:rsidRDefault="003D2420">
      <w:r>
        <w:continuationSeparator/>
      </w:r>
    </w:p>
    <w:p w:rsidR="003D2420" w:rsidRDefault="003D2420"/>
    <w:p w:rsidR="003D2420" w:rsidRDefault="003D2420"/>
    <w:p w:rsidR="003D2420" w:rsidRDefault="003D2420"/>
    <w:p w:rsidR="003D2420" w:rsidRDefault="003D2420"/>
    <w:p w:rsidR="003D2420" w:rsidRDefault="003D24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2420" w:rsidRDefault="003D2420">
      <w:r>
        <w:separator/>
      </w:r>
    </w:p>
    <w:p w:rsidR="003D2420" w:rsidRDefault="003D2420"/>
    <w:p w:rsidR="003D2420" w:rsidRDefault="003D2420"/>
    <w:p w:rsidR="003D2420" w:rsidRDefault="003D2420"/>
    <w:p w:rsidR="003D2420" w:rsidRDefault="003D2420"/>
    <w:p w:rsidR="003D2420" w:rsidRDefault="003D2420"/>
  </w:footnote>
  <w:footnote w:type="continuationSeparator" w:id="0">
    <w:p w:rsidR="003D2420" w:rsidRDefault="003D2420">
      <w:r>
        <w:continuationSeparator/>
      </w:r>
    </w:p>
    <w:p w:rsidR="003D2420" w:rsidRDefault="003D2420"/>
    <w:p w:rsidR="003D2420" w:rsidRDefault="003D2420"/>
    <w:p w:rsidR="003D2420" w:rsidRDefault="003D2420"/>
    <w:p w:rsidR="003D2420" w:rsidRDefault="003D2420"/>
    <w:p w:rsidR="003D2420" w:rsidRDefault="003D242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897" w:rsidRPr="00A92F52" w:rsidRDefault="00872897" w:rsidP="00BA1D6F">
    <w:pPr>
      <w:pBdr>
        <w:bottom w:val="thinThickSmallGap" w:sz="24" w:space="1" w:color="auto"/>
      </w:pBdr>
      <w:spacing w:line="340" w:lineRule="exact"/>
      <w:rPr>
        <w:rFonts w:ascii="標楷體" w:hAnsi="標楷體" w:hint="eastAsia"/>
        <w:noProof/>
      </w:rPr>
    </w:pPr>
    <w:r w:rsidRPr="00A92F52">
      <w:rPr>
        <w:rFonts w:ascii="標楷體" w:hAnsi="標楷體" w:hint="eastAsia"/>
        <w:noProof/>
      </w:rPr>
      <w:t>財政部關</w:t>
    </w:r>
    <w:r w:rsidR="00025946">
      <w:rPr>
        <w:rFonts w:ascii="標楷體" w:hAnsi="標楷體" w:hint="eastAsia"/>
        <w:noProof/>
      </w:rPr>
      <w:t>務署</w:t>
    </w:r>
  </w:p>
  <w:p w:rsidR="00872897" w:rsidRPr="00C36C57" w:rsidRDefault="00D33861" w:rsidP="00BA1D6F">
    <w:pPr>
      <w:pBdr>
        <w:bottom w:val="thinThickSmallGap" w:sz="24" w:space="1" w:color="auto"/>
      </w:pBdr>
      <w:tabs>
        <w:tab w:val="right" w:pos="14002"/>
      </w:tabs>
      <w:spacing w:line="320" w:lineRule="exact"/>
      <w:rPr>
        <w:rFonts w:hint="eastAsia"/>
        <w:noProof/>
      </w:rPr>
    </w:pPr>
    <w:r>
      <w:rPr>
        <w:rFonts w:hint="eastAsia"/>
        <w:noProof/>
      </w:rPr>
      <w:t>關港貿</w:t>
    </w:r>
    <w:r w:rsidRPr="00C37D7A">
      <w:rPr>
        <w:noProof/>
      </w:rPr>
      <w:t>XML</w:t>
    </w:r>
    <w:r>
      <w:rPr>
        <w:rFonts w:hint="eastAsia"/>
        <w:noProof/>
      </w:rPr>
      <w:t>訊息建置指引（通關）</w:t>
    </w:r>
    <w:r w:rsidR="00872897">
      <w:rPr>
        <w:rFonts w:hint="eastAsia"/>
        <w:noProof/>
      </w:rPr>
      <w:tab/>
    </w:r>
    <w:r w:rsidR="00872897" w:rsidRPr="00BA1D6F">
      <w:t>應補辦事項通知</w:t>
    </w:r>
    <w:r w:rsidR="00872897">
      <w:rPr>
        <w:rFonts w:hint="eastAsia"/>
        <w:noProof/>
      </w:rPr>
      <w:t>（</w:t>
    </w:r>
    <w:r w:rsidR="00872897">
      <w:rPr>
        <w:rFonts w:hint="eastAsia"/>
        <w:noProof/>
      </w:rPr>
      <w:t>N5107</w:t>
    </w:r>
    <w:r w:rsidR="00872897">
      <w:rPr>
        <w:rFonts w:hint="eastAsia"/>
        <w:noProof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18CB86E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538EEABE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AED4905A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38F45934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CDAE14C4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A6CCB38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0A8CDFC8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A765CF8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A7CE9EA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079EAA2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157038A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425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11" w15:restartNumberingAfterBreak="0">
    <w:nsid w:val="01CB1B65"/>
    <w:multiLevelType w:val="hybridMultilevel"/>
    <w:tmpl w:val="5C4240A4"/>
    <w:lvl w:ilvl="0" w:tplc="043A4DDC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35591BB8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C21121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6CAFA87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A89D395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E441BC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161688E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7CBBD489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F378340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2" w15:restartNumberingAfterBreak="0">
    <w:nsid w:val="0AEB2CBF"/>
    <w:multiLevelType w:val="hybridMultilevel"/>
    <w:tmpl w:val="778FA12B"/>
    <w:lvl w:ilvl="0" w:tplc="19EE8191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4B6C33CB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9B7A682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2BD29974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427DE881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631AFF6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B161C35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0433543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1A70B73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3" w15:restartNumberingAfterBreak="0">
    <w:nsid w:val="0B015AC6"/>
    <w:multiLevelType w:val="hybridMultilevel"/>
    <w:tmpl w:val="8DCC363E"/>
    <w:lvl w:ilvl="0" w:tplc="E1CA7E38">
      <w:start w:val="1"/>
      <w:numFmt w:val="decimal"/>
      <w:lvlText w:val="G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D8B28A4"/>
    <w:multiLevelType w:val="hybridMultilevel"/>
    <w:tmpl w:val="26DCD308"/>
    <w:lvl w:ilvl="0" w:tplc="7D9B298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1CFF014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0F855E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10B065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19078E7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39B605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8CE3DC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51E3687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9738F84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5" w15:restartNumberingAfterBreak="0">
    <w:nsid w:val="0F1848F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6" w15:restartNumberingAfterBreak="0">
    <w:nsid w:val="0F8636E3"/>
    <w:multiLevelType w:val="hybridMultilevel"/>
    <w:tmpl w:val="15D1B468"/>
    <w:lvl w:ilvl="0" w:tplc="35BF3AB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1B40078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3E045CC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6C113E0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93015F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4C4EF90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06873FB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6B25D26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14769E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7" w15:restartNumberingAfterBreak="0">
    <w:nsid w:val="0FF13A8B"/>
    <w:multiLevelType w:val="hybridMultilevel"/>
    <w:tmpl w:val="33FD1891"/>
    <w:lvl w:ilvl="0" w:tplc="2821CAE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7198CF0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7704C839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61C9A5CC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62F503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8B4C263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AA5BDBD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1049AB9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EDF6E7E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8" w15:restartNumberingAfterBreak="0">
    <w:nsid w:val="323A750D"/>
    <w:multiLevelType w:val="hybridMultilevel"/>
    <w:tmpl w:val="5DA017BE"/>
    <w:lvl w:ilvl="0" w:tplc="2E8FCC0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FD00D1D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809458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27CBE2AF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A07274C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BBCB3F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31F43B7A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19C057B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3157E7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9" w15:restartNumberingAfterBreak="0">
    <w:nsid w:val="37936908"/>
    <w:multiLevelType w:val="hybridMultilevel"/>
    <w:tmpl w:val="23FAFA03"/>
    <w:lvl w:ilvl="0" w:tplc="0533A3EE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F8EC45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9B1CB6C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DFDDC2B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035999A5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9C255C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EB4B50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08FCB65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DC8A3C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0" w15:restartNumberingAfterBreak="0">
    <w:nsid w:val="382A439F"/>
    <w:multiLevelType w:val="hybridMultilevel"/>
    <w:tmpl w:val="10CD0157"/>
    <w:lvl w:ilvl="0" w:tplc="094BAD1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35B89FA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11C5FD6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91D8BD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412FFB26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84ACE6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A5819E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9262DD7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F09B60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1" w15:restartNumberingAfterBreak="0">
    <w:nsid w:val="44C864EA"/>
    <w:multiLevelType w:val="hybridMultilevel"/>
    <w:tmpl w:val="3A396B22"/>
    <w:lvl w:ilvl="0" w:tplc="212260A4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159352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4A289A5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8B318A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3A46FCF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02E3D5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505A630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DBB420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18721709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2" w15:restartNumberingAfterBreak="0">
    <w:nsid w:val="47E7EB99"/>
    <w:multiLevelType w:val="hybridMultilevel"/>
    <w:tmpl w:val="1E020C98"/>
    <w:lvl w:ilvl="0" w:tplc="3BFF028B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794C801F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6D474B1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957477A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478BAE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6BD0DA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505CC1D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48EE6E7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600512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3" w15:restartNumberingAfterBreak="0">
    <w:nsid w:val="49A321E5"/>
    <w:multiLevelType w:val="hybridMultilevel"/>
    <w:tmpl w:val="3597C90D"/>
    <w:lvl w:ilvl="0" w:tplc="4EE1A98D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4C5EB47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1D2E0F2A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A5F0800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68C2A85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6D6C599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1CC4FF6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948C7E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8DA6755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4" w15:restartNumberingAfterBreak="0">
    <w:nsid w:val="51B5F628"/>
    <w:multiLevelType w:val="hybridMultilevel"/>
    <w:tmpl w:val="33C4452A"/>
    <w:lvl w:ilvl="0" w:tplc="21D209A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D0E21BC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06FA606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BFB68B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EBAA29E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7BEA44E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74ECDF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922552B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0531183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5" w15:restartNumberingAfterBreak="0">
    <w:nsid w:val="5A9A0961"/>
    <w:multiLevelType w:val="hybridMultilevel"/>
    <w:tmpl w:val="790160D7"/>
    <w:lvl w:ilvl="0" w:tplc="28D1E465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43DC3B94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B40CD71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51C973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06F4FCCE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5FFF6B8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938B627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7265B3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31718F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6" w15:restartNumberingAfterBreak="0">
    <w:nsid w:val="5AE68593"/>
    <w:multiLevelType w:val="hybridMultilevel"/>
    <w:tmpl w:val="65399B79"/>
    <w:lvl w:ilvl="0" w:tplc="67D4B07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0B37085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43BED35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4999A5B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FC1D9C4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4EA2232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745338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4E05900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D9377F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7" w15:restartNumberingAfterBreak="0">
    <w:nsid w:val="5BBF1455"/>
    <w:multiLevelType w:val="hybridMultilevel"/>
    <w:tmpl w:val="4EE5B42E"/>
    <w:lvl w:ilvl="0" w:tplc="5221CC10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77ED3587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DD50ED4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32131C62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7D94C92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6CC1AEE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CDFBC97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5BC5B9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228A3A0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8" w15:restartNumberingAfterBreak="0">
    <w:nsid w:val="5C310FE7"/>
    <w:multiLevelType w:val="hybridMultilevel"/>
    <w:tmpl w:val="248B9A3F"/>
    <w:lvl w:ilvl="0" w:tplc="7A8E4B0C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3AA43793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4474023F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E3246D1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664E097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C73C965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316679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62B5B3D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B7CD09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9" w15:restartNumberingAfterBreak="0">
    <w:nsid w:val="625FF4FD"/>
    <w:multiLevelType w:val="hybridMultilevel"/>
    <w:tmpl w:val="5C072129"/>
    <w:lvl w:ilvl="0" w:tplc="2574DCA1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191F2A0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76B4991F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6D32063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8DDD36A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F515AB8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E3E0FCD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529DDE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7FBB405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0" w15:restartNumberingAfterBreak="0">
    <w:nsid w:val="6C5DE0E0"/>
    <w:multiLevelType w:val="hybridMultilevel"/>
    <w:tmpl w:val="29CBA9FF"/>
    <w:lvl w:ilvl="0" w:tplc="7EBB439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F38FF31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9003EC8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EA3064C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7C77EBF8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753230E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7C17E378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08CFE48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33E1D4B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1" w15:restartNumberingAfterBreak="0">
    <w:nsid w:val="6D301D53"/>
    <w:multiLevelType w:val="hybridMultilevel"/>
    <w:tmpl w:val="1C16FB40"/>
    <w:lvl w:ilvl="0" w:tplc="0409000F">
      <w:start w:val="1"/>
      <w:numFmt w:val="decimal"/>
      <w:lvlText w:val="%1."/>
      <w:lvlJc w:val="left"/>
      <w:pPr>
        <w:tabs>
          <w:tab w:val="num" w:pos="1980"/>
        </w:tabs>
        <w:ind w:left="19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60"/>
        </w:tabs>
        <w:ind w:left="24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900"/>
        </w:tabs>
        <w:ind w:left="39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340"/>
        </w:tabs>
        <w:ind w:left="53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20"/>
        </w:tabs>
        <w:ind w:left="5820" w:hanging="480"/>
      </w:pPr>
    </w:lvl>
  </w:abstractNum>
  <w:abstractNum w:abstractNumId="32" w15:restartNumberingAfterBreak="0">
    <w:nsid w:val="6F285BB7"/>
    <w:multiLevelType w:val="hybridMultilevel"/>
    <w:tmpl w:val="3B1844A5"/>
    <w:lvl w:ilvl="0" w:tplc="7CC327F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AAE0C3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63ABA897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951B98D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9AE2BE8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2D2225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0951C5F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571DC60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AF9DA99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3" w15:restartNumberingAfterBreak="0">
    <w:nsid w:val="788E3A0B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4" w15:restartNumberingAfterBreak="0">
    <w:nsid w:val="7AA0551A"/>
    <w:multiLevelType w:val="hybridMultilevel"/>
    <w:tmpl w:val="50B73C37"/>
    <w:lvl w:ilvl="0" w:tplc="2319FED8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D146EA6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0EECEBA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D407763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C68CDCA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B2AC53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3A226C2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10D057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38638DBE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5" w15:restartNumberingAfterBreak="0">
    <w:nsid w:val="7AF4DE08"/>
    <w:multiLevelType w:val="hybridMultilevel"/>
    <w:tmpl w:val="0A92BA88"/>
    <w:lvl w:ilvl="0" w:tplc="1717B393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1E9638B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D6A5FD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C2B3A9D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2F1751D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7621646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03784638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97102E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4E7DFD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6" w15:restartNumberingAfterBreak="0">
    <w:nsid w:val="7E85642B"/>
    <w:multiLevelType w:val="hybridMultilevel"/>
    <w:tmpl w:val="3E379E19"/>
    <w:lvl w:ilvl="0" w:tplc="2C35C59E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64364DF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E90ECC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BD280A4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AA38A09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2C2FD5E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2F35AD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9E053E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709B80C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5"/>
  </w:num>
  <w:num w:numId="12">
    <w:abstractNumId w:val="33"/>
  </w:num>
  <w:num w:numId="13">
    <w:abstractNumId w:val="10"/>
  </w:num>
  <w:num w:numId="14">
    <w:abstractNumId w:val="20"/>
  </w:num>
  <w:num w:numId="15">
    <w:abstractNumId w:val="27"/>
  </w:num>
  <w:num w:numId="16">
    <w:abstractNumId w:val="36"/>
  </w:num>
  <w:num w:numId="17">
    <w:abstractNumId w:val="34"/>
  </w:num>
  <w:num w:numId="18">
    <w:abstractNumId w:val="18"/>
  </w:num>
  <w:num w:numId="19">
    <w:abstractNumId w:val="35"/>
  </w:num>
  <w:num w:numId="20">
    <w:abstractNumId w:val="24"/>
  </w:num>
  <w:num w:numId="21">
    <w:abstractNumId w:val="22"/>
  </w:num>
  <w:num w:numId="22">
    <w:abstractNumId w:val="23"/>
  </w:num>
  <w:num w:numId="23">
    <w:abstractNumId w:val="19"/>
  </w:num>
  <w:num w:numId="24">
    <w:abstractNumId w:val="32"/>
  </w:num>
  <w:num w:numId="25">
    <w:abstractNumId w:val="21"/>
  </w:num>
  <w:num w:numId="26">
    <w:abstractNumId w:val="16"/>
  </w:num>
  <w:num w:numId="27">
    <w:abstractNumId w:val="11"/>
  </w:num>
  <w:num w:numId="28">
    <w:abstractNumId w:val="12"/>
  </w:num>
  <w:num w:numId="29">
    <w:abstractNumId w:val="31"/>
  </w:num>
  <w:num w:numId="30">
    <w:abstractNumId w:val="14"/>
  </w:num>
  <w:num w:numId="31">
    <w:abstractNumId w:val="26"/>
  </w:num>
  <w:num w:numId="32">
    <w:abstractNumId w:val="17"/>
  </w:num>
  <w:num w:numId="33">
    <w:abstractNumId w:val="25"/>
  </w:num>
  <w:num w:numId="34">
    <w:abstractNumId w:val="30"/>
  </w:num>
  <w:num w:numId="35">
    <w:abstractNumId w:val="28"/>
  </w:num>
  <w:num w:numId="36">
    <w:abstractNumId w:val="13"/>
  </w:num>
  <w:num w:numId="37">
    <w:abstractNumId w:val="2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hideSpellingErrors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FF1"/>
    <w:rsid w:val="000001CD"/>
    <w:rsid w:val="00000402"/>
    <w:rsid w:val="000018CC"/>
    <w:rsid w:val="00002EA8"/>
    <w:rsid w:val="00004399"/>
    <w:rsid w:val="00004E09"/>
    <w:rsid w:val="0000602A"/>
    <w:rsid w:val="000064AB"/>
    <w:rsid w:val="00006A5A"/>
    <w:rsid w:val="00007B5B"/>
    <w:rsid w:val="000107B3"/>
    <w:rsid w:val="000107CD"/>
    <w:rsid w:val="00010897"/>
    <w:rsid w:val="00011195"/>
    <w:rsid w:val="00012954"/>
    <w:rsid w:val="000138C4"/>
    <w:rsid w:val="00013E3F"/>
    <w:rsid w:val="000146EA"/>
    <w:rsid w:val="0001520B"/>
    <w:rsid w:val="00015477"/>
    <w:rsid w:val="000155C1"/>
    <w:rsid w:val="000161B1"/>
    <w:rsid w:val="0001640D"/>
    <w:rsid w:val="000176F4"/>
    <w:rsid w:val="0001773B"/>
    <w:rsid w:val="000204A3"/>
    <w:rsid w:val="00021097"/>
    <w:rsid w:val="0002121B"/>
    <w:rsid w:val="00021F63"/>
    <w:rsid w:val="0002274A"/>
    <w:rsid w:val="00022B8A"/>
    <w:rsid w:val="000230EA"/>
    <w:rsid w:val="0002393B"/>
    <w:rsid w:val="000240E2"/>
    <w:rsid w:val="00024208"/>
    <w:rsid w:val="0002468A"/>
    <w:rsid w:val="00024714"/>
    <w:rsid w:val="000248DD"/>
    <w:rsid w:val="000253E1"/>
    <w:rsid w:val="00025946"/>
    <w:rsid w:val="00026486"/>
    <w:rsid w:val="00026494"/>
    <w:rsid w:val="00026FC0"/>
    <w:rsid w:val="0003020B"/>
    <w:rsid w:val="0003082C"/>
    <w:rsid w:val="0003096F"/>
    <w:rsid w:val="00032E9F"/>
    <w:rsid w:val="00033328"/>
    <w:rsid w:val="00033BC1"/>
    <w:rsid w:val="00033D8E"/>
    <w:rsid w:val="00033E9D"/>
    <w:rsid w:val="00034455"/>
    <w:rsid w:val="00036C1A"/>
    <w:rsid w:val="000371DF"/>
    <w:rsid w:val="000376A0"/>
    <w:rsid w:val="00037820"/>
    <w:rsid w:val="000408AF"/>
    <w:rsid w:val="00040966"/>
    <w:rsid w:val="00040D7C"/>
    <w:rsid w:val="00042023"/>
    <w:rsid w:val="00042223"/>
    <w:rsid w:val="00042C8C"/>
    <w:rsid w:val="000431E0"/>
    <w:rsid w:val="00043389"/>
    <w:rsid w:val="000442BB"/>
    <w:rsid w:val="0004525D"/>
    <w:rsid w:val="00046D86"/>
    <w:rsid w:val="00047923"/>
    <w:rsid w:val="00047A4A"/>
    <w:rsid w:val="00047C0D"/>
    <w:rsid w:val="00050492"/>
    <w:rsid w:val="000511C2"/>
    <w:rsid w:val="00051D25"/>
    <w:rsid w:val="000522EF"/>
    <w:rsid w:val="00052406"/>
    <w:rsid w:val="0005264D"/>
    <w:rsid w:val="00053098"/>
    <w:rsid w:val="00054066"/>
    <w:rsid w:val="00054766"/>
    <w:rsid w:val="000548E0"/>
    <w:rsid w:val="000555AE"/>
    <w:rsid w:val="000577B3"/>
    <w:rsid w:val="00057E8F"/>
    <w:rsid w:val="000601CC"/>
    <w:rsid w:val="00060E8D"/>
    <w:rsid w:val="00061099"/>
    <w:rsid w:val="000610A9"/>
    <w:rsid w:val="00061F63"/>
    <w:rsid w:val="00062756"/>
    <w:rsid w:val="00062DC0"/>
    <w:rsid w:val="00062FE6"/>
    <w:rsid w:val="00063859"/>
    <w:rsid w:val="00063B7A"/>
    <w:rsid w:val="00064ADD"/>
    <w:rsid w:val="000650F7"/>
    <w:rsid w:val="00065C71"/>
    <w:rsid w:val="00066CEF"/>
    <w:rsid w:val="00067341"/>
    <w:rsid w:val="00070429"/>
    <w:rsid w:val="00070B28"/>
    <w:rsid w:val="000712C7"/>
    <w:rsid w:val="00071479"/>
    <w:rsid w:val="00071597"/>
    <w:rsid w:val="00071A0C"/>
    <w:rsid w:val="00072D6E"/>
    <w:rsid w:val="0007376D"/>
    <w:rsid w:val="00073C02"/>
    <w:rsid w:val="00074FFF"/>
    <w:rsid w:val="00081830"/>
    <w:rsid w:val="00082138"/>
    <w:rsid w:val="00082416"/>
    <w:rsid w:val="00082F03"/>
    <w:rsid w:val="00083119"/>
    <w:rsid w:val="000839C8"/>
    <w:rsid w:val="00083B04"/>
    <w:rsid w:val="00084843"/>
    <w:rsid w:val="000858B5"/>
    <w:rsid w:val="00086296"/>
    <w:rsid w:val="00086402"/>
    <w:rsid w:val="00086ABA"/>
    <w:rsid w:val="0009191C"/>
    <w:rsid w:val="00091B27"/>
    <w:rsid w:val="000927BE"/>
    <w:rsid w:val="00092FB0"/>
    <w:rsid w:val="000948D2"/>
    <w:rsid w:val="00095143"/>
    <w:rsid w:val="000952AB"/>
    <w:rsid w:val="000952CF"/>
    <w:rsid w:val="00096400"/>
    <w:rsid w:val="00096413"/>
    <w:rsid w:val="000973C3"/>
    <w:rsid w:val="00097BC2"/>
    <w:rsid w:val="00097C1B"/>
    <w:rsid w:val="000A11B8"/>
    <w:rsid w:val="000A1CD9"/>
    <w:rsid w:val="000A1ED7"/>
    <w:rsid w:val="000A2176"/>
    <w:rsid w:val="000A2650"/>
    <w:rsid w:val="000A421D"/>
    <w:rsid w:val="000A500D"/>
    <w:rsid w:val="000A768A"/>
    <w:rsid w:val="000B1C7B"/>
    <w:rsid w:val="000B1F2A"/>
    <w:rsid w:val="000B43A4"/>
    <w:rsid w:val="000B503A"/>
    <w:rsid w:val="000B5A6A"/>
    <w:rsid w:val="000B5B6A"/>
    <w:rsid w:val="000B5BAB"/>
    <w:rsid w:val="000B6053"/>
    <w:rsid w:val="000B66F7"/>
    <w:rsid w:val="000B6843"/>
    <w:rsid w:val="000B6E2B"/>
    <w:rsid w:val="000B76E2"/>
    <w:rsid w:val="000B79F2"/>
    <w:rsid w:val="000C00A3"/>
    <w:rsid w:val="000C0184"/>
    <w:rsid w:val="000C08AF"/>
    <w:rsid w:val="000C0B16"/>
    <w:rsid w:val="000C226F"/>
    <w:rsid w:val="000C3D7D"/>
    <w:rsid w:val="000C63E1"/>
    <w:rsid w:val="000C648F"/>
    <w:rsid w:val="000C64CB"/>
    <w:rsid w:val="000C6815"/>
    <w:rsid w:val="000C7E2A"/>
    <w:rsid w:val="000D3BE9"/>
    <w:rsid w:val="000D3C2D"/>
    <w:rsid w:val="000D42AC"/>
    <w:rsid w:val="000D4AB4"/>
    <w:rsid w:val="000D4CD0"/>
    <w:rsid w:val="000D7963"/>
    <w:rsid w:val="000E04A6"/>
    <w:rsid w:val="000E09E1"/>
    <w:rsid w:val="000E0B3A"/>
    <w:rsid w:val="000E20FE"/>
    <w:rsid w:val="000E335A"/>
    <w:rsid w:val="000E4FB4"/>
    <w:rsid w:val="000E5465"/>
    <w:rsid w:val="000E65F1"/>
    <w:rsid w:val="000E7EDE"/>
    <w:rsid w:val="000F051F"/>
    <w:rsid w:val="000F05B4"/>
    <w:rsid w:val="000F1834"/>
    <w:rsid w:val="000F2578"/>
    <w:rsid w:val="000F2926"/>
    <w:rsid w:val="000F2C00"/>
    <w:rsid w:val="000F2FF7"/>
    <w:rsid w:val="000F47D2"/>
    <w:rsid w:val="000F4E04"/>
    <w:rsid w:val="000F5123"/>
    <w:rsid w:val="000F5A63"/>
    <w:rsid w:val="000F5D75"/>
    <w:rsid w:val="000F7754"/>
    <w:rsid w:val="001002A5"/>
    <w:rsid w:val="001006BC"/>
    <w:rsid w:val="001010E7"/>
    <w:rsid w:val="00101618"/>
    <w:rsid w:val="00103081"/>
    <w:rsid w:val="001037CF"/>
    <w:rsid w:val="00103A92"/>
    <w:rsid w:val="00103C68"/>
    <w:rsid w:val="00104590"/>
    <w:rsid w:val="00106651"/>
    <w:rsid w:val="001075C0"/>
    <w:rsid w:val="00107D4C"/>
    <w:rsid w:val="001106C5"/>
    <w:rsid w:val="0011073E"/>
    <w:rsid w:val="00110A22"/>
    <w:rsid w:val="001110FB"/>
    <w:rsid w:val="001119FF"/>
    <w:rsid w:val="00113531"/>
    <w:rsid w:val="00113C65"/>
    <w:rsid w:val="001147CC"/>
    <w:rsid w:val="00114EE1"/>
    <w:rsid w:val="00115DA9"/>
    <w:rsid w:val="0011677C"/>
    <w:rsid w:val="0011731B"/>
    <w:rsid w:val="001176BF"/>
    <w:rsid w:val="00117A35"/>
    <w:rsid w:val="00120089"/>
    <w:rsid w:val="001204B9"/>
    <w:rsid w:val="00120A21"/>
    <w:rsid w:val="00120AB2"/>
    <w:rsid w:val="00120C9E"/>
    <w:rsid w:val="00121657"/>
    <w:rsid w:val="00121C99"/>
    <w:rsid w:val="00122C01"/>
    <w:rsid w:val="00123781"/>
    <w:rsid w:val="00123906"/>
    <w:rsid w:val="00123F52"/>
    <w:rsid w:val="001245FE"/>
    <w:rsid w:val="00124634"/>
    <w:rsid w:val="001248A1"/>
    <w:rsid w:val="001250F3"/>
    <w:rsid w:val="001268B9"/>
    <w:rsid w:val="00127528"/>
    <w:rsid w:val="00127C6B"/>
    <w:rsid w:val="0013032E"/>
    <w:rsid w:val="0013089C"/>
    <w:rsid w:val="00130D8D"/>
    <w:rsid w:val="00131F95"/>
    <w:rsid w:val="00132D72"/>
    <w:rsid w:val="00133972"/>
    <w:rsid w:val="0013458B"/>
    <w:rsid w:val="001354F6"/>
    <w:rsid w:val="001359D9"/>
    <w:rsid w:val="00135BBF"/>
    <w:rsid w:val="0013618C"/>
    <w:rsid w:val="00136605"/>
    <w:rsid w:val="00137A3A"/>
    <w:rsid w:val="00140207"/>
    <w:rsid w:val="001415DD"/>
    <w:rsid w:val="0014185A"/>
    <w:rsid w:val="001420DE"/>
    <w:rsid w:val="00142519"/>
    <w:rsid w:val="0014258E"/>
    <w:rsid w:val="00142F9C"/>
    <w:rsid w:val="00143809"/>
    <w:rsid w:val="001456E6"/>
    <w:rsid w:val="00145EAE"/>
    <w:rsid w:val="001461AF"/>
    <w:rsid w:val="0014665A"/>
    <w:rsid w:val="0014771E"/>
    <w:rsid w:val="001478B0"/>
    <w:rsid w:val="00147E58"/>
    <w:rsid w:val="0015024C"/>
    <w:rsid w:val="0015112E"/>
    <w:rsid w:val="00151A4B"/>
    <w:rsid w:val="00151B74"/>
    <w:rsid w:val="00152FB8"/>
    <w:rsid w:val="0015321C"/>
    <w:rsid w:val="00154A09"/>
    <w:rsid w:val="00155776"/>
    <w:rsid w:val="00156B4D"/>
    <w:rsid w:val="00156C18"/>
    <w:rsid w:val="00157F40"/>
    <w:rsid w:val="00160983"/>
    <w:rsid w:val="00161960"/>
    <w:rsid w:val="00162834"/>
    <w:rsid w:val="001639A2"/>
    <w:rsid w:val="001646B0"/>
    <w:rsid w:val="00164ED8"/>
    <w:rsid w:val="00165201"/>
    <w:rsid w:val="00165A83"/>
    <w:rsid w:val="00166896"/>
    <w:rsid w:val="001671A4"/>
    <w:rsid w:val="001708A8"/>
    <w:rsid w:val="00171D06"/>
    <w:rsid w:val="00172948"/>
    <w:rsid w:val="001738CC"/>
    <w:rsid w:val="00173D6A"/>
    <w:rsid w:val="0017483B"/>
    <w:rsid w:val="00174A15"/>
    <w:rsid w:val="001769BB"/>
    <w:rsid w:val="00180C5C"/>
    <w:rsid w:val="00181986"/>
    <w:rsid w:val="0018236F"/>
    <w:rsid w:val="00182B0E"/>
    <w:rsid w:val="00184766"/>
    <w:rsid w:val="00185BEB"/>
    <w:rsid w:val="00186851"/>
    <w:rsid w:val="00186CE7"/>
    <w:rsid w:val="001873C3"/>
    <w:rsid w:val="001874AD"/>
    <w:rsid w:val="00192956"/>
    <w:rsid w:val="00192E69"/>
    <w:rsid w:val="001939A6"/>
    <w:rsid w:val="00195357"/>
    <w:rsid w:val="00197A4F"/>
    <w:rsid w:val="001A0594"/>
    <w:rsid w:val="001A0BE3"/>
    <w:rsid w:val="001A0BFA"/>
    <w:rsid w:val="001A0D80"/>
    <w:rsid w:val="001A314E"/>
    <w:rsid w:val="001A4053"/>
    <w:rsid w:val="001A405F"/>
    <w:rsid w:val="001A575D"/>
    <w:rsid w:val="001A5F9A"/>
    <w:rsid w:val="001B0F37"/>
    <w:rsid w:val="001B1210"/>
    <w:rsid w:val="001B127B"/>
    <w:rsid w:val="001B18A5"/>
    <w:rsid w:val="001B22D6"/>
    <w:rsid w:val="001B30E4"/>
    <w:rsid w:val="001B31EC"/>
    <w:rsid w:val="001B4B7B"/>
    <w:rsid w:val="001B4EAD"/>
    <w:rsid w:val="001B56A4"/>
    <w:rsid w:val="001B57AE"/>
    <w:rsid w:val="001B59EF"/>
    <w:rsid w:val="001B61BF"/>
    <w:rsid w:val="001B6ABE"/>
    <w:rsid w:val="001C0363"/>
    <w:rsid w:val="001C1EAD"/>
    <w:rsid w:val="001C3B18"/>
    <w:rsid w:val="001C4487"/>
    <w:rsid w:val="001C4897"/>
    <w:rsid w:val="001C54E3"/>
    <w:rsid w:val="001C5ACA"/>
    <w:rsid w:val="001C6C44"/>
    <w:rsid w:val="001D05D5"/>
    <w:rsid w:val="001D0B83"/>
    <w:rsid w:val="001D3474"/>
    <w:rsid w:val="001D380F"/>
    <w:rsid w:val="001D39E5"/>
    <w:rsid w:val="001D3BD4"/>
    <w:rsid w:val="001D3C48"/>
    <w:rsid w:val="001D4232"/>
    <w:rsid w:val="001D569A"/>
    <w:rsid w:val="001D6E87"/>
    <w:rsid w:val="001D743B"/>
    <w:rsid w:val="001E0570"/>
    <w:rsid w:val="001E1852"/>
    <w:rsid w:val="001E1F7F"/>
    <w:rsid w:val="001E21E7"/>
    <w:rsid w:val="001E264B"/>
    <w:rsid w:val="001E291A"/>
    <w:rsid w:val="001E29AF"/>
    <w:rsid w:val="001E2AC7"/>
    <w:rsid w:val="001E2F2C"/>
    <w:rsid w:val="001E3C4F"/>
    <w:rsid w:val="001E3F0A"/>
    <w:rsid w:val="001E4FF7"/>
    <w:rsid w:val="001F1038"/>
    <w:rsid w:val="001F14FF"/>
    <w:rsid w:val="001F19D2"/>
    <w:rsid w:val="001F331B"/>
    <w:rsid w:val="001F3F0A"/>
    <w:rsid w:val="001F64B5"/>
    <w:rsid w:val="002018C5"/>
    <w:rsid w:val="00202865"/>
    <w:rsid w:val="00202B07"/>
    <w:rsid w:val="00202EEB"/>
    <w:rsid w:val="002030A1"/>
    <w:rsid w:val="00203E1E"/>
    <w:rsid w:val="0020550C"/>
    <w:rsid w:val="002057BB"/>
    <w:rsid w:val="00205CDF"/>
    <w:rsid w:val="0020671E"/>
    <w:rsid w:val="00206992"/>
    <w:rsid w:val="00207B83"/>
    <w:rsid w:val="00207F35"/>
    <w:rsid w:val="0021147A"/>
    <w:rsid w:val="00211EE4"/>
    <w:rsid w:val="0021234C"/>
    <w:rsid w:val="002123C3"/>
    <w:rsid w:val="00212B9A"/>
    <w:rsid w:val="00213190"/>
    <w:rsid w:val="0021352A"/>
    <w:rsid w:val="00215406"/>
    <w:rsid w:val="00215BFC"/>
    <w:rsid w:val="00216E76"/>
    <w:rsid w:val="00216EBC"/>
    <w:rsid w:val="00217630"/>
    <w:rsid w:val="0022049F"/>
    <w:rsid w:val="00221C5A"/>
    <w:rsid w:val="0022208D"/>
    <w:rsid w:val="00222DD6"/>
    <w:rsid w:val="00223600"/>
    <w:rsid w:val="00223E2C"/>
    <w:rsid w:val="00224037"/>
    <w:rsid w:val="002256DD"/>
    <w:rsid w:val="00226E0F"/>
    <w:rsid w:val="00230153"/>
    <w:rsid w:val="002302BC"/>
    <w:rsid w:val="00231F17"/>
    <w:rsid w:val="00232216"/>
    <w:rsid w:val="002323CD"/>
    <w:rsid w:val="002331A7"/>
    <w:rsid w:val="002333E7"/>
    <w:rsid w:val="00233AAA"/>
    <w:rsid w:val="0023596F"/>
    <w:rsid w:val="00235A1D"/>
    <w:rsid w:val="00237C34"/>
    <w:rsid w:val="00240059"/>
    <w:rsid w:val="0024022B"/>
    <w:rsid w:val="0024023D"/>
    <w:rsid w:val="002402A4"/>
    <w:rsid w:val="00242077"/>
    <w:rsid w:val="00242827"/>
    <w:rsid w:val="002429DB"/>
    <w:rsid w:val="00243389"/>
    <w:rsid w:val="00243F76"/>
    <w:rsid w:val="00244955"/>
    <w:rsid w:val="002458BA"/>
    <w:rsid w:val="00246360"/>
    <w:rsid w:val="00247E99"/>
    <w:rsid w:val="00247F38"/>
    <w:rsid w:val="00251B90"/>
    <w:rsid w:val="00253B9F"/>
    <w:rsid w:val="00254627"/>
    <w:rsid w:val="00254BCE"/>
    <w:rsid w:val="0025519C"/>
    <w:rsid w:val="00255A08"/>
    <w:rsid w:val="00255A7D"/>
    <w:rsid w:val="002565A4"/>
    <w:rsid w:val="00256705"/>
    <w:rsid w:val="00260948"/>
    <w:rsid w:val="00260EB7"/>
    <w:rsid w:val="00263313"/>
    <w:rsid w:val="00263E96"/>
    <w:rsid w:val="00264F33"/>
    <w:rsid w:val="00266616"/>
    <w:rsid w:val="00266FFE"/>
    <w:rsid w:val="00267237"/>
    <w:rsid w:val="002712F3"/>
    <w:rsid w:val="002717FB"/>
    <w:rsid w:val="002719BD"/>
    <w:rsid w:val="00272057"/>
    <w:rsid w:val="002721BB"/>
    <w:rsid w:val="00273E62"/>
    <w:rsid w:val="00273ECE"/>
    <w:rsid w:val="002741C9"/>
    <w:rsid w:val="00275048"/>
    <w:rsid w:val="002751AF"/>
    <w:rsid w:val="002751E7"/>
    <w:rsid w:val="002759FE"/>
    <w:rsid w:val="00275B94"/>
    <w:rsid w:val="00276ADD"/>
    <w:rsid w:val="002773C2"/>
    <w:rsid w:val="0027794D"/>
    <w:rsid w:val="00277959"/>
    <w:rsid w:val="00280AEF"/>
    <w:rsid w:val="00281DC2"/>
    <w:rsid w:val="002843D3"/>
    <w:rsid w:val="00284972"/>
    <w:rsid w:val="002862B0"/>
    <w:rsid w:val="00286987"/>
    <w:rsid w:val="002900BA"/>
    <w:rsid w:val="002910EE"/>
    <w:rsid w:val="00291ED2"/>
    <w:rsid w:val="00292480"/>
    <w:rsid w:val="00293486"/>
    <w:rsid w:val="00294B8A"/>
    <w:rsid w:val="002953FD"/>
    <w:rsid w:val="002956C4"/>
    <w:rsid w:val="00295C60"/>
    <w:rsid w:val="00295C83"/>
    <w:rsid w:val="00296B46"/>
    <w:rsid w:val="00296B4E"/>
    <w:rsid w:val="00297BDD"/>
    <w:rsid w:val="002A0CA4"/>
    <w:rsid w:val="002A1F29"/>
    <w:rsid w:val="002A2335"/>
    <w:rsid w:val="002A28A1"/>
    <w:rsid w:val="002A30B3"/>
    <w:rsid w:val="002A3B4E"/>
    <w:rsid w:val="002A3EEC"/>
    <w:rsid w:val="002A79BB"/>
    <w:rsid w:val="002B03A3"/>
    <w:rsid w:val="002B19BB"/>
    <w:rsid w:val="002B2AD3"/>
    <w:rsid w:val="002B2C67"/>
    <w:rsid w:val="002B36B3"/>
    <w:rsid w:val="002B4CCF"/>
    <w:rsid w:val="002B4ECC"/>
    <w:rsid w:val="002B53BD"/>
    <w:rsid w:val="002B566B"/>
    <w:rsid w:val="002B56E9"/>
    <w:rsid w:val="002B5759"/>
    <w:rsid w:val="002B6490"/>
    <w:rsid w:val="002B6CBC"/>
    <w:rsid w:val="002B7317"/>
    <w:rsid w:val="002B7474"/>
    <w:rsid w:val="002C0708"/>
    <w:rsid w:val="002C0940"/>
    <w:rsid w:val="002C13D6"/>
    <w:rsid w:val="002C1A90"/>
    <w:rsid w:val="002C2B00"/>
    <w:rsid w:val="002C2D18"/>
    <w:rsid w:val="002C43A4"/>
    <w:rsid w:val="002C7423"/>
    <w:rsid w:val="002C75CC"/>
    <w:rsid w:val="002C7BFF"/>
    <w:rsid w:val="002C7FD9"/>
    <w:rsid w:val="002D0D45"/>
    <w:rsid w:val="002D2ED2"/>
    <w:rsid w:val="002D39FA"/>
    <w:rsid w:val="002D4658"/>
    <w:rsid w:val="002D517A"/>
    <w:rsid w:val="002D6646"/>
    <w:rsid w:val="002D6885"/>
    <w:rsid w:val="002D68F6"/>
    <w:rsid w:val="002D7F13"/>
    <w:rsid w:val="002E00EA"/>
    <w:rsid w:val="002E02B0"/>
    <w:rsid w:val="002E0CAD"/>
    <w:rsid w:val="002E1AC2"/>
    <w:rsid w:val="002E1EE4"/>
    <w:rsid w:val="002E2A1B"/>
    <w:rsid w:val="002E2A80"/>
    <w:rsid w:val="002E39FE"/>
    <w:rsid w:val="002E44D3"/>
    <w:rsid w:val="002E4848"/>
    <w:rsid w:val="002E5823"/>
    <w:rsid w:val="002E6A34"/>
    <w:rsid w:val="002F11B0"/>
    <w:rsid w:val="002F1B30"/>
    <w:rsid w:val="002F323D"/>
    <w:rsid w:val="002F44F1"/>
    <w:rsid w:val="002F4DA8"/>
    <w:rsid w:val="002F4DE8"/>
    <w:rsid w:val="002F5C50"/>
    <w:rsid w:val="002F7065"/>
    <w:rsid w:val="002F7805"/>
    <w:rsid w:val="002F7AFF"/>
    <w:rsid w:val="002F7C86"/>
    <w:rsid w:val="002F7CEF"/>
    <w:rsid w:val="002F7D45"/>
    <w:rsid w:val="002F7D90"/>
    <w:rsid w:val="0030181E"/>
    <w:rsid w:val="00304693"/>
    <w:rsid w:val="0030514D"/>
    <w:rsid w:val="0030604F"/>
    <w:rsid w:val="00306146"/>
    <w:rsid w:val="003066DE"/>
    <w:rsid w:val="00306AA1"/>
    <w:rsid w:val="00306B46"/>
    <w:rsid w:val="003071AA"/>
    <w:rsid w:val="003072F0"/>
    <w:rsid w:val="0030792F"/>
    <w:rsid w:val="00307C72"/>
    <w:rsid w:val="00310AB3"/>
    <w:rsid w:val="003114CB"/>
    <w:rsid w:val="003117A2"/>
    <w:rsid w:val="00311D63"/>
    <w:rsid w:val="00313664"/>
    <w:rsid w:val="00313B0F"/>
    <w:rsid w:val="00313F53"/>
    <w:rsid w:val="00314838"/>
    <w:rsid w:val="00314A27"/>
    <w:rsid w:val="00314A2F"/>
    <w:rsid w:val="00315A37"/>
    <w:rsid w:val="00316066"/>
    <w:rsid w:val="00317279"/>
    <w:rsid w:val="00317869"/>
    <w:rsid w:val="00317D76"/>
    <w:rsid w:val="003204A1"/>
    <w:rsid w:val="00320701"/>
    <w:rsid w:val="00320B8C"/>
    <w:rsid w:val="003214D3"/>
    <w:rsid w:val="003215C7"/>
    <w:rsid w:val="00323220"/>
    <w:rsid w:val="003235BA"/>
    <w:rsid w:val="00325AD6"/>
    <w:rsid w:val="0032635D"/>
    <w:rsid w:val="003263A3"/>
    <w:rsid w:val="00326FE1"/>
    <w:rsid w:val="00331E5A"/>
    <w:rsid w:val="003325C0"/>
    <w:rsid w:val="003329EF"/>
    <w:rsid w:val="00333186"/>
    <w:rsid w:val="003331EE"/>
    <w:rsid w:val="00333A96"/>
    <w:rsid w:val="00334473"/>
    <w:rsid w:val="00334A23"/>
    <w:rsid w:val="00336BEE"/>
    <w:rsid w:val="00336BFE"/>
    <w:rsid w:val="00337200"/>
    <w:rsid w:val="00340B32"/>
    <w:rsid w:val="00342CF5"/>
    <w:rsid w:val="003430E5"/>
    <w:rsid w:val="00343F09"/>
    <w:rsid w:val="003448CD"/>
    <w:rsid w:val="003449A4"/>
    <w:rsid w:val="0034578E"/>
    <w:rsid w:val="003476E4"/>
    <w:rsid w:val="00347E24"/>
    <w:rsid w:val="00350E15"/>
    <w:rsid w:val="00350E1A"/>
    <w:rsid w:val="003510EA"/>
    <w:rsid w:val="003515FA"/>
    <w:rsid w:val="00351C05"/>
    <w:rsid w:val="00351C2F"/>
    <w:rsid w:val="0035342D"/>
    <w:rsid w:val="0035371A"/>
    <w:rsid w:val="00354158"/>
    <w:rsid w:val="00354162"/>
    <w:rsid w:val="00354348"/>
    <w:rsid w:val="00355FC6"/>
    <w:rsid w:val="00356479"/>
    <w:rsid w:val="003566CD"/>
    <w:rsid w:val="00357DE4"/>
    <w:rsid w:val="003609F4"/>
    <w:rsid w:val="00360BB8"/>
    <w:rsid w:val="00360BEA"/>
    <w:rsid w:val="00361354"/>
    <w:rsid w:val="003620DF"/>
    <w:rsid w:val="00362109"/>
    <w:rsid w:val="0036327E"/>
    <w:rsid w:val="003632EB"/>
    <w:rsid w:val="00364552"/>
    <w:rsid w:val="00364AA3"/>
    <w:rsid w:val="00364AD3"/>
    <w:rsid w:val="00364DA4"/>
    <w:rsid w:val="00366ED8"/>
    <w:rsid w:val="0036730A"/>
    <w:rsid w:val="00367ED1"/>
    <w:rsid w:val="00372130"/>
    <w:rsid w:val="003724B3"/>
    <w:rsid w:val="00372A69"/>
    <w:rsid w:val="00372B24"/>
    <w:rsid w:val="0037307D"/>
    <w:rsid w:val="00373985"/>
    <w:rsid w:val="00373F0B"/>
    <w:rsid w:val="00374746"/>
    <w:rsid w:val="00374D6F"/>
    <w:rsid w:val="00376DDC"/>
    <w:rsid w:val="00376E5E"/>
    <w:rsid w:val="00376F5A"/>
    <w:rsid w:val="00377511"/>
    <w:rsid w:val="00377796"/>
    <w:rsid w:val="0038043D"/>
    <w:rsid w:val="00380713"/>
    <w:rsid w:val="00383700"/>
    <w:rsid w:val="0038428E"/>
    <w:rsid w:val="0038493D"/>
    <w:rsid w:val="00384D80"/>
    <w:rsid w:val="00384F8C"/>
    <w:rsid w:val="0038505E"/>
    <w:rsid w:val="00386FEA"/>
    <w:rsid w:val="00387EEF"/>
    <w:rsid w:val="00390854"/>
    <w:rsid w:val="00390CB1"/>
    <w:rsid w:val="003910FB"/>
    <w:rsid w:val="003914D4"/>
    <w:rsid w:val="003922FE"/>
    <w:rsid w:val="0039474C"/>
    <w:rsid w:val="003955D7"/>
    <w:rsid w:val="00397459"/>
    <w:rsid w:val="003978B2"/>
    <w:rsid w:val="003A0259"/>
    <w:rsid w:val="003A09EA"/>
    <w:rsid w:val="003A0E67"/>
    <w:rsid w:val="003A0F11"/>
    <w:rsid w:val="003A12D7"/>
    <w:rsid w:val="003A12EF"/>
    <w:rsid w:val="003A43CF"/>
    <w:rsid w:val="003A5A1D"/>
    <w:rsid w:val="003A7081"/>
    <w:rsid w:val="003B0AC7"/>
    <w:rsid w:val="003B1BC3"/>
    <w:rsid w:val="003B1DAC"/>
    <w:rsid w:val="003B2314"/>
    <w:rsid w:val="003B253C"/>
    <w:rsid w:val="003B2A8B"/>
    <w:rsid w:val="003B2AD8"/>
    <w:rsid w:val="003B2D4E"/>
    <w:rsid w:val="003B367A"/>
    <w:rsid w:val="003B392D"/>
    <w:rsid w:val="003B6597"/>
    <w:rsid w:val="003B6743"/>
    <w:rsid w:val="003B70AB"/>
    <w:rsid w:val="003B7766"/>
    <w:rsid w:val="003C0BA4"/>
    <w:rsid w:val="003C2573"/>
    <w:rsid w:val="003C37D0"/>
    <w:rsid w:val="003C48DB"/>
    <w:rsid w:val="003C4EB0"/>
    <w:rsid w:val="003C5370"/>
    <w:rsid w:val="003C5C3B"/>
    <w:rsid w:val="003C5F1B"/>
    <w:rsid w:val="003C682E"/>
    <w:rsid w:val="003C7AA9"/>
    <w:rsid w:val="003D2420"/>
    <w:rsid w:val="003D2D99"/>
    <w:rsid w:val="003D2F1C"/>
    <w:rsid w:val="003D30EA"/>
    <w:rsid w:val="003D3BEE"/>
    <w:rsid w:val="003D4017"/>
    <w:rsid w:val="003D40AB"/>
    <w:rsid w:val="003D516B"/>
    <w:rsid w:val="003D52F1"/>
    <w:rsid w:val="003D6252"/>
    <w:rsid w:val="003D6B4B"/>
    <w:rsid w:val="003D789F"/>
    <w:rsid w:val="003E020E"/>
    <w:rsid w:val="003E09B0"/>
    <w:rsid w:val="003E12F4"/>
    <w:rsid w:val="003E1C5A"/>
    <w:rsid w:val="003E2896"/>
    <w:rsid w:val="003E3F93"/>
    <w:rsid w:val="003E41ED"/>
    <w:rsid w:val="003E4C03"/>
    <w:rsid w:val="003E560C"/>
    <w:rsid w:val="003E5DD6"/>
    <w:rsid w:val="003E6C52"/>
    <w:rsid w:val="003F11CB"/>
    <w:rsid w:val="003F20D0"/>
    <w:rsid w:val="003F3F12"/>
    <w:rsid w:val="003F41D8"/>
    <w:rsid w:val="003F5195"/>
    <w:rsid w:val="003F55C9"/>
    <w:rsid w:val="003F69D8"/>
    <w:rsid w:val="003F7F66"/>
    <w:rsid w:val="0040104B"/>
    <w:rsid w:val="004033AA"/>
    <w:rsid w:val="0040592A"/>
    <w:rsid w:val="00405DCC"/>
    <w:rsid w:val="004071A1"/>
    <w:rsid w:val="00407395"/>
    <w:rsid w:val="00410106"/>
    <w:rsid w:val="004102ED"/>
    <w:rsid w:val="004106DC"/>
    <w:rsid w:val="00410C9A"/>
    <w:rsid w:val="00411D52"/>
    <w:rsid w:val="00413797"/>
    <w:rsid w:val="004150FA"/>
    <w:rsid w:val="0041511F"/>
    <w:rsid w:val="004151C6"/>
    <w:rsid w:val="004158A9"/>
    <w:rsid w:val="00417999"/>
    <w:rsid w:val="004207C5"/>
    <w:rsid w:val="00421FEE"/>
    <w:rsid w:val="00422200"/>
    <w:rsid w:val="00422FEE"/>
    <w:rsid w:val="00423798"/>
    <w:rsid w:val="004242C0"/>
    <w:rsid w:val="00424841"/>
    <w:rsid w:val="0042494E"/>
    <w:rsid w:val="00425C11"/>
    <w:rsid w:val="00425D9C"/>
    <w:rsid w:val="00427281"/>
    <w:rsid w:val="00427475"/>
    <w:rsid w:val="00427A5C"/>
    <w:rsid w:val="00427C6D"/>
    <w:rsid w:val="00432E5A"/>
    <w:rsid w:val="0043359E"/>
    <w:rsid w:val="00433CED"/>
    <w:rsid w:val="00434003"/>
    <w:rsid w:val="00435062"/>
    <w:rsid w:val="00437A5A"/>
    <w:rsid w:val="004403D1"/>
    <w:rsid w:val="00440C75"/>
    <w:rsid w:val="00442113"/>
    <w:rsid w:val="00442ABF"/>
    <w:rsid w:val="00444006"/>
    <w:rsid w:val="00444D16"/>
    <w:rsid w:val="00445875"/>
    <w:rsid w:val="00445888"/>
    <w:rsid w:val="00446E8E"/>
    <w:rsid w:val="00446F7F"/>
    <w:rsid w:val="004472A2"/>
    <w:rsid w:val="00447AD4"/>
    <w:rsid w:val="00450955"/>
    <w:rsid w:val="004514F7"/>
    <w:rsid w:val="00451AF0"/>
    <w:rsid w:val="0045235B"/>
    <w:rsid w:val="004523E9"/>
    <w:rsid w:val="0045266F"/>
    <w:rsid w:val="00452F69"/>
    <w:rsid w:val="00453888"/>
    <w:rsid w:val="00453A9A"/>
    <w:rsid w:val="00454246"/>
    <w:rsid w:val="0045432C"/>
    <w:rsid w:val="00454A0D"/>
    <w:rsid w:val="00454D54"/>
    <w:rsid w:val="0045670C"/>
    <w:rsid w:val="00457C69"/>
    <w:rsid w:val="00461512"/>
    <w:rsid w:val="004615BC"/>
    <w:rsid w:val="00462A55"/>
    <w:rsid w:val="004636BF"/>
    <w:rsid w:val="004636C4"/>
    <w:rsid w:val="00463DFD"/>
    <w:rsid w:val="00464A52"/>
    <w:rsid w:val="004654E3"/>
    <w:rsid w:val="00465F07"/>
    <w:rsid w:val="00467F5C"/>
    <w:rsid w:val="00470355"/>
    <w:rsid w:val="0047219F"/>
    <w:rsid w:val="00472558"/>
    <w:rsid w:val="004729F2"/>
    <w:rsid w:val="00473496"/>
    <w:rsid w:val="00474890"/>
    <w:rsid w:val="004753A8"/>
    <w:rsid w:val="004768CD"/>
    <w:rsid w:val="00477C4F"/>
    <w:rsid w:val="00477E2B"/>
    <w:rsid w:val="00481674"/>
    <w:rsid w:val="00483D02"/>
    <w:rsid w:val="00484A59"/>
    <w:rsid w:val="004853B9"/>
    <w:rsid w:val="00485B0C"/>
    <w:rsid w:val="00486F79"/>
    <w:rsid w:val="00487D33"/>
    <w:rsid w:val="0049033B"/>
    <w:rsid w:val="00490D18"/>
    <w:rsid w:val="0049119C"/>
    <w:rsid w:val="00491BDD"/>
    <w:rsid w:val="00492373"/>
    <w:rsid w:val="004928CF"/>
    <w:rsid w:val="00492E42"/>
    <w:rsid w:val="0049394A"/>
    <w:rsid w:val="00493D9B"/>
    <w:rsid w:val="00493FB7"/>
    <w:rsid w:val="00494FB9"/>
    <w:rsid w:val="004952FB"/>
    <w:rsid w:val="0049556C"/>
    <w:rsid w:val="00496CAA"/>
    <w:rsid w:val="00497096"/>
    <w:rsid w:val="004A06DD"/>
    <w:rsid w:val="004A097E"/>
    <w:rsid w:val="004A1566"/>
    <w:rsid w:val="004A1F73"/>
    <w:rsid w:val="004A2D1A"/>
    <w:rsid w:val="004A3256"/>
    <w:rsid w:val="004A333D"/>
    <w:rsid w:val="004A4308"/>
    <w:rsid w:val="004A5471"/>
    <w:rsid w:val="004A5AEC"/>
    <w:rsid w:val="004A5DA5"/>
    <w:rsid w:val="004A71B9"/>
    <w:rsid w:val="004A7884"/>
    <w:rsid w:val="004B2359"/>
    <w:rsid w:val="004B443A"/>
    <w:rsid w:val="004B4EDE"/>
    <w:rsid w:val="004B5F7C"/>
    <w:rsid w:val="004B7AA3"/>
    <w:rsid w:val="004C024A"/>
    <w:rsid w:val="004C0E1E"/>
    <w:rsid w:val="004C2B2C"/>
    <w:rsid w:val="004C2E26"/>
    <w:rsid w:val="004C60B1"/>
    <w:rsid w:val="004D0302"/>
    <w:rsid w:val="004D0992"/>
    <w:rsid w:val="004D166A"/>
    <w:rsid w:val="004D2EAA"/>
    <w:rsid w:val="004D3144"/>
    <w:rsid w:val="004D38A2"/>
    <w:rsid w:val="004D38C0"/>
    <w:rsid w:val="004D4AE6"/>
    <w:rsid w:val="004D578B"/>
    <w:rsid w:val="004D603D"/>
    <w:rsid w:val="004D79F2"/>
    <w:rsid w:val="004E00E4"/>
    <w:rsid w:val="004E1321"/>
    <w:rsid w:val="004E13F0"/>
    <w:rsid w:val="004E14D0"/>
    <w:rsid w:val="004E27CF"/>
    <w:rsid w:val="004E29C9"/>
    <w:rsid w:val="004E2D73"/>
    <w:rsid w:val="004E2DB6"/>
    <w:rsid w:val="004E3F03"/>
    <w:rsid w:val="004E459E"/>
    <w:rsid w:val="004E482E"/>
    <w:rsid w:val="004E4A6D"/>
    <w:rsid w:val="004E5923"/>
    <w:rsid w:val="004E5C53"/>
    <w:rsid w:val="004E639B"/>
    <w:rsid w:val="004E6BCD"/>
    <w:rsid w:val="004E6E0C"/>
    <w:rsid w:val="004E6FD7"/>
    <w:rsid w:val="004E7F65"/>
    <w:rsid w:val="004F007F"/>
    <w:rsid w:val="004F3976"/>
    <w:rsid w:val="004F43A9"/>
    <w:rsid w:val="004F56CB"/>
    <w:rsid w:val="004F5E2D"/>
    <w:rsid w:val="004F6587"/>
    <w:rsid w:val="004F7223"/>
    <w:rsid w:val="004F7644"/>
    <w:rsid w:val="004F7E91"/>
    <w:rsid w:val="00500D47"/>
    <w:rsid w:val="00501D18"/>
    <w:rsid w:val="0050222A"/>
    <w:rsid w:val="00502C9C"/>
    <w:rsid w:val="005044A5"/>
    <w:rsid w:val="005074E0"/>
    <w:rsid w:val="00510977"/>
    <w:rsid w:val="00510A1E"/>
    <w:rsid w:val="005110E7"/>
    <w:rsid w:val="00511198"/>
    <w:rsid w:val="00511681"/>
    <w:rsid w:val="005117FE"/>
    <w:rsid w:val="0051182F"/>
    <w:rsid w:val="005120A1"/>
    <w:rsid w:val="00513DFC"/>
    <w:rsid w:val="00513E7F"/>
    <w:rsid w:val="0051472A"/>
    <w:rsid w:val="00514A29"/>
    <w:rsid w:val="00515C89"/>
    <w:rsid w:val="00515FAF"/>
    <w:rsid w:val="00517D26"/>
    <w:rsid w:val="00520198"/>
    <w:rsid w:val="00521146"/>
    <w:rsid w:val="00521B4C"/>
    <w:rsid w:val="00521D53"/>
    <w:rsid w:val="00521FE6"/>
    <w:rsid w:val="0052223D"/>
    <w:rsid w:val="005225A3"/>
    <w:rsid w:val="005226A4"/>
    <w:rsid w:val="00524CA3"/>
    <w:rsid w:val="00524E50"/>
    <w:rsid w:val="00525284"/>
    <w:rsid w:val="005253FB"/>
    <w:rsid w:val="00526100"/>
    <w:rsid w:val="00526222"/>
    <w:rsid w:val="005266A9"/>
    <w:rsid w:val="00526740"/>
    <w:rsid w:val="005273A5"/>
    <w:rsid w:val="005305F1"/>
    <w:rsid w:val="0053061A"/>
    <w:rsid w:val="00530B18"/>
    <w:rsid w:val="00531977"/>
    <w:rsid w:val="00532B9B"/>
    <w:rsid w:val="005330E5"/>
    <w:rsid w:val="0053317E"/>
    <w:rsid w:val="0053342B"/>
    <w:rsid w:val="00534434"/>
    <w:rsid w:val="0053750F"/>
    <w:rsid w:val="00537B09"/>
    <w:rsid w:val="00540180"/>
    <w:rsid w:val="005406E6"/>
    <w:rsid w:val="0054143A"/>
    <w:rsid w:val="005420DB"/>
    <w:rsid w:val="00542A48"/>
    <w:rsid w:val="005438E1"/>
    <w:rsid w:val="00543B6C"/>
    <w:rsid w:val="005448F8"/>
    <w:rsid w:val="00544F6E"/>
    <w:rsid w:val="00545878"/>
    <w:rsid w:val="00547FAA"/>
    <w:rsid w:val="005528FA"/>
    <w:rsid w:val="00553533"/>
    <w:rsid w:val="00554746"/>
    <w:rsid w:val="0055533C"/>
    <w:rsid w:val="00555C33"/>
    <w:rsid w:val="00556502"/>
    <w:rsid w:val="00556BB7"/>
    <w:rsid w:val="00560D74"/>
    <w:rsid w:val="00560F79"/>
    <w:rsid w:val="00562B11"/>
    <w:rsid w:val="00562C87"/>
    <w:rsid w:val="00562EF7"/>
    <w:rsid w:val="00563BC3"/>
    <w:rsid w:val="005648D0"/>
    <w:rsid w:val="00564A59"/>
    <w:rsid w:val="00564C92"/>
    <w:rsid w:val="00565139"/>
    <w:rsid w:val="005673E8"/>
    <w:rsid w:val="00570331"/>
    <w:rsid w:val="00571029"/>
    <w:rsid w:val="00571C93"/>
    <w:rsid w:val="00572034"/>
    <w:rsid w:val="00573C46"/>
    <w:rsid w:val="0057423D"/>
    <w:rsid w:val="00576D11"/>
    <w:rsid w:val="00577AE7"/>
    <w:rsid w:val="0058037B"/>
    <w:rsid w:val="00583554"/>
    <w:rsid w:val="00584527"/>
    <w:rsid w:val="005853CE"/>
    <w:rsid w:val="005865E5"/>
    <w:rsid w:val="00586E8F"/>
    <w:rsid w:val="00587F07"/>
    <w:rsid w:val="0059020B"/>
    <w:rsid w:val="005913B2"/>
    <w:rsid w:val="00591595"/>
    <w:rsid w:val="005917BF"/>
    <w:rsid w:val="005934B4"/>
    <w:rsid w:val="00593E93"/>
    <w:rsid w:val="00594FFE"/>
    <w:rsid w:val="0059517B"/>
    <w:rsid w:val="005960FA"/>
    <w:rsid w:val="005966CF"/>
    <w:rsid w:val="00597997"/>
    <w:rsid w:val="005A02E1"/>
    <w:rsid w:val="005A0528"/>
    <w:rsid w:val="005A05F1"/>
    <w:rsid w:val="005A0C29"/>
    <w:rsid w:val="005A10E3"/>
    <w:rsid w:val="005A1A68"/>
    <w:rsid w:val="005A21ED"/>
    <w:rsid w:val="005A258D"/>
    <w:rsid w:val="005A2B10"/>
    <w:rsid w:val="005A3687"/>
    <w:rsid w:val="005A46D6"/>
    <w:rsid w:val="005A4A67"/>
    <w:rsid w:val="005A4C74"/>
    <w:rsid w:val="005A6A14"/>
    <w:rsid w:val="005A6FC9"/>
    <w:rsid w:val="005A7111"/>
    <w:rsid w:val="005A78E4"/>
    <w:rsid w:val="005B0B69"/>
    <w:rsid w:val="005B0C05"/>
    <w:rsid w:val="005B0C40"/>
    <w:rsid w:val="005B29C0"/>
    <w:rsid w:val="005B397A"/>
    <w:rsid w:val="005B557F"/>
    <w:rsid w:val="005B574D"/>
    <w:rsid w:val="005B7160"/>
    <w:rsid w:val="005C0FE7"/>
    <w:rsid w:val="005C1354"/>
    <w:rsid w:val="005C26CD"/>
    <w:rsid w:val="005C4206"/>
    <w:rsid w:val="005C5287"/>
    <w:rsid w:val="005C588F"/>
    <w:rsid w:val="005C5B5B"/>
    <w:rsid w:val="005C72EF"/>
    <w:rsid w:val="005C7FB0"/>
    <w:rsid w:val="005D2D59"/>
    <w:rsid w:val="005D5078"/>
    <w:rsid w:val="005D5739"/>
    <w:rsid w:val="005D6088"/>
    <w:rsid w:val="005E0BF8"/>
    <w:rsid w:val="005E184E"/>
    <w:rsid w:val="005E1B11"/>
    <w:rsid w:val="005E4229"/>
    <w:rsid w:val="005E691F"/>
    <w:rsid w:val="005E7F23"/>
    <w:rsid w:val="005F097B"/>
    <w:rsid w:val="005F0B46"/>
    <w:rsid w:val="005F101A"/>
    <w:rsid w:val="005F1429"/>
    <w:rsid w:val="005F1DA6"/>
    <w:rsid w:val="005F1E8E"/>
    <w:rsid w:val="005F21F4"/>
    <w:rsid w:val="005F2231"/>
    <w:rsid w:val="005F4527"/>
    <w:rsid w:val="005F587C"/>
    <w:rsid w:val="005F61FC"/>
    <w:rsid w:val="005F6B9B"/>
    <w:rsid w:val="005F6FC2"/>
    <w:rsid w:val="005F73D1"/>
    <w:rsid w:val="005F7E1D"/>
    <w:rsid w:val="0060045D"/>
    <w:rsid w:val="00600493"/>
    <w:rsid w:val="00600F1A"/>
    <w:rsid w:val="00601186"/>
    <w:rsid w:val="0060135A"/>
    <w:rsid w:val="00601923"/>
    <w:rsid w:val="0060246E"/>
    <w:rsid w:val="00602E44"/>
    <w:rsid w:val="00602F15"/>
    <w:rsid w:val="0060315D"/>
    <w:rsid w:val="006043B1"/>
    <w:rsid w:val="006043CE"/>
    <w:rsid w:val="00607928"/>
    <w:rsid w:val="00607D74"/>
    <w:rsid w:val="006101CB"/>
    <w:rsid w:val="00610BAF"/>
    <w:rsid w:val="00611F2F"/>
    <w:rsid w:val="006131EB"/>
    <w:rsid w:val="0061370A"/>
    <w:rsid w:val="00613879"/>
    <w:rsid w:val="0061449E"/>
    <w:rsid w:val="006157C4"/>
    <w:rsid w:val="006158E8"/>
    <w:rsid w:val="00617165"/>
    <w:rsid w:val="00617B71"/>
    <w:rsid w:val="006213BD"/>
    <w:rsid w:val="006223BA"/>
    <w:rsid w:val="00623045"/>
    <w:rsid w:val="006233F2"/>
    <w:rsid w:val="00623A48"/>
    <w:rsid w:val="00625EB1"/>
    <w:rsid w:val="00626524"/>
    <w:rsid w:val="0062674E"/>
    <w:rsid w:val="00626FCC"/>
    <w:rsid w:val="00627118"/>
    <w:rsid w:val="00627998"/>
    <w:rsid w:val="00627F26"/>
    <w:rsid w:val="00631215"/>
    <w:rsid w:val="006313B7"/>
    <w:rsid w:val="00631C95"/>
    <w:rsid w:val="006338FC"/>
    <w:rsid w:val="00635A90"/>
    <w:rsid w:val="00640A79"/>
    <w:rsid w:val="00641BAE"/>
    <w:rsid w:val="00642959"/>
    <w:rsid w:val="00642EF5"/>
    <w:rsid w:val="006437BF"/>
    <w:rsid w:val="00643996"/>
    <w:rsid w:val="00644451"/>
    <w:rsid w:val="00645235"/>
    <w:rsid w:val="0064622E"/>
    <w:rsid w:val="00650EF8"/>
    <w:rsid w:val="00652EFC"/>
    <w:rsid w:val="0065354B"/>
    <w:rsid w:val="006549D6"/>
    <w:rsid w:val="00655CDE"/>
    <w:rsid w:val="006560E0"/>
    <w:rsid w:val="0065783B"/>
    <w:rsid w:val="0066040B"/>
    <w:rsid w:val="0066636B"/>
    <w:rsid w:val="00666434"/>
    <w:rsid w:val="006667F1"/>
    <w:rsid w:val="0066771C"/>
    <w:rsid w:val="00667A62"/>
    <w:rsid w:val="00667E00"/>
    <w:rsid w:val="00671267"/>
    <w:rsid w:val="00672F5F"/>
    <w:rsid w:val="0067316F"/>
    <w:rsid w:val="0067379C"/>
    <w:rsid w:val="00673D21"/>
    <w:rsid w:val="00674CD8"/>
    <w:rsid w:val="00675669"/>
    <w:rsid w:val="006770F9"/>
    <w:rsid w:val="00677DBA"/>
    <w:rsid w:val="006801EA"/>
    <w:rsid w:val="006803CB"/>
    <w:rsid w:val="0068143D"/>
    <w:rsid w:val="00684675"/>
    <w:rsid w:val="006848C1"/>
    <w:rsid w:val="006848CA"/>
    <w:rsid w:val="0068572F"/>
    <w:rsid w:val="0068589A"/>
    <w:rsid w:val="00685A63"/>
    <w:rsid w:val="00686505"/>
    <w:rsid w:val="0068700F"/>
    <w:rsid w:val="00687C1A"/>
    <w:rsid w:val="00691FA4"/>
    <w:rsid w:val="00692700"/>
    <w:rsid w:val="0069282A"/>
    <w:rsid w:val="00694F6C"/>
    <w:rsid w:val="00695374"/>
    <w:rsid w:val="00695E16"/>
    <w:rsid w:val="006966C7"/>
    <w:rsid w:val="006969EF"/>
    <w:rsid w:val="006A04B0"/>
    <w:rsid w:val="006A125B"/>
    <w:rsid w:val="006A3105"/>
    <w:rsid w:val="006A3264"/>
    <w:rsid w:val="006A3A2E"/>
    <w:rsid w:val="006A5464"/>
    <w:rsid w:val="006A62AA"/>
    <w:rsid w:val="006A66E6"/>
    <w:rsid w:val="006A6CDB"/>
    <w:rsid w:val="006A7143"/>
    <w:rsid w:val="006A7386"/>
    <w:rsid w:val="006A73B3"/>
    <w:rsid w:val="006A7765"/>
    <w:rsid w:val="006A7BE5"/>
    <w:rsid w:val="006B083F"/>
    <w:rsid w:val="006B0FA5"/>
    <w:rsid w:val="006B10A5"/>
    <w:rsid w:val="006B15C2"/>
    <w:rsid w:val="006B2103"/>
    <w:rsid w:val="006B323C"/>
    <w:rsid w:val="006B361A"/>
    <w:rsid w:val="006B3FA1"/>
    <w:rsid w:val="006B4544"/>
    <w:rsid w:val="006B45CB"/>
    <w:rsid w:val="006B5803"/>
    <w:rsid w:val="006B5962"/>
    <w:rsid w:val="006B6641"/>
    <w:rsid w:val="006C0017"/>
    <w:rsid w:val="006C00E0"/>
    <w:rsid w:val="006C0591"/>
    <w:rsid w:val="006C05C4"/>
    <w:rsid w:val="006C2526"/>
    <w:rsid w:val="006C2531"/>
    <w:rsid w:val="006C3DC1"/>
    <w:rsid w:val="006C563C"/>
    <w:rsid w:val="006C58D0"/>
    <w:rsid w:val="006C5B8E"/>
    <w:rsid w:val="006D03D6"/>
    <w:rsid w:val="006D19B9"/>
    <w:rsid w:val="006D1D84"/>
    <w:rsid w:val="006D2F99"/>
    <w:rsid w:val="006D339A"/>
    <w:rsid w:val="006D36C3"/>
    <w:rsid w:val="006D3889"/>
    <w:rsid w:val="006D38DA"/>
    <w:rsid w:val="006D4458"/>
    <w:rsid w:val="006D4866"/>
    <w:rsid w:val="006D56C0"/>
    <w:rsid w:val="006D5E7F"/>
    <w:rsid w:val="006D6DBE"/>
    <w:rsid w:val="006D7426"/>
    <w:rsid w:val="006E05B8"/>
    <w:rsid w:val="006E0665"/>
    <w:rsid w:val="006E1E63"/>
    <w:rsid w:val="006E2307"/>
    <w:rsid w:val="006E2F48"/>
    <w:rsid w:val="006E2FF1"/>
    <w:rsid w:val="006E33AE"/>
    <w:rsid w:val="006E33B5"/>
    <w:rsid w:val="006E3EC0"/>
    <w:rsid w:val="006E4D18"/>
    <w:rsid w:val="006E5B44"/>
    <w:rsid w:val="006E637B"/>
    <w:rsid w:val="006E64E1"/>
    <w:rsid w:val="006E690B"/>
    <w:rsid w:val="006E7520"/>
    <w:rsid w:val="006E7C54"/>
    <w:rsid w:val="006F02F0"/>
    <w:rsid w:val="006F08CA"/>
    <w:rsid w:val="006F1B4C"/>
    <w:rsid w:val="006F3583"/>
    <w:rsid w:val="006F36EC"/>
    <w:rsid w:val="006F3952"/>
    <w:rsid w:val="006F4B35"/>
    <w:rsid w:val="006F5301"/>
    <w:rsid w:val="00701E65"/>
    <w:rsid w:val="0070278F"/>
    <w:rsid w:val="00705165"/>
    <w:rsid w:val="00705985"/>
    <w:rsid w:val="007059FC"/>
    <w:rsid w:val="00705A34"/>
    <w:rsid w:val="00711445"/>
    <w:rsid w:val="0071228E"/>
    <w:rsid w:val="00712748"/>
    <w:rsid w:val="00714C73"/>
    <w:rsid w:val="00714F65"/>
    <w:rsid w:val="00717062"/>
    <w:rsid w:val="007172CA"/>
    <w:rsid w:val="00717D3A"/>
    <w:rsid w:val="00720E28"/>
    <w:rsid w:val="00721438"/>
    <w:rsid w:val="007215AD"/>
    <w:rsid w:val="00722E3F"/>
    <w:rsid w:val="00724005"/>
    <w:rsid w:val="00725EA6"/>
    <w:rsid w:val="00726160"/>
    <w:rsid w:val="00726780"/>
    <w:rsid w:val="0072789A"/>
    <w:rsid w:val="007319B6"/>
    <w:rsid w:val="00731F81"/>
    <w:rsid w:val="0073490B"/>
    <w:rsid w:val="00734F5F"/>
    <w:rsid w:val="007359CD"/>
    <w:rsid w:val="00735F86"/>
    <w:rsid w:val="00735FA6"/>
    <w:rsid w:val="007375BC"/>
    <w:rsid w:val="00737F73"/>
    <w:rsid w:val="00740827"/>
    <w:rsid w:val="00740919"/>
    <w:rsid w:val="00740D56"/>
    <w:rsid w:val="00742347"/>
    <w:rsid w:val="00742718"/>
    <w:rsid w:val="00744E03"/>
    <w:rsid w:val="0074518A"/>
    <w:rsid w:val="00745B2B"/>
    <w:rsid w:val="00745E61"/>
    <w:rsid w:val="0074634E"/>
    <w:rsid w:val="00746ADE"/>
    <w:rsid w:val="0074782C"/>
    <w:rsid w:val="00750E86"/>
    <w:rsid w:val="00751AB0"/>
    <w:rsid w:val="00752511"/>
    <w:rsid w:val="00755608"/>
    <w:rsid w:val="00755F10"/>
    <w:rsid w:val="00755F42"/>
    <w:rsid w:val="007567E2"/>
    <w:rsid w:val="00757DA8"/>
    <w:rsid w:val="0076014B"/>
    <w:rsid w:val="0076177F"/>
    <w:rsid w:val="0076220A"/>
    <w:rsid w:val="0076288D"/>
    <w:rsid w:val="00762B4A"/>
    <w:rsid w:val="00762F43"/>
    <w:rsid w:val="0076387F"/>
    <w:rsid w:val="00764E15"/>
    <w:rsid w:val="00767017"/>
    <w:rsid w:val="00767695"/>
    <w:rsid w:val="007709A3"/>
    <w:rsid w:val="00770B6F"/>
    <w:rsid w:val="00770FDA"/>
    <w:rsid w:val="00771031"/>
    <w:rsid w:val="00771210"/>
    <w:rsid w:val="007714AB"/>
    <w:rsid w:val="00771576"/>
    <w:rsid w:val="007715BD"/>
    <w:rsid w:val="0077326E"/>
    <w:rsid w:val="007734AA"/>
    <w:rsid w:val="007735FC"/>
    <w:rsid w:val="00774572"/>
    <w:rsid w:val="00774E57"/>
    <w:rsid w:val="00774F67"/>
    <w:rsid w:val="00776A6A"/>
    <w:rsid w:val="00777DA5"/>
    <w:rsid w:val="00777F54"/>
    <w:rsid w:val="0078020F"/>
    <w:rsid w:val="00780342"/>
    <w:rsid w:val="00780820"/>
    <w:rsid w:val="0078127E"/>
    <w:rsid w:val="00781A2C"/>
    <w:rsid w:val="00781FEA"/>
    <w:rsid w:val="00782C60"/>
    <w:rsid w:val="00783554"/>
    <w:rsid w:val="00783CFF"/>
    <w:rsid w:val="00784F82"/>
    <w:rsid w:val="007864D6"/>
    <w:rsid w:val="007875EB"/>
    <w:rsid w:val="007877D6"/>
    <w:rsid w:val="0078785D"/>
    <w:rsid w:val="0079022A"/>
    <w:rsid w:val="00790656"/>
    <w:rsid w:val="007913E3"/>
    <w:rsid w:val="00792B0C"/>
    <w:rsid w:val="00792EDE"/>
    <w:rsid w:val="007937FA"/>
    <w:rsid w:val="007948E6"/>
    <w:rsid w:val="00795270"/>
    <w:rsid w:val="007967C4"/>
    <w:rsid w:val="00796C48"/>
    <w:rsid w:val="007A083C"/>
    <w:rsid w:val="007A1670"/>
    <w:rsid w:val="007A17A9"/>
    <w:rsid w:val="007A1C31"/>
    <w:rsid w:val="007A419B"/>
    <w:rsid w:val="007A42B4"/>
    <w:rsid w:val="007A4317"/>
    <w:rsid w:val="007A5069"/>
    <w:rsid w:val="007A580E"/>
    <w:rsid w:val="007A6C5F"/>
    <w:rsid w:val="007A79ED"/>
    <w:rsid w:val="007A7D76"/>
    <w:rsid w:val="007B056D"/>
    <w:rsid w:val="007B0E00"/>
    <w:rsid w:val="007B18DE"/>
    <w:rsid w:val="007B19C0"/>
    <w:rsid w:val="007B1F31"/>
    <w:rsid w:val="007B1FCF"/>
    <w:rsid w:val="007B2120"/>
    <w:rsid w:val="007B32D1"/>
    <w:rsid w:val="007B53B1"/>
    <w:rsid w:val="007B616B"/>
    <w:rsid w:val="007B7A5B"/>
    <w:rsid w:val="007B7C95"/>
    <w:rsid w:val="007C15AD"/>
    <w:rsid w:val="007C1A8A"/>
    <w:rsid w:val="007C1ADB"/>
    <w:rsid w:val="007C1BE2"/>
    <w:rsid w:val="007C1FE7"/>
    <w:rsid w:val="007C2830"/>
    <w:rsid w:val="007C2A71"/>
    <w:rsid w:val="007C2EA6"/>
    <w:rsid w:val="007C3117"/>
    <w:rsid w:val="007C388C"/>
    <w:rsid w:val="007C40CA"/>
    <w:rsid w:val="007C4C2D"/>
    <w:rsid w:val="007C5EFC"/>
    <w:rsid w:val="007C6146"/>
    <w:rsid w:val="007C63AC"/>
    <w:rsid w:val="007C68BA"/>
    <w:rsid w:val="007D06AF"/>
    <w:rsid w:val="007D0AB4"/>
    <w:rsid w:val="007D161B"/>
    <w:rsid w:val="007D1DA3"/>
    <w:rsid w:val="007D1E38"/>
    <w:rsid w:val="007D27DD"/>
    <w:rsid w:val="007D2AD1"/>
    <w:rsid w:val="007D2C53"/>
    <w:rsid w:val="007D3074"/>
    <w:rsid w:val="007D3F8B"/>
    <w:rsid w:val="007D4B5C"/>
    <w:rsid w:val="007D4BAD"/>
    <w:rsid w:val="007D4C6C"/>
    <w:rsid w:val="007D4D59"/>
    <w:rsid w:val="007D5D80"/>
    <w:rsid w:val="007D5FFB"/>
    <w:rsid w:val="007E0C52"/>
    <w:rsid w:val="007E1006"/>
    <w:rsid w:val="007E2139"/>
    <w:rsid w:val="007E26B3"/>
    <w:rsid w:val="007E339C"/>
    <w:rsid w:val="007E517D"/>
    <w:rsid w:val="007E52DD"/>
    <w:rsid w:val="007E6B05"/>
    <w:rsid w:val="007F005E"/>
    <w:rsid w:val="007F05B0"/>
    <w:rsid w:val="007F17E4"/>
    <w:rsid w:val="007F1958"/>
    <w:rsid w:val="007F1AFC"/>
    <w:rsid w:val="007F1C09"/>
    <w:rsid w:val="007F214F"/>
    <w:rsid w:val="007F2460"/>
    <w:rsid w:val="007F3329"/>
    <w:rsid w:val="007F3B62"/>
    <w:rsid w:val="007F4154"/>
    <w:rsid w:val="007F48CA"/>
    <w:rsid w:val="007F5B68"/>
    <w:rsid w:val="007F63DC"/>
    <w:rsid w:val="007F7BB1"/>
    <w:rsid w:val="007F7D99"/>
    <w:rsid w:val="0080080B"/>
    <w:rsid w:val="008024D6"/>
    <w:rsid w:val="00802D91"/>
    <w:rsid w:val="008045DF"/>
    <w:rsid w:val="00804990"/>
    <w:rsid w:val="00804FBC"/>
    <w:rsid w:val="00805032"/>
    <w:rsid w:val="00806C50"/>
    <w:rsid w:val="00807D29"/>
    <w:rsid w:val="00810A3A"/>
    <w:rsid w:val="00811C05"/>
    <w:rsid w:val="008129CF"/>
    <w:rsid w:val="00813F88"/>
    <w:rsid w:val="008150BC"/>
    <w:rsid w:val="008167C5"/>
    <w:rsid w:val="00817467"/>
    <w:rsid w:val="00820284"/>
    <w:rsid w:val="0082028C"/>
    <w:rsid w:val="008206CD"/>
    <w:rsid w:val="00820C6A"/>
    <w:rsid w:val="008210D5"/>
    <w:rsid w:val="0082143F"/>
    <w:rsid w:val="0082172E"/>
    <w:rsid w:val="00821EE4"/>
    <w:rsid w:val="008227B8"/>
    <w:rsid w:val="00822C0D"/>
    <w:rsid w:val="008233E6"/>
    <w:rsid w:val="00823AC6"/>
    <w:rsid w:val="00823FCB"/>
    <w:rsid w:val="00824C56"/>
    <w:rsid w:val="0082577F"/>
    <w:rsid w:val="008257CC"/>
    <w:rsid w:val="00825E4E"/>
    <w:rsid w:val="00826730"/>
    <w:rsid w:val="00827C22"/>
    <w:rsid w:val="00827C43"/>
    <w:rsid w:val="00830266"/>
    <w:rsid w:val="0083035A"/>
    <w:rsid w:val="00831148"/>
    <w:rsid w:val="00831BC4"/>
    <w:rsid w:val="00832508"/>
    <w:rsid w:val="0083394E"/>
    <w:rsid w:val="00833CA5"/>
    <w:rsid w:val="00834B8A"/>
    <w:rsid w:val="008372DE"/>
    <w:rsid w:val="00841792"/>
    <w:rsid w:val="008417EF"/>
    <w:rsid w:val="00841EE1"/>
    <w:rsid w:val="00844063"/>
    <w:rsid w:val="0084446B"/>
    <w:rsid w:val="008446BF"/>
    <w:rsid w:val="008470EF"/>
    <w:rsid w:val="008512C6"/>
    <w:rsid w:val="00851CF1"/>
    <w:rsid w:val="00851D2D"/>
    <w:rsid w:val="00852483"/>
    <w:rsid w:val="00852E41"/>
    <w:rsid w:val="00853B10"/>
    <w:rsid w:val="00855265"/>
    <w:rsid w:val="0085580B"/>
    <w:rsid w:val="008562C5"/>
    <w:rsid w:val="00856351"/>
    <w:rsid w:val="00856C3C"/>
    <w:rsid w:val="0085740B"/>
    <w:rsid w:val="00860874"/>
    <w:rsid w:val="008611E6"/>
    <w:rsid w:val="008614F5"/>
    <w:rsid w:val="00862E77"/>
    <w:rsid w:val="00863237"/>
    <w:rsid w:val="008636DC"/>
    <w:rsid w:val="008641B4"/>
    <w:rsid w:val="00864FFC"/>
    <w:rsid w:val="00865881"/>
    <w:rsid w:val="00865EB9"/>
    <w:rsid w:val="00867CE8"/>
    <w:rsid w:val="0087070C"/>
    <w:rsid w:val="00872897"/>
    <w:rsid w:val="00872949"/>
    <w:rsid w:val="00872DB8"/>
    <w:rsid w:val="00874082"/>
    <w:rsid w:val="00874E82"/>
    <w:rsid w:val="00874FB5"/>
    <w:rsid w:val="00875281"/>
    <w:rsid w:val="0087549B"/>
    <w:rsid w:val="008767B7"/>
    <w:rsid w:val="008775FC"/>
    <w:rsid w:val="0087775C"/>
    <w:rsid w:val="00877FC3"/>
    <w:rsid w:val="008803E9"/>
    <w:rsid w:val="00880EAA"/>
    <w:rsid w:val="008815BF"/>
    <w:rsid w:val="00881B60"/>
    <w:rsid w:val="008831FB"/>
    <w:rsid w:val="00883FC6"/>
    <w:rsid w:val="008848A3"/>
    <w:rsid w:val="00885108"/>
    <w:rsid w:val="0088528A"/>
    <w:rsid w:val="0088614B"/>
    <w:rsid w:val="00886E9E"/>
    <w:rsid w:val="008901A6"/>
    <w:rsid w:val="00890824"/>
    <w:rsid w:val="008918F8"/>
    <w:rsid w:val="00891F9D"/>
    <w:rsid w:val="008923A4"/>
    <w:rsid w:val="0089240B"/>
    <w:rsid w:val="00892977"/>
    <w:rsid w:val="0089392B"/>
    <w:rsid w:val="008951D5"/>
    <w:rsid w:val="0089575B"/>
    <w:rsid w:val="008976FA"/>
    <w:rsid w:val="008A0868"/>
    <w:rsid w:val="008A1B0F"/>
    <w:rsid w:val="008A227B"/>
    <w:rsid w:val="008A2BA4"/>
    <w:rsid w:val="008A2BAB"/>
    <w:rsid w:val="008A44BA"/>
    <w:rsid w:val="008A485B"/>
    <w:rsid w:val="008A489C"/>
    <w:rsid w:val="008A4E3B"/>
    <w:rsid w:val="008A5942"/>
    <w:rsid w:val="008A6009"/>
    <w:rsid w:val="008A6AFE"/>
    <w:rsid w:val="008B156E"/>
    <w:rsid w:val="008B198E"/>
    <w:rsid w:val="008B1AC4"/>
    <w:rsid w:val="008B4655"/>
    <w:rsid w:val="008B46F4"/>
    <w:rsid w:val="008B52B2"/>
    <w:rsid w:val="008B5843"/>
    <w:rsid w:val="008B5F0E"/>
    <w:rsid w:val="008B6BBC"/>
    <w:rsid w:val="008C00DC"/>
    <w:rsid w:val="008C02E8"/>
    <w:rsid w:val="008C0404"/>
    <w:rsid w:val="008C0B2C"/>
    <w:rsid w:val="008C0C91"/>
    <w:rsid w:val="008C0F83"/>
    <w:rsid w:val="008C1154"/>
    <w:rsid w:val="008C14C9"/>
    <w:rsid w:val="008C2A48"/>
    <w:rsid w:val="008C2A9B"/>
    <w:rsid w:val="008C47D8"/>
    <w:rsid w:val="008C631F"/>
    <w:rsid w:val="008C685A"/>
    <w:rsid w:val="008C6E79"/>
    <w:rsid w:val="008D048C"/>
    <w:rsid w:val="008D0731"/>
    <w:rsid w:val="008D1F03"/>
    <w:rsid w:val="008D4303"/>
    <w:rsid w:val="008D4AA9"/>
    <w:rsid w:val="008D58D8"/>
    <w:rsid w:val="008D5CD4"/>
    <w:rsid w:val="008D6146"/>
    <w:rsid w:val="008E1F81"/>
    <w:rsid w:val="008E20E8"/>
    <w:rsid w:val="008E3DDD"/>
    <w:rsid w:val="008E422F"/>
    <w:rsid w:val="008E4432"/>
    <w:rsid w:val="008E4584"/>
    <w:rsid w:val="008E6332"/>
    <w:rsid w:val="008E6492"/>
    <w:rsid w:val="008E6EED"/>
    <w:rsid w:val="008F135A"/>
    <w:rsid w:val="008F1CD0"/>
    <w:rsid w:val="008F23BC"/>
    <w:rsid w:val="008F27FD"/>
    <w:rsid w:val="008F2AE4"/>
    <w:rsid w:val="008F31AB"/>
    <w:rsid w:val="008F42F1"/>
    <w:rsid w:val="008F46C5"/>
    <w:rsid w:val="008F485D"/>
    <w:rsid w:val="008F6868"/>
    <w:rsid w:val="008F7DC8"/>
    <w:rsid w:val="00900B9A"/>
    <w:rsid w:val="00902B5C"/>
    <w:rsid w:val="00902F9B"/>
    <w:rsid w:val="009040ED"/>
    <w:rsid w:val="00904A2C"/>
    <w:rsid w:val="00904CD9"/>
    <w:rsid w:val="0090591B"/>
    <w:rsid w:val="00907F42"/>
    <w:rsid w:val="00907FF1"/>
    <w:rsid w:val="00910853"/>
    <w:rsid w:val="009109C7"/>
    <w:rsid w:val="00910CDF"/>
    <w:rsid w:val="00912291"/>
    <w:rsid w:val="00916AB3"/>
    <w:rsid w:val="009205DF"/>
    <w:rsid w:val="00922AF4"/>
    <w:rsid w:val="00923349"/>
    <w:rsid w:val="00925E20"/>
    <w:rsid w:val="00925F17"/>
    <w:rsid w:val="00926352"/>
    <w:rsid w:val="0092701F"/>
    <w:rsid w:val="00927390"/>
    <w:rsid w:val="00927944"/>
    <w:rsid w:val="009328F9"/>
    <w:rsid w:val="00932BCB"/>
    <w:rsid w:val="0093357E"/>
    <w:rsid w:val="00935299"/>
    <w:rsid w:val="00935A1E"/>
    <w:rsid w:val="009378CF"/>
    <w:rsid w:val="00937A74"/>
    <w:rsid w:val="009400B9"/>
    <w:rsid w:val="009408C2"/>
    <w:rsid w:val="00941739"/>
    <w:rsid w:val="00941EC0"/>
    <w:rsid w:val="00942473"/>
    <w:rsid w:val="00942658"/>
    <w:rsid w:val="00942A4B"/>
    <w:rsid w:val="00943064"/>
    <w:rsid w:val="009433EC"/>
    <w:rsid w:val="0094418B"/>
    <w:rsid w:val="009449DC"/>
    <w:rsid w:val="00944E86"/>
    <w:rsid w:val="00945FDE"/>
    <w:rsid w:val="00950504"/>
    <w:rsid w:val="00950F80"/>
    <w:rsid w:val="009512CA"/>
    <w:rsid w:val="0095148E"/>
    <w:rsid w:val="00951AA7"/>
    <w:rsid w:val="00952174"/>
    <w:rsid w:val="009539F2"/>
    <w:rsid w:val="0095449E"/>
    <w:rsid w:val="00954CCE"/>
    <w:rsid w:val="009554A1"/>
    <w:rsid w:val="0095624B"/>
    <w:rsid w:val="009575A6"/>
    <w:rsid w:val="00957AF4"/>
    <w:rsid w:val="00957DCB"/>
    <w:rsid w:val="0096050E"/>
    <w:rsid w:val="00960A49"/>
    <w:rsid w:val="009615D0"/>
    <w:rsid w:val="00961FD6"/>
    <w:rsid w:val="0096206C"/>
    <w:rsid w:val="0096237A"/>
    <w:rsid w:val="009626D7"/>
    <w:rsid w:val="00962E0F"/>
    <w:rsid w:val="009640B6"/>
    <w:rsid w:val="00964152"/>
    <w:rsid w:val="00965768"/>
    <w:rsid w:val="0096618A"/>
    <w:rsid w:val="009662FA"/>
    <w:rsid w:val="009663B9"/>
    <w:rsid w:val="00966544"/>
    <w:rsid w:val="0096658B"/>
    <w:rsid w:val="00966972"/>
    <w:rsid w:val="009712B8"/>
    <w:rsid w:val="009722BD"/>
    <w:rsid w:val="0097230B"/>
    <w:rsid w:val="009726A9"/>
    <w:rsid w:val="0097294F"/>
    <w:rsid w:val="0097545C"/>
    <w:rsid w:val="0097567B"/>
    <w:rsid w:val="00975898"/>
    <w:rsid w:val="0097789B"/>
    <w:rsid w:val="0097794B"/>
    <w:rsid w:val="00977B5A"/>
    <w:rsid w:val="00982CF8"/>
    <w:rsid w:val="00985237"/>
    <w:rsid w:val="00991123"/>
    <w:rsid w:val="009923F3"/>
    <w:rsid w:val="009924B5"/>
    <w:rsid w:val="0099399A"/>
    <w:rsid w:val="00994A0B"/>
    <w:rsid w:val="00994D09"/>
    <w:rsid w:val="00994E91"/>
    <w:rsid w:val="0099538D"/>
    <w:rsid w:val="00995782"/>
    <w:rsid w:val="00995A00"/>
    <w:rsid w:val="00996DDE"/>
    <w:rsid w:val="00997882"/>
    <w:rsid w:val="0099789D"/>
    <w:rsid w:val="009A0282"/>
    <w:rsid w:val="009A1804"/>
    <w:rsid w:val="009A1983"/>
    <w:rsid w:val="009A3350"/>
    <w:rsid w:val="009A4359"/>
    <w:rsid w:val="009A46DB"/>
    <w:rsid w:val="009A6EA5"/>
    <w:rsid w:val="009A72AE"/>
    <w:rsid w:val="009A74AD"/>
    <w:rsid w:val="009A7979"/>
    <w:rsid w:val="009B02CC"/>
    <w:rsid w:val="009B15A7"/>
    <w:rsid w:val="009B1736"/>
    <w:rsid w:val="009B27DF"/>
    <w:rsid w:val="009B296B"/>
    <w:rsid w:val="009B2ABF"/>
    <w:rsid w:val="009B4E86"/>
    <w:rsid w:val="009B5BE9"/>
    <w:rsid w:val="009B5DA4"/>
    <w:rsid w:val="009B60B0"/>
    <w:rsid w:val="009B6ED3"/>
    <w:rsid w:val="009B6F72"/>
    <w:rsid w:val="009B7E1E"/>
    <w:rsid w:val="009B7F78"/>
    <w:rsid w:val="009C049A"/>
    <w:rsid w:val="009C06AA"/>
    <w:rsid w:val="009C0BDA"/>
    <w:rsid w:val="009C1298"/>
    <w:rsid w:val="009C1D86"/>
    <w:rsid w:val="009C29DD"/>
    <w:rsid w:val="009C2AFF"/>
    <w:rsid w:val="009C314D"/>
    <w:rsid w:val="009C3FD0"/>
    <w:rsid w:val="009C43C2"/>
    <w:rsid w:val="009C4F4D"/>
    <w:rsid w:val="009C53C9"/>
    <w:rsid w:val="009C5427"/>
    <w:rsid w:val="009C5439"/>
    <w:rsid w:val="009C6780"/>
    <w:rsid w:val="009C6F11"/>
    <w:rsid w:val="009C71EA"/>
    <w:rsid w:val="009D1DB2"/>
    <w:rsid w:val="009D1FA5"/>
    <w:rsid w:val="009D299A"/>
    <w:rsid w:val="009D2EFD"/>
    <w:rsid w:val="009D4B09"/>
    <w:rsid w:val="009D5E2C"/>
    <w:rsid w:val="009D66CE"/>
    <w:rsid w:val="009D6BFF"/>
    <w:rsid w:val="009D74BF"/>
    <w:rsid w:val="009D7DDB"/>
    <w:rsid w:val="009E04D7"/>
    <w:rsid w:val="009E0655"/>
    <w:rsid w:val="009E0788"/>
    <w:rsid w:val="009E09C2"/>
    <w:rsid w:val="009E1E3D"/>
    <w:rsid w:val="009E2E54"/>
    <w:rsid w:val="009E30AF"/>
    <w:rsid w:val="009E441B"/>
    <w:rsid w:val="009E5F85"/>
    <w:rsid w:val="009E61B9"/>
    <w:rsid w:val="009E7BDE"/>
    <w:rsid w:val="009F1039"/>
    <w:rsid w:val="009F14C1"/>
    <w:rsid w:val="009F157C"/>
    <w:rsid w:val="009F218A"/>
    <w:rsid w:val="009F2508"/>
    <w:rsid w:val="009F37FA"/>
    <w:rsid w:val="009F3A77"/>
    <w:rsid w:val="009F4F6B"/>
    <w:rsid w:val="009F54F8"/>
    <w:rsid w:val="009F5844"/>
    <w:rsid w:val="009F6614"/>
    <w:rsid w:val="00A002A0"/>
    <w:rsid w:val="00A012DC"/>
    <w:rsid w:val="00A0132F"/>
    <w:rsid w:val="00A01A06"/>
    <w:rsid w:val="00A02A83"/>
    <w:rsid w:val="00A03B46"/>
    <w:rsid w:val="00A03D7A"/>
    <w:rsid w:val="00A04A4A"/>
    <w:rsid w:val="00A04A5C"/>
    <w:rsid w:val="00A04B6C"/>
    <w:rsid w:val="00A06630"/>
    <w:rsid w:val="00A068FC"/>
    <w:rsid w:val="00A06C86"/>
    <w:rsid w:val="00A06C93"/>
    <w:rsid w:val="00A0750C"/>
    <w:rsid w:val="00A07C1D"/>
    <w:rsid w:val="00A104B5"/>
    <w:rsid w:val="00A10558"/>
    <w:rsid w:val="00A1163B"/>
    <w:rsid w:val="00A1299C"/>
    <w:rsid w:val="00A15042"/>
    <w:rsid w:val="00A1556D"/>
    <w:rsid w:val="00A170BC"/>
    <w:rsid w:val="00A1717E"/>
    <w:rsid w:val="00A17809"/>
    <w:rsid w:val="00A204B9"/>
    <w:rsid w:val="00A205B4"/>
    <w:rsid w:val="00A20CB9"/>
    <w:rsid w:val="00A22D05"/>
    <w:rsid w:val="00A22ED3"/>
    <w:rsid w:val="00A235DB"/>
    <w:rsid w:val="00A23C81"/>
    <w:rsid w:val="00A24839"/>
    <w:rsid w:val="00A24A99"/>
    <w:rsid w:val="00A26CA8"/>
    <w:rsid w:val="00A30A5F"/>
    <w:rsid w:val="00A316C5"/>
    <w:rsid w:val="00A316C9"/>
    <w:rsid w:val="00A31F4E"/>
    <w:rsid w:val="00A31FF8"/>
    <w:rsid w:val="00A322C3"/>
    <w:rsid w:val="00A3265C"/>
    <w:rsid w:val="00A32EA9"/>
    <w:rsid w:val="00A33214"/>
    <w:rsid w:val="00A3336A"/>
    <w:rsid w:val="00A33654"/>
    <w:rsid w:val="00A336C6"/>
    <w:rsid w:val="00A347F7"/>
    <w:rsid w:val="00A4115D"/>
    <w:rsid w:val="00A416FA"/>
    <w:rsid w:val="00A4257E"/>
    <w:rsid w:val="00A426FF"/>
    <w:rsid w:val="00A42A27"/>
    <w:rsid w:val="00A42E51"/>
    <w:rsid w:val="00A45407"/>
    <w:rsid w:val="00A465BC"/>
    <w:rsid w:val="00A468F4"/>
    <w:rsid w:val="00A46B0B"/>
    <w:rsid w:val="00A47EF6"/>
    <w:rsid w:val="00A50716"/>
    <w:rsid w:val="00A50CB2"/>
    <w:rsid w:val="00A51F69"/>
    <w:rsid w:val="00A521E2"/>
    <w:rsid w:val="00A537DA"/>
    <w:rsid w:val="00A538AC"/>
    <w:rsid w:val="00A5437A"/>
    <w:rsid w:val="00A560D8"/>
    <w:rsid w:val="00A56D12"/>
    <w:rsid w:val="00A6116E"/>
    <w:rsid w:val="00A63026"/>
    <w:rsid w:val="00A6356A"/>
    <w:rsid w:val="00A636AD"/>
    <w:rsid w:val="00A64593"/>
    <w:rsid w:val="00A64796"/>
    <w:rsid w:val="00A64806"/>
    <w:rsid w:val="00A66FE3"/>
    <w:rsid w:val="00A6729C"/>
    <w:rsid w:val="00A715F7"/>
    <w:rsid w:val="00A71B75"/>
    <w:rsid w:val="00A71FF6"/>
    <w:rsid w:val="00A74046"/>
    <w:rsid w:val="00A74640"/>
    <w:rsid w:val="00A75B68"/>
    <w:rsid w:val="00A762F6"/>
    <w:rsid w:val="00A76D06"/>
    <w:rsid w:val="00A770D8"/>
    <w:rsid w:val="00A77634"/>
    <w:rsid w:val="00A77F06"/>
    <w:rsid w:val="00A77F85"/>
    <w:rsid w:val="00A77FED"/>
    <w:rsid w:val="00A8029B"/>
    <w:rsid w:val="00A81112"/>
    <w:rsid w:val="00A82474"/>
    <w:rsid w:val="00A82A42"/>
    <w:rsid w:val="00A82F46"/>
    <w:rsid w:val="00A8374B"/>
    <w:rsid w:val="00A837F2"/>
    <w:rsid w:val="00A83FAC"/>
    <w:rsid w:val="00A85542"/>
    <w:rsid w:val="00A85E63"/>
    <w:rsid w:val="00A8600D"/>
    <w:rsid w:val="00A879A0"/>
    <w:rsid w:val="00A87CB9"/>
    <w:rsid w:val="00A9048D"/>
    <w:rsid w:val="00A91296"/>
    <w:rsid w:val="00A925FA"/>
    <w:rsid w:val="00A95D5C"/>
    <w:rsid w:val="00A96DAA"/>
    <w:rsid w:val="00AA1DC4"/>
    <w:rsid w:val="00AA31D6"/>
    <w:rsid w:val="00AA3375"/>
    <w:rsid w:val="00AA39F8"/>
    <w:rsid w:val="00AA444A"/>
    <w:rsid w:val="00AA4D8D"/>
    <w:rsid w:val="00AA5657"/>
    <w:rsid w:val="00AA576E"/>
    <w:rsid w:val="00AA7F32"/>
    <w:rsid w:val="00AA7F46"/>
    <w:rsid w:val="00AB0A2B"/>
    <w:rsid w:val="00AB132F"/>
    <w:rsid w:val="00AB22DF"/>
    <w:rsid w:val="00AB3E14"/>
    <w:rsid w:val="00AB4DB1"/>
    <w:rsid w:val="00AB4FDE"/>
    <w:rsid w:val="00AB5A75"/>
    <w:rsid w:val="00AB5F51"/>
    <w:rsid w:val="00AC08D0"/>
    <w:rsid w:val="00AC09D7"/>
    <w:rsid w:val="00AC25C1"/>
    <w:rsid w:val="00AC3424"/>
    <w:rsid w:val="00AC43C3"/>
    <w:rsid w:val="00AC51A7"/>
    <w:rsid w:val="00AC5FC1"/>
    <w:rsid w:val="00AC6230"/>
    <w:rsid w:val="00AC75AA"/>
    <w:rsid w:val="00AD04C7"/>
    <w:rsid w:val="00AD110E"/>
    <w:rsid w:val="00AD2335"/>
    <w:rsid w:val="00AD237F"/>
    <w:rsid w:val="00AD2445"/>
    <w:rsid w:val="00AD3A3C"/>
    <w:rsid w:val="00AD3E66"/>
    <w:rsid w:val="00AD3F1A"/>
    <w:rsid w:val="00AD44D2"/>
    <w:rsid w:val="00AD5464"/>
    <w:rsid w:val="00AD5836"/>
    <w:rsid w:val="00AD5CAE"/>
    <w:rsid w:val="00AD6E63"/>
    <w:rsid w:val="00AD6E78"/>
    <w:rsid w:val="00AD7394"/>
    <w:rsid w:val="00AD7983"/>
    <w:rsid w:val="00AE03F0"/>
    <w:rsid w:val="00AE0CEE"/>
    <w:rsid w:val="00AE21C9"/>
    <w:rsid w:val="00AE292C"/>
    <w:rsid w:val="00AE3090"/>
    <w:rsid w:val="00AE36E5"/>
    <w:rsid w:val="00AE3ED1"/>
    <w:rsid w:val="00AE459B"/>
    <w:rsid w:val="00AE4918"/>
    <w:rsid w:val="00AE4997"/>
    <w:rsid w:val="00AE5132"/>
    <w:rsid w:val="00AE5591"/>
    <w:rsid w:val="00AE5595"/>
    <w:rsid w:val="00AE5C1C"/>
    <w:rsid w:val="00AE61BB"/>
    <w:rsid w:val="00AF1048"/>
    <w:rsid w:val="00AF14E4"/>
    <w:rsid w:val="00AF1FD2"/>
    <w:rsid w:val="00AF4188"/>
    <w:rsid w:val="00AF4247"/>
    <w:rsid w:val="00AF4BEB"/>
    <w:rsid w:val="00AF5CFF"/>
    <w:rsid w:val="00B00001"/>
    <w:rsid w:val="00B0235E"/>
    <w:rsid w:val="00B03916"/>
    <w:rsid w:val="00B03DCE"/>
    <w:rsid w:val="00B06433"/>
    <w:rsid w:val="00B12460"/>
    <w:rsid w:val="00B13FDC"/>
    <w:rsid w:val="00B14527"/>
    <w:rsid w:val="00B14B93"/>
    <w:rsid w:val="00B14BA2"/>
    <w:rsid w:val="00B15227"/>
    <w:rsid w:val="00B154A3"/>
    <w:rsid w:val="00B200B4"/>
    <w:rsid w:val="00B20602"/>
    <w:rsid w:val="00B20DAB"/>
    <w:rsid w:val="00B21766"/>
    <w:rsid w:val="00B231A5"/>
    <w:rsid w:val="00B23721"/>
    <w:rsid w:val="00B254C0"/>
    <w:rsid w:val="00B25755"/>
    <w:rsid w:val="00B25D12"/>
    <w:rsid w:val="00B275C8"/>
    <w:rsid w:val="00B27689"/>
    <w:rsid w:val="00B276D9"/>
    <w:rsid w:val="00B279F2"/>
    <w:rsid w:val="00B31DBD"/>
    <w:rsid w:val="00B321A0"/>
    <w:rsid w:val="00B33017"/>
    <w:rsid w:val="00B3375B"/>
    <w:rsid w:val="00B339D0"/>
    <w:rsid w:val="00B34A17"/>
    <w:rsid w:val="00B368F2"/>
    <w:rsid w:val="00B36C79"/>
    <w:rsid w:val="00B40858"/>
    <w:rsid w:val="00B40AC9"/>
    <w:rsid w:val="00B42A9D"/>
    <w:rsid w:val="00B43B64"/>
    <w:rsid w:val="00B43D1D"/>
    <w:rsid w:val="00B4437F"/>
    <w:rsid w:val="00B4483E"/>
    <w:rsid w:val="00B46B0D"/>
    <w:rsid w:val="00B47AF7"/>
    <w:rsid w:val="00B51A5D"/>
    <w:rsid w:val="00B521A4"/>
    <w:rsid w:val="00B52FCD"/>
    <w:rsid w:val="00B53964"/>
    <w:rsid w:val="00B547F5"/>
    <w:rsid w:val="00B54B72"/>
    <w:rsid w:val="00B54E04"/>
    <w:rsid w:val="00B55123"/>
    <w:rsid w:val="00B56667"/>
    <w:rsid w:val="00B56DB3"/>
    <w:rsid w:val="00B571AE"/>
    <w:rsid w:val="00B57BB4"/>
    <w:rsid w:val="00B609C3"/>
    <w:rsid w:val="00B60A73"/>
    <w:rsid w:val="00B62107"/>
    <w:rsid w:val="00B62D09"/>
    <w:rsid w:val="00B62D4D"/>
    <w:rsid w:val="00B63186"/>
    <w:rsid w:val="00B63558"/>
    <w:rsid w:val="00B64F7A"/>
    <w:rsid w:val="00B6532A"/>
    <w:rsid w:val="00B66052"/>
    <w:rsid w:val="00B67838"/>
    <w:rsid w:val="00B67D76"/>
    <w:rsid w:val="00B728D5"/>
    <w:rsid w:val="00B72B22"/>
    <w:rsid w:val="00B72B9E"/>
    <w:rsid w:val="00B72C58"/>
    <w:rsid w:val="00B72E56"/>
    <w:rsid w:val="00B72F9C"/>
    <w:rsid w:val="00B74975"/>
    <w:rsid w:val="00B756B9"/>
    <w:rsid w:val="00B757FB"/>
    <w:rsid w:val="00B75EFA"/>
    <w:rsid w:val="00B77787"/>
    <w:rsid w:val="00B77B10"/>
    <w:rsid w:val="00B77D5A"/>
    <w:rsid w:val="00B80356"/>
    <w:rsid w:val="00B81119"/>
    <w:rsid w:val="00B81725"/>
    <w:rsid w:val="00B81FC1"/>
    <w:rsid w:val="00B82300"/>
    <w:rsid w:val="00B82DBC"/>
    <w:rsid w:val="00B8538F"/>
    <w:rsid w:val="00B85B04"/>
    <w:rsid w:val="00B867D3"/>
    <w:rsid w:val="00B86DD2"/>
    <w:rsid w:val="00B870BF"/>
    <w:rsid w:val="00B87FAC"/>
    <w:rsid w:val="00B90028"/>
    <w:rsid w:val="00B91910"/>
    <w:rsid w:val="00B9241D"/>
    <w:rsid w:val="00B93E39"/>
    <w:rsid w:val="00B94AA2"/>
    <w:rsid w:val="00B9532C"/>
    <w:rsid w:val="00B95640"/>
    <w:rsid w:val="00B96B6E"/>
    <w:rsid w:val="00B96EE3"/>
    <w:rsid w:val="00B9750C"/>
    <w:rsid w:val="00B97E7C"/>
    <w:rsid w:val="00BA0B53"/>
    <w:rsid w:val="00BA1AE4"/>
    <w:rsid w:val="00BA1D6F"/>
    <w:rsid w:val="00BA2389"/>
    <w:rsid w:val="00BA238A"/>
    <w:rsid w:val="00BA263C"/>
    <w:rsid w:val="00BA4F5B"/>
    <w:rsid w:val="00BA506F"/>
    <w:rsid w:val="00BA5193"/>
    <w:rsid w:val="00BA74F1"/>
    <w:rsid w:val="00BA7687"/>
    <w:rsid w:val="00BB01F3"/>
    <w:rsid w:val="00BB1C91"/>
    <w:rsid w:val="00BB1FB5"/>
    <w:rsid w:val="00BB2B8A"/>
    <w:rsid w:val="00BB2C3D"/>
    <w:rsid w:val="00BB3CEA"/>
    <w:rsid w:val="00BB3F8E"/>
    <w:rsid w:val="00BB4082"/>
    <w:rsid w:val="00BB4981"/>
    <w:rsid w:val="00BB52F0"/>
    <w:rsid w:val="00BB55B1"/>
    <w:rsid w:val="00BB59A4"/>
    <w:rsid w:val="00BC0A3A"/>
    <w:rsid w:val="00BC10DE"/>
    <w:rsid w:val="00BC40F8"/>
    <w:rsid w:val="00BD0215"/>
    <w:rsid w:val="00BD047C"/>
    <w:rsid w:val="00BD13BD"/>
    <w:rsid w:val="00BD1DF8"/>
    <w:rsid w:val="00BD293A"/>
    <w:rsid w:val="00BD2C46"/>
    <w:rsid w:val="00BD34B8"/>
    <w:rsid w:val="00BD3520"/>
    <w:rsid w:val="00BD439D"/>
    <w:rsid w:val="00BD4F69"/>
    <w:rsid w:val="00BD57E0"/>
    <w:rsid w:val="00BD6F7F"/>
    <w:rsid w:val="00BD74FF"/>
    <w:rsid w:val="00BD754B"/>
    <w:rsid w:val="00BE1B8C"/>
    <w:rsid w:val="00BE2172"/>
    <w:rsid w:val="00BE3156"/>
    <w:rsid w:val="00BE38B8"/>
    <w:rsid w:val="00BE3C7B"/>
    <w:rsid w:val="00BE46AB"/>
    <w:rsid w:val="00BE72FF"/>
    <w:rsid w:val="00BE7DB6"/>
    <w:rsid w:val="00BE7E65"/>
    <w:rsid w:val="00BF0642"/>
    <w:rsid w:val="00BF096F"/>
    <w:rsid w:val="00BF0E76"/>
    <w:rsid w:val="00BF1779"/>
    <w:rsid w:val="00BF17D1"/>
    <w:rsid w:val="00BF2A02"/>
    <w:rsid w:val="00BF40B6"/>
    <w:rsid w:val="00BF4137"/>
    <w:rsid w:val="00BF4D5C"/>
    <w:rsid w:val="00BF5938"/>
    <w:rsid w:val="00BF59CA"/>
    <w:rsid w:val="00BF65FA"/>
    <w:rsid w:val="00BF6DFD"/>
    <w:rsid w:val="00C0005C"/>
    <w:rsid w:val="00C00853"/>
    <w:rsid w:val="00C00C03"/>
    <w:rsid w:val="00C00F81"/>
    <w:rsid w:val="00C0185A"/>
    <w:rsid w:val="00C031DD"/>
    <w:rsid w:val="00C03965"/>
    <w:rsid w:val="00C04ACB"/>
    <w:rsid w:val="00C04CFD"/>
    <w:rsid w:val="00C06F45"/>
    <w:rsid w:val="00C11747"/>
    <w:rsid w:val="00C11C48"/>
    <w:rsid w:val="00C1217C"/>
    <w:rsid w:val="00C126C4"/>
    <w:rsid w:val="00C13E28"/>
    <w:rsid w:val="00C13E4F"/>
    <w:rsid w:val="00C16706"/>
    <w:rsid w:val="00C173D1"/>
    <w:rsid w:val="00C17B93"/>
    <w:rsid w:val="00C204BA"/>
    <w:rsid w:val="00C2262D"/>
    <w:rsid w:val="00C226A9"/>
    <w:rsid w:val="00C22EA1"/>
    <w:rsid w:val="00C241C2"/>
    <w:rsid w:val="00C24A3A"/>
    <w:rsid w:val="00C24EC6"/>
    <w:rsid w:val="00C255BF"/>
    <w:rsid w:val="00C25E08"/>
    <w:rsid w:val="00C265C9"/>
    <w:rsid w:val="00C26ACC"/>
    <w:rsid w:val="00C27302"/>
    <w:rsid w:val="00C27933"/>
    <w:rsid w:val="00C2793B"/>
    <w:rsid w:val="00C300F7"/>
    <w:rsid w:val="00C301C5"/>
    <w:rsid w:val="00C3067A"/>
    <w:rsid w:val="00C30732"/>
    <w:rsid w:val="00C309A8"/>
    <w:rsid w:val="00C33085"/>
    <w:rsid w:val="00C344FB"/>
    <w:rsid w:val="00C357F0"/>
    <w:rsid w:val="00C36C57"/>
    <w:rsid w:val="00C370F2"/>
    <w:rsid w:val="00C371EF"/>
    <w:rsid w:val="00C37A1C"/>
    <w:rsid w:val="00C405FE"/>
    <w:rsid w:val="00C415C6"/>
    <w:rsid w:val="00C41B88"/>
    <w:rsid w:val="00C42643"/>
    <w:rsid w:val="00C44234"/>
    <w:rsid w:val="00C44CF7"/>
    <w:rsid w:val="00C4500C"/>
    <w:rsid w:val="00C463D7"/>
    <w:rsid w:val="00C47D0E"/>
    <w:rsid w:val="00C500EA"/>
    <w:rsid w:val="00C503E0"/>
    <w:rsid w:val="00C509D9"/>
    <w:rsid w:val="00C50D35"/>
    <w:rsid w:val="00C53BB5"/>
    <w:rsid w:val="00C54008"/>
    <w:rsid w:val="00C5415F"/>
    <w:rsid w:val="00C54388"/>
    <w:rsid w:val="00C55E9B"/>
    <w:rsid w:val="00C566E0"/>
    <w:rsid w:val="00C569D4"/>
    <w:rsid w:val="00C57AEE"/>
    <w:rsid w:val="00C63063"/>
    <w:rsid w:val="00C6337C"/>
    <w:rsid w:val="00C63896"/>
    <w:rsid w:val="00C64C6A"/>
    <w:rsid w:val="00C65524"/>
    <w:rsid w:val="00C65DE1"/>
    <w:rsid w:val="00C6608D"/>
    <w:rsid w:val="00C66388"/>
    <w:rsid w:val="00C66C6E"/>
    <w:rsid w:val="00C67180"/>
    <w:rsid w:val="00C6740E"/>
    <w:rsid w:val="00C70449"/>
    <w:rsid w:val="00C705D7"/>
    <w:rsid w:val="00C70BB0"/>
    <w:rsid w:val="00C71297"/>
    <w:rsid w:val="00C71383"/>
    <w:rsid w:val="00C71F18"/>
    <w:rsid w:val="00C72B56"/>
    <w:rsid w:val="00C7358F"/>
    <w:rsid w:val="00C738CB"/>
    <w:rsid w:val="00C743D2"/>
    <w:rsid w:val="00C74C8F"/>
    <w:rsid w:val="00C74E1B"/>
    <w:rsid w:val="00C75F23"/>
    <w:rsid w:val="00C76764"/>
    <w:rsid w:val="00C771D2"/>
    <w:rsid w:val="00C776C3"/>
    <w:rsid w:val="00C777C0"/>
    <w:rsid w:val="00C77F58"/>
    <w:rsid w:val="00C81F12"/>
    <w:rsid w:val="00C81FDA"/>
    <w:rsid w:val="00C820C7"/>
    <w:rsid w:val="00C8392C"/>
    <w:rsid w:val="00C85170"/>
    <w:rsid w:val="00C8606F"/>
    <w:rsid w:val="00C86492"/>
    <w:rsid w:val="00C902C9"/>
    <w:rsid w:val="00C90BD2"/>
    <w:rsid w:val="00C90FC4"/>
    <w:rsid w:val="00C91AAA"/>
    <w:rsid w:val="00C9336C"/>
    <w:rsid w:val="00C94498"/>
    <w:rsid w:val="00C94AB1"/>
    <w:rsid w:val="00C94AE1"/>
    <w:rsid w:val="00C956FD"/>
    <w:rsid w:val="00C95AFD"/>
    <w:rsid w:val="00C96790"/>
    <w:rsid w:val="00C968CC"/>
    <w:rsid w:val="00C969F2"/>
    <w:rsid w:val="00C96C15"/>
    <w:rsid w:val="00C972C3"/>
    <w:rsid w:val="00CA01E7"/>
    <w:rsid w:val="00CA17A8"/>
    <w:rsid w:val="00CA1E34"/>
    <w:rsid w:val="00CA2744"/>
    <w:rsid w:val="00CA2ABB"/>
    <w:rsid w:val="00CA3187"/>
    <w:rsid w:val="00CA352D"/>
    <w:rsid w:val="00CA5C77"/>
    <w:rsid w:val="00CA6082"/>
    <w:rsid w:val="00CA6CC1"/>
    <w:rsid w:val="00CB09B8"/>
    <w:rsid w:val="00CB0F8E"/>
    <w:rsid w:val="00CB2DAD"/>
    <w:rsid w:val="00CB423A"/>
    <w:rsid w:val="00CB527B"/>
    <w:rsid w:val="00CB573C"/>
    <w:rsid w:val="00CB6D46"/>
    <w:rsid w:val="00CB7990"/>
    <w:rsid w:val="00CC045B"/>
    <w:rsid w:val="00CC1565"/>
    <w:rsid w:val="00CC173E"/>
    <w:rsid w:val="00CC2242"/>
    <w:rsid w:val="00CC24C5"/>
    <w:rsid w:val="00CC3328"/>
    <w:rsid w:val="00CC396A"/>
    <w:rsid w:val="00CC4093"/>
    <w:rsid w:val="00CC414C"/>
    <w:rsid w:val="00CC48ED"/>
    <w:rsid w:val="00CC4FBC"/>
    <w:rsid w:val="00CC5343"/>
    <w:rsid w:val="00CC5F0A"/>
    <w:rsid w:val="00CC6883"/>
    <w:rsid w:val="00CC7546"/>
    <w:rsid w:val="00CD0D15"/>
    <w:rsid w:val="00CD286D"/>
    <w:rsid w:val="00CD32F8"/>
    <w:rsid w:val="00CD3BEB"/>
    <w:rsid w:val="00CD61DD"/>
    <w:rsid w:val="00CD63D6"/>
    <w:rsid w:val="00CD6CBC"/>
    <w:rsid w:val="00CD7808"/>
    <w:rsid w:val="00CD79C8"/>
    <w:rsid w:val="00CD7C24"/>
    <w:rsid w:val="00CE0840"/>
    <w:rsid w:val="00CE0FBB"/>
    <w:rsid w:val="00CE1172"/>
    <w:rsid w:val="00CE1427"/>
    <w:rsid w:val="00CE1C9E"/>
    <w:rsid w:val="00CE1CAA"/>
    <w:rsid w:val="00CE25B1"/>
    <w:rsid w:val="00CE2BC2"/>
    <w:rsid w:val="00CE4344"/>
    <w:rsid w:val="00CE4421"/>
    <w:rsid w:val="00CE4D24"/>
    <w:rsid w:val="00CE5524"/>
    <w:rsid w:val="00CE559E"/>
    <w:rsid w:val="00CE5B39"/>
    <w:rsid w:val="00CE6078"/>
    <w:rsid w:val="00CE70D8"/>
    <w:rsid w:val="00CE74AB"/>
    <w:rsid w:val="00CE7B8D"/>
    <w:rsid w:val="00CF17E7"/>
    <w:rsid w:val="00CF1BC0"/>
    <w:rsid w:val="00CF1FEF"/>
    <w:rsid w:val="00CF22BE"/>
    <w:rsid w:val="00CF281D"/>
    <w:rsid w:val="00CF2A93"/>
    <w:rsid w:val="00CF31EA"/>
    <w:rsid w:val="00CF322A"/>
    <w:rsid w:val="00CF3369"/>
    <w:rsid w:val="00CF39E3"/>
    <w:rsid w:val="00CF4298"/>
    <w:rsid w:val="00CF5729"/>
    <w:rsid w:val="00CF6E4A"/>
    <w:rsid w:val="00CF6ED2"/>
    <w:rsid w:val="00CF7510"/>
    <w:rsid w:val="00CF78E9"/>
    <w:rsid w:val="00CF7DEE"/>
    <w:rsid w:val="00D009B1"/>
    <w:rsid w:val="00D02052"/>
    <w:rsid w:val="00D029D0"/>
    <w:rsid w:val="00D03423"/>
    <w:rsid w:val="00D0407F"/>
    <w:rsid w:val="00D04523"/>
    <w:rsid w:val="00D04863"/>
    <w:rsid w:val="00D0550E"/>
    <w:rsid w:val="00D06AD5"/>
    <w:rsid w:val="00D06B6D"/>
    <w:rsid w:val="00D07C76"/>
    <w:rsid w:val="00D10D46"/>
    <w:rsid w:val="00D111AD"/>
    <w:rsid w:val="00D118A9"/>
    <w:rsid w:val="00D154AD"/>
    <w:rsid w:val="00D16C4C"/>
    <w:rsid w:val="00D16EAA"/>
    <w:rsid w:val="00D17F6C"/>
    <w:rsid w:val="00D22827"/>
    <w:rsid w:val="00D23C78"/>
    <w:rsid w:val="00D24108"/>
    <w:rsid w:val="00D24A3B"/>
    <w:rsid w:val="00D24D1B"/>
    <w:rsid w:val="00D25307"/>
    <w:rsid w:val="00D25E11"/>
    <w:rsid w:val="00D2658A"/>
    <w:rsid w:val="00D2685E"/>
    <w:rsid w:val="00D26F2D"/>
    <w:rsid w:val="00D2797C"/>
    <w:rsid w:val="00D27D68"/>
    <w:rsid w:val="00D30673"/>
    <w:rsid w:val="00D3171C"/>
    <w:rsid w:val="00D3186A"/>
    <w:rsid w:val="00D31A57"/>
    <w:rsid w:val="00D323EE"/>
    <w:rsid w:val="00D32612"/>
    <w:rsid w:val="00D32619"/>
    <w:rsid w:val="00D32782"/>
    <w:rsid w:val="00D33861"/>
    <w:rsid w:val="00D36671"/>
    <w:rsid w:val="00D36B37"/>
    <w:rsid w:val="00D374D6"/>
    <w:rsid w:val="00D40243"/>
    <w:rsid w:val="00D4061F"/>
    <w:rsid w:val="00D41678"/>
    <w:rsid w:val="00D4191F"/>
    <w:rsid w:val="00D41CC7"/>
    <w:rsid w:val="00D41DD9"/>
    <w:rsid w:val="00D43C3E"/>
    <w:rsid w:val="00D46E8F"/>
    <w:rsid w:val="00D4788D"/>
    <w:rsid w:val="00D50757"/>
    <w:rsid w:val="00D5161B"/>
    <w:rsid w:val="00D52475"/>
    <w:rsid w:val="00D5388D"/>
    <w:rsid w:val="00D54664"/>
    <w:rsid w:val="00D548A3"/>
    <w:rsid w:val="00D55FE1"/>
    <w:rsid w:val="00D56058"/>
    <w:rsid w:val="00D57D2A"/>
    <w:rsid w:val="00D619E5"/>
    <w:rsid w:val="00D62DA6"/>
    <w:rsid w:val="00D6462A"/>
    <w:rsid w:val="00D65A96"/>
    <w:rsid w:val="00D66A42"/>
    <w:rsid w:val="00D67429"/>
    <w:rsid w:val="00D71028"/>
    <w:rsid w:val="00D711FC"/>
    <w:rsid w:val="00D71A6E"/>
    <w:rsid w:val="00D71B13"/>
    <w:rsid w:val="00D7220D"/>
    <w:rsid w:val="00D72581"/>
    <w:rsid w:val="00D737EC"/>
    <w:rsid w:val="00D75106"/>
    <w:rsid w:val="00D7561B"/>
    <w:rsid w:val="00D8036A"/>
    <w:rsid w:val="00D812A2"/>
    <w:rsid w:val="00D827B6"/>
    <w:rsid w:val="00D82FFC"/>
    <w:rsid w:val="00D8311E"/>
    <w:rsid w:val="00D83154"/>
    <w:rsid w:val="00D83932"/>
    <w:rsid w:val="00D84171"/>
    <w:rsid w:val="00D85D06"/>
    <w:rsid w:val="00D85D16"/>
    <w:rsid w:val="00D85D31"/>
    <w:rsid w:val="00D86586"/>
    <w:rsid w:val="00D8711C"/>
    <w:rsid w:val="00D8743A"/>
    <w:rsid w:val="00D87523"/>
    <w:rsid w:val="00D902C0"/>
    <w:rsid w:val="00D907D4"/>
    <w:rsid w:val="00D91142"/>
    <w:rsid w:val="00D91DE6"/>
    <w:rsid w:val="00D939ED"/>
    <w:rsid w:val="00D961E3"/>
    <w:rsid w:val="00D96D6C"/>
    <w:rsid w:val="00DA0771"/>
    <w:rsid w:val="00DA0884"/>
    <w:rsid w:val="00DA1CE9"/>
    <w:rsid w:val="00DA1D5A"/>
    <w:rsid w:val="00DA20AD"/>
    <w:rsid w:val="00DA23C1"/>
    <w:rsid w:val="00DA284B"/>
    <w:rsid w:val="00DA370A"/>
    <w:rsid w:val="00DA50B0"/>
    <w:rsid w:val="00DA54AC"/>
    <w:rsid w:val="00DA5747"/>
    <w:rsid w:val="00DA63A0"/>
    <w:rsid w:val="00DA70F7"/>
    <w:rsid w:val="00DA7773"/>
    <w:rsid w:val="00DB1A5E"/>
    <w:rsid w:val="00DB2145"/>
    <w:rsid w:val="00DB3127"/>
    <w:rsid w:val="00DB4C6C"/>
    <w:rsid w:val="00DB56DF"/>
    <w:rsid w:val="00DB5ADB"/>
    <w:rsid w:val="00DB5BF7"/>
    <w:rsid w:val="00DB7719"/>
    <w:rsid w:val="00DC0CD6"/>
    <w:rsid w:val="00DC1DC4"/>
    <w:rsid w:val="00DC2766"/>
    <w:rsid w:val="00DC2A4C"/>
    <w:rsid w:val="00DC2AA8"/>
    <w:rsid w:val="00DC2BC6"/>
    <w:rsid w:val="00DC2DE6"/>
    <w:rsid w:val="00DC30EE"/>
    <w:rsid w:val="00DC49EC"/>
    <w:rsid w:val="00DC52D5"/>
    <w:rsid w:val="00DC6899"/>
    <w:rsid w:val="00DC6AAB"/>
    <w:rsid w:val="00DC7B63"/>
    <w:rsid w:val="00DD09A0"/>
    <w:rsid w:val="00DD0C33"/>
    <w:rsid w:val="00DD1DDE"/>
    <w:rsid w:val="00DD2890"/>
    <w:rsid w:val="00DD3820"/>
    <w:rsid w:val="00DD52D6"/>
    <w:rsid w:val="00DD5B8C"/>
    <w:rsid w:val="00DD6278"/>
    <w:rsid w:val="00DD6959"/>
    <w:rsid w:val="00DD7681"/>
    <w:rsid w:val="00DE01A4"/>
    <w:rsid w:val="00DE0533"/>
    <w:rsid w:val="00DE103C"/>
    <w:rsid w:val="00DE19F6"/>
    <w:rsid w:val="00DE2282"/>
    <w:rsid w:val="00DE409A"/>
    <w:rsid w:val="00DE508D"/>
    <w:rsid w:val="00DE6C75"/>
    <w:rsid w:val="00DE6D24"/>
    <w:rsid w:val="00DE793E"/>
    <w:rsid w:val="00DF0A95"/>
    <w:rsid w:val="00DF11F2"/>
    <w:rsid w:val="00DF2B11"/>
    <w:rsid w:val="00DF2FEE"/>
    <w:rsid w:val="00DF32BD"/>
    <w:rsid w:val="00DF341D"/>
    <w:rsid w:val="00DF4A89"/>
    <w:rsid w:val="00DF5D96"/>
    <w:rsid w:val="00DF7D02"/>
    <w:rsid w:val="00E002C7"/>
    <w:rsid w:val="00E00D4F"/>
    <w:rsid w:val="00E0126A"/>
    <w:rsid w:val="00E02577"/>
    <w:rsid w:val="00E03B5D"/>
    <w:rsid w:val="00E03C44"/>
    <w:rsid w:val="00E03E27"/>
    <w:rsid w:val="00E04275"/>
    <w:rsid w:val="00E05D68"/>
    <w:rsid w:val="00E07996"/>
    <w:rsid w:val="00E07D8F"/>
    <w:rsid w:val="00E07E1F"/>
    <w:rsid w:val="00E12022"/>
    <w:rsid w:val="00E12371"/>
    <w:rsid w:val="00E12FF0"/>
    <w:rsid w:val="00E14134"/>
    <w:rsid w:val="00E14560"/>
    <w:rsid w:val="00E160B5"/>
    <w:rsid w:val="00E16309"/>
    <w:rsid w:val="00E163B0"/>
    <w:rsid w:val="00E16FCC"/>
    <w:rsid w:val="00E21684"/>
    <w:rsid w:val="00E217FF"/>
    <w:rsid w:val="00E22EB3"/>
    <w:rsid w:val="00E23035"/>
    <w:rsid w:val="00E2344F"/>
    <w:rsid w:val="00E23AC1"/>
    <w:rsid w:val="00E23C6E"/>
    <w:rsid w:val="00E24ACB"/>
    <w:rsid w:val="00E24E61"/>
    <w:rsid w:val="00E2580F"/>
    <w:rsid w:val="00E25CCF"/>
    <w:rsid w:val="00E25F63"/>
    <w:rsid w:val="00E2605B"/>
    <w:rsid w:val="00E267B5"/>
    <w:rsid w:val="00E26DCC"/>
    <w:rsid w:val="00E27276"/>
    <w:rsid w:val="00E279E5"/>
    <w:rsid w:val="00E3044A"/>
    <w:rsid w:val="00E30B25"/>
    <w:rsid w:val="00E3140B"/>
    <w:rsid w:val="00E33639"/>
    <w:rsid w:val="00E3438E"/>
    <w:rsid w:val="00E34C56"/>
    <w:rsid w:val="00E359FC"/>
    <w:rsid w:val="00E35EFA"/>
    <w:rsid w:val="00E363DF"/>
    <w:rsid w:val="00E36967"/>
    <w:rsid w:val="00E3797B"/>
    <w:rsid w:val="00E401FF"/>
    <w:rsid w:val="00E40842"/>
    <w:rsid w:val="00E40931"/>
    <w:rsid w:val="00E40B8D"/>
    <w:rsid w:val="00E41832"/>
    <w:rsid w:val="00E419DF"/>
    <w:rsid w:val="00E42198"/>
    <w:rsid w:val="00E425CD"/>
    <w:rsid w:val="00E43BCB"/>
    <w:rsid w:val="00E4434B"/>
    <w:rsid w:val="00E44680"/>
    <w:rsid w:val="00E45365"/>
    <w:rsid w:val="00E4554C"/>
    <w:rsid w:val="00E4650C"/>
    <w:rsid w:val="00E46FF1"/>
    <w:rsid w:val="00E4792B"/>
    <w:rsid w:val="00E5001F"/>
    <w:rsid w:val="00E503AC"/>
    <w:rsid w:val="00E50824"/>
    <w:rsid w:val="00E50E58"/>
    <w:rsid w:val="00E51B31"/>
    <w:rsid w:val="00E527FB"/>
    <w:rsid w:val="00E54B25"/>
    <w:rsid w:val="00E5597F"/>
    <w:rsid w:val="00E55A29"/>
    <w:rsid w:val="00E55E11"/>
    <w:rsid w:val="00E563FA"/>
    <w:rsid w:val="00E56629"/>
    <w:rsid w:val="00E60132"/>
    <w:rsid w:val="00E618EA"/>
    <w:rsid w:val="00E62048"/>
    <w:rsid w:val="00E6314B"/>
    <w:rsid w:val="00E63D68"/>
    <w:rsid w:val="00E63F07"/>
    <w:rsid w:val="00E64390"/>
    <w:rsid w:val="00E6461B"/>
    <w:rsid w:val="00E646EC"/>
    <w:rsid w:val="00E65632"/>
    <w:rsid w:val="00E66024"/>
    <w:rsid w:val="00E66110"/>
    <w:rsid w:val="00E66D68"/>
    <w:rsid w:val="00E67966"/>
    <w:rsid w:val="00E7090B"/>
    <w:rsid w:val="00E70DEA"/>
    <w:rsid w:val="00E71824"/>
    <w:rsid w:val="00E71C19"/>
    <w:rsid w:val="00E727EF"/>
    <w:rsid w:val="00E72F98"/>
    <w:rsid w:val="00E731DA"/>
    <w:rsid w:val="00E74C41"/>
    <w:rsid w:val="00E75265"/>
    <w:rsid w:val="00E7527D"/>
    <w:rsid w:val="00E76768"/>
    <w:rsid w:val="00E7711A"/>
    <w:rsid w:val="00E779A2"/>
    <w:rsid w:val="00E77DD7"/>
    <w:rsid w:val="00E802B9"/>
    <w:rsid w:val="00E8119B"/>
    <w:rsid w:val="00E81703"/>
    <w:rsid w:val="00E8225A"/>
    <w:rsid w:val="00E83D13"/>
    <w:rsid w:val="00E85E36"/>
    <w:rsid w:val="00E85F38"/>
    <w:rsid w:val="00E86E83"/>
    <w:rsid w:val="00E90BAB"/>
    <w:rsid w:val="00E9134B"/>
    <w:rsid w:val="00E91AF4"/>
    <w:rsid w:val="00E93296"/>
    <w:rsid w:val="00E936B9"/>
    <w:rsid w:val="00E93ED6"/>
    <w:rsid w:val="00E945F4"/>
    <w:rsid w:val="00E9592D"/>
    <w:rsid w:val="00E95989"/>
    <w:rsid w:val="00E960DF"/>
    <w:rsid w:val="00E966AA"/>
    <w:rsid w:val="00E967B4"/>
    <w:rsid w:val="00E97BD3"/>
    <w:rsid w:val="00EA2217"/>
    <w:rsid w:val="00EA22ED"/>
    <w:rsid w:val="00EA26FA"/>
    <w:rsid w:val="00EA34D5"/>
    <w:rsid w:val="00EA4B0C"/>
    <w:rsid w:val="00EA5649"/>
    <w:rsid w:val="00EA5B91"/>
    <w:rsid w:val="00EA66F5"/>
    <w:rsid w:val="00EA6F9C"/>
    <w:rsid w:val="00EA7604"/>
    <w:rsid w:val="00EB0092"/>
    <w:rsid w:val="00EB0A83"/>
    <w:rsid w:val="00EB0D4B"/>
    <w:rsid w:val="00EB16A7"/>
    <w:rsid w:val="00EB24EC"/>
    <w:rsid w:val="00EB2C84"/>
    <w:rsid w:val="00EB33F5"/>
    <w:rsid w:val="00EB43D5"/>
    <w:rsid w:val="00EB5604"/>
    <w:rsid w:val="00EB597E"/>
    <w:rsid w:val="00EB735E"/>
    <w:rsid w:val="00EB7D40"/>
    <w:rsid w:val="00EC0487"/>
    <w:rsid w:val="00EC0870"/>
    <w:rsid w:val="00EC187C"/>
    <w:rsid w:val="00EC1D5F"/>
    <w:rsid w:val="00EC2835"/>
    <w:rsid w:val="00EC31FB"/>
    <w:rsid w:val="00EC3611"/>
    <w:rsid w:val="00EC437F"/>
    <w:rsid w:val="00EC45F3"/>
    <w:rsid w:val="00EC50FB"/>
    <w:rsid w:val="00EC526E"/>
    <w:rsid w:val="00EC6118"/>
    <w:rsid w:val="00EC75C3"/>
    <w:rsid w:val="00ED003A"/>
    <w:rsid w:val="00ED0336"/>
    <w:rsid w:val="00ED0D46"/>
    <w:rsid w:val="00ED2537"/>
    <w:rsid w:val="00ED31DE"/>
    <w:rsid w:val="00ED4906"/>
    <w:rsid w:val="00ED51B2"/>
    <w:rsid w:val="00ED5743"/>
    <w:rsid w:val="00ED5801"/>
    <w:rsid w:val="00ED7D1E"/>
    <w:rsid w:val="00EE0241"/>
    <w:rsid w:val="00EE0AA9"/>
    <w:rsid w:val="00EE1785"/>
    <w:rsid w:val="00EE2239"/>
    <w:rsid w:val="00EE3D23"/>
    <w:rsid w:val="00EE3EA0"/>
    <w:rsid w:val="00EE4147"/>
    <w:rsid w:val="00EE474A"/>
    <w:rsid w:val="00EE4E62"/>
    <w:rsid w:val="00EE5103"/>
    <w:rsid w:val="00EE5ACA"/>
    <w:rsid w:val="00EE6772"/>
    <w:rsid w:val="00EE757B"/>
    <w:rsid w:val="00EE7C22"/>
    <w:rsid w:val="00EF05C4"/>
    <w:rsid w:val="00EF082A"/>
    <w:rsid w:val="00EF1405"/>
    <w:rsid w:val="00EF20CD"/>
    <w:rsid w:val="00EF22D9"/>
    <w:rsid w:val="00EF2BC8"/>
    <w:rsid w:val="00EF3350"/>
    <w:rsid w:val="00EF3EB8"/>
    <w:rsid w:val="00EF4BC6"/>
    <w:rsid w:val="00EF4D7D"/>
    <w:rsid w:val="00EF629B"/>
    <w:rsid w:val="00EF633F"/>
    <w:rsid w:val="00EF7AF5"/>
    <w:rsid w:val="00F0058C"/>
    <w:rsid w:val="00F00EA3"/>
    <w:rsid w:val="00F0105B"/>
    <w:rsid w:val="00F01341"/>
    <w:rsid w:val="00F025D7"/>
    <w:rsid w:val="00F02F26"/>
    <w:rsid w:val="00F02FA7"/>
    <w:rsid w:val="00F03BF2"/>
    <w:rsid w:val="00F04540"/>
    <w:rsid w:val="00F04934"/>
    <w:rsid w:val="00F060D8"/>
    <w:rsid w:val="00F077AB"/>
    <w:rsid w:val="00F07D92"/>
    <w:rsid w:val="00F1101C"/>
    <w:rsid w:val="00F11325"/>
    <w:rsid w:val="00F11AE2"/>
    <w:rsid w:val="00F14201"/>
    <w:rsid w:val="00F15124"/>
    <w:rsid w:val="00F161F5"/>
    <w:rsid w:val="00F1688B"/>
    <w:rsid w:val="00F17383"/>
    <w:rsid w:val="00F17E55"/>
    <w:rsid w:val="00F20A30"/>
    <w:rsid w:val="00F20A93"/>
    <w:rsid w:val="00F20FF4"/>
    <w:rsid w:val="00F21B01"/>
    <w:rsid w:val="00F2386E"/>
    <w:rsid w:val="00F241A3"/>
    <w:rsid w:val="00F25300"/>
    <w:rsid w:val="00F25814"/>
    <w:rsid w:val="00F26BBE"/>
    <w:rsid w:val="00F2778A"/>
    <w:rsid w:val="00F302CA"/>
    <w:rsid w:val="00F313C1"/>
    <w:rsid w:val="00F337C8"/>
    <w:rsid w:val="00F337E1"/>
    <w:rsid w:val="00F36013"/>
    <w:rsid w:val="00F36029"/>
    <w:rsid w:val="00F36A21"/>
    <w:rsid w:val="00F375FC"/>
    <w:rsid w:val="00F40030"/>
    <w:rsid w:val="00F405A9"/>
    <w:rsid w:val="00F40E09"/>
    <w:rsid w:val="00F411FD"/>
    <w:rsid w:val="00F4267B"/>
    <w:rsid w:val="00F43E8F"/>
    <w:rsid w:val="00F444CA"/>
    <w:rsid w:val="00F44C43"/>
    <w:rsid w:val="00F44EAF"/>
    <w:rsid w:val="00F45197"/>
    <w:rsid w:val="00F45E21"/>
    <w:rsid w:val="00F469B1"/>
    <w:rsid w:val="00F469E1"/>
    <w:rsid w:val="00F46FCC"/>
    <w:rsid w:val="00F473CF"/>
    <w:rsid w:val="00F5028C"/>
    <w:rsid w:val="00F5148D"/>
    <w:rsid w:val="00F52D69"/>
    <w:rsid w:val="00F53732"/>
    <w:rsid w:val="00F54159"/>
    <w:rsid w:val="00F543A6"/>
    <w:rsid w:val="00F54F70"/>
    <w:rsid w:val="00F54F7D"/>
    <w:rsid w:val="00F5644A"/>
    <w:rsid w:val="00F5656C"/>
    <w:rsid w:val="00F57527"/>
    <w:rsid w:val="00F6180C"/>
    <w:rsid w:val="00F623B2"/>
    <w:rsid w:val="00F62E10"/>
    <w:rsid w:val="00F65CB8"/>
    <w:rsid w:val="00F65EF9"/>
    <w:rsid w:val="00F66096"/>
    <w:rsid w:val="00F6726F"/>
    <w:rsid w:val="00F67FF0"/>
    <w:rsid w:val="00F7057B"/>
    <w:rsid w:val="00F709D7"/>
    <w:rsid w:val="00F70C23"/>
    <w:rsid w:val="00F71214"/>
    <w:rsid w:val="00F731EB"/>
    <w:rsid w:val="00F75314"/>
    <w:rsid w:val="00F75571"/>
    <w:rsid w:val="00F7589E"/>
    <w:rsid w:val="00F75EAD"/>
    <w:rsid w:val="00F766EE"/>
    <w:rsid w:val="00F77CC3"/>
    <w:rsid w:val="00F80B13"/>
    <w:rsid w:val="00F80CF8"/>
    <w:rsid w:val="00F83DCF"/>
    <w:rsid w:val="00F84B79"/>
    <w:rsid w:val="00F84CC7"/>
    <w:rsid w:val="00F85BD6"/>
    <w:rsid w:val="00F92DCF"/>
    <w:rsid w:val="00F94327"/>
    <w:rsid w:val="00F94F3C"/>
    <w:rsid w:val="00F9676F"/>
    <w:rsid w:val="00F96FD6"/>
    <w:rsid w:val="00F97409"/>
    <w:rsid w:val="00F97752"/>
    <w:rsid w:val="00F97C2E"/>
    <w:rsid w:val="00FA012D"/>
    <w:rsid w:val="00FA28D1"/>
    <w:rsid w:val="00FA2B0A"/>
    <w:rsid w:val="00FA3A3D"/>
    <w:rsid w:val="00FA4514"/>
    <w:rsid w:val="00FA4569"/>
    <w:rsid w:val="00FA521E"/>
    <w:rsid w:val="00FA5616"/>
    <w:rsid w:val="00FA5625"/>
    <w:rsid w:val="00FA5C4C"/>
    <w:rsid w:val="00FA605B"/>
    <w:rsid w:val="00FA6630"/>
    <w:rsid w:val="00FB1431"/>
    <w:rsid w:val="00FB3AA5"/>
    <w:rsid w:val="00FB3F17"/>
    <w:rsid w:val="00FB4054"/>
    <w:rsid w:val="00FB551E"/>
    <w:rsid w:val="00FB59DF"/>
    <w:rsid w:val="00FB5A08"/>
    <w:rsid w:val="00FB5F9C"/>
    <w:rsid w:val="00FB6816"/>
    <w:rsid w:val="00FB6B13"/>
    <w:rsid w:val="00FB720B"/>
    <w:rsid w:val="00FC0205"/>
    <w:rsid w:val="00FC0EF0"/>
    <w:rsid w:val="00FC1D6E"/>
    <w:rsid w:val="00FC2C1D"/>
    <w:rsid w:val="00FC3528"/>
    <w:rsid w:val="00FC37A1"/>
    <w:rsid w:val="00FC3925"/>
    <w:rsid w:val="00FC3A04"/>
    <w:rsid w:val="00FC43C5"/>
    <w:rsid w:val="00FC53E7"/>
    <w:rsid w:val="00FC5972"/>
    <w:rsid w:val="00FC5DAB"/>
    <w:rsid w:val="00FC5EEF"/>
    <w:rsid w:val="00FC709E"/>
    <w:rsid w:val="00FC7965"/>
    <w:rsid w:val="00FD175F"/>
    <w:rsid w:val="00FD2DA2"/>
    <w:rsid w:val="00FD3145"/>
    <w:rsid w:val="00FD382E"/>
    <w:rsid w:val="00FD40DD"/>
    <w:rsid w:val="00FD4245"/>
    <w:rsid w:val="00FD4ABB"/>
    <w:rsid w:val="00FD6067"/>
    <w:rsid w:val="00FD6376"/>
    <w:rsid w:val="00FD71EA"/>
    <w:rsid w:val="00FD74A8"/>
    <w:rsid w:val="00FD7DF4"/>
    <w:rsid w:val="00FE03D9"/>
    <w:rsid w:val="00FE0D16"/>
    <w:rsid w:val="00FE1983"/>
    <w:rsid w:val="00FE1BBE"/>
    <w:rsid w:val="00FE30D7"/>
    <w:rsid w:val="00FE3132"/>
    <w:rsid w:val="00FE5AD3"/>
    <w:rsid w:val="00FE795E"/>
    <w:rsid w:val="00FF0D61"/>
    <w:rsid w:val="00FF1614"/>
    <w:rsid w:val="00FF28EE"/>
    <w:rsid w:val="00FF2F33"/>
    <w:rsid w:val="00FF32BF"/>
    <w:rsid w:val="00FF3B7C"/>
    <w:rsid w:val="00FF4956"/>
    <w:rsid w:val="00FF4AF6"/>
    <w:rsid w:val="00FF4D2B"/>
    <w:rsid w:val="00FF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C2B183C-0478-4257-B94D-B8990B92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標楷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D06AD5"/>
    <w:pPr>
      <w:widowControl w:val="0"/>
      <w:spacing w:line="500" w:lineRule="exact"/>
    </w:pPr>
    <w:rPr>
      <w:kern w:val="2"/>
      <w:sz w:val="24"/>
      <w:szCs w:val="24"/>
    </w:rPr>
  </w:style>
  <w:style w:type="paragraph" w:styleId="1">
    <w:name w:val="heading 1"/>
    <w:basedOn w:val="a2"/>
    <w:next w:val="a2"/>
    <w:qFormat/>
    <w:rsid w:val="00600F1A"/>
    <w:pPr>
      <w:spacing w:before="60" w:after="60" w:line="400" w:lineRule="exact"/>
      <w:ind w:leftChars="1615" w:left="3876" w:firstLineChars="200" w:firstLine="560"/>
      <w:jc w:val="both"/>
      <w:outlineLvl w:val="0"/>
    </w:pPr>
    <w:rPr>
      <w:rFonts w:cs="新細明體"/>
      <w:sz w:val="28"/>
      <w:szCs w:val="20"/>
    </w:rPr>
  </w:style>
  <w:style w:type="paragraph" w:styleId="21">
    <w:name w:val="heading 2"/>
    <w:basedOn w:val="a2"/>
    <w:next w:val="a2"/>
    <w:qFormat/>
    <w:rsid w:val="006B15C2"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1">
    <w:name w:val="heading 3"/>
    <w:basedOn w:val="a2"/>
    <w:next w:val="a2"/>
    <w:qFormat/>
    <w:rsid w:val="006B15C2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1">
    <w:name w:val="heading 4"/>
    <w:basedOn w:val="a2"/>
    <w:next w:val="a2"/>
    <w:qFormat/>
    <w:rsid w:val="0095148E"/>
    <w:pPr>
      <w:tabs>
        <w:tab w:val="left" w:pos="1440"/>
      </w:tabs>
      <w:spacing w:line="360" w:lineRule="auto"/>
      <w:ind w:leftChars="450" w:left="580" w:hangingChars="130" w:hanging="130"/>
      <w:jc w:val="both"/>
      <w:outlineLvl w:val="3"/>
    </w:pPr>
    <w:rPr>
      <w:sz w:val="28"/>
      <w:szCs w:val="28"/>
    </w:rPr>
  </w:style>
  <w:style w:type="paragraph" w:styleId="51">
    <w:name w:val="heading 5"/>
    <w:basedOn w:val="a2"/>
    <w:next w:val="a2"/>
    <w:qFormat/>
    <w:rsid w:val="0095148E"/>
    <w:pPr>
      <w:tabs>
        <w:tab w:val="left" w:pos="1512"/>
      </w:tabs>
      <w:spacing w:line="360" w:lineRule="auto"/>
      <w:ind w:leftChars="600" w:left="750" w:hangingChars="150" w:hanging="150"/>
      <w:jc w:val="both"/>
      <w:outlineLvl w:val="4"/>
    </w:pPr>
    <w:rPr>
      <w:sz w:val="28"/>
      <w:szCs w:val="28"/>
    </w:rPr>
  </w:style>
  <w:style w:type="paragraph" w:styleId="6">
    <w:name w:val="heading 6"/>
    <w:basedOn w:val="a2"/>
    <w:next w:val="a2"/>
    <w:qFormat/>
    <w:rsid w:val="0095148E"/>
    <w:pPr>
      <w:tabs>
        <w:tab w:val="num" w:leader="none" w:pos="0"/>
      </w:tabs>
      <w:spacing w:line="360" w:lineRule="auto"/>
      <w:ind w:leftChars="770" w:left="900" w:hangingChars="130" w:hanging="130"/>
      <w:jc w:val="both"/>
      <w:outlineLvl w:val="5"/>
    </w:pPr>
    <w:rPr>
      <w:sz w:val="28"/>
      <w:szCs w:val="28"/>
    </w:rPr>
  </w:style>
  <w:style w:type="paragraph" w:styleId="7">
    <w:name w:val="heading 7"/>
    <w:basedOn w:val="a2"/>
    <w:next w:val="a2"/>
    <w:qFormat/>
    <w:rsid w:val="0095148E"/>
    <w:pPr>
      <w:keepNext/>
      <w:tabs>
        <w:tab w:val="num" w:leader="none" w:pos="0"/>
      </w:tabs>
      <w:spacing w:line="360" w:lineRule="auto"/>
      <w:ind w:leftChars="1000" w:left="1180" w:hangingChars="180" w:hanging="180"/>
      <w:jc w:val="both"/>
      <w:outlineLvl w:val="6"/>
    </w:pPr>
    <w:rPr>
      <w:sz w:val="28"/>
      <w:szCs w:val="28"/>
    </w:rPr>
  </w:style>
  <w:style w:type="paragraph" w:styleId="8">
    <w:name w:val="heading 8"/>
    <w:basedOn w:val="a2"/>
    <w:next w:val="a2"/>
    <w:qFormat/>
    <w:rsid w:val="00122C01"/>
    <w:pPr>
      <w:keepNext/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2"/>
    <w:next w:val="a2"/>
    <w:qFormat/>
    <w:rsid w:val="0095148E"/>
    <w:pPr>
      <w:keepNext/>
      <w:tabs>
        <w:tab w:val="num" w:leader="none" w:pos="0"/>
      </w:tabs>
      <w:ind w:leftChars="1250" w:left="1380" w:hangingChars="130" w:hanging="130"/>
      <w:outlineLvl w:val="8"/>
    </w:pPr>
    <w:rPr>
      <w:sz w:val="28"/>
      <w:szCs w:val="28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numbering" w:styleId="111111">
    <w:name w:val="Outline List 2"/>
    <w:basedOn w:val="a5"/>
    <w:semiHidden/>
    <w:rsid w:val="00600F1A"/>
    <w:pPr>
      <w:numPr>
        <w:numId w:val="11"/>
      </w:numPr>
    </w:pPr>
  </w:style>
  <w:style w:type="paragraph" w:customStyle="1" w:styleId="a6">
    <w:name w:val="樣式 一、標題"/>
    <w:basedOn w:val="a2"/>
    <w:semiHidden/>
    <w:rsid w:val="00600F1A"/>
    <w:pPr>
      <w:spacing w:before="120" w:after="120"/>
      <w:ind w:leftChars="415" w:left="1500" w:right="240" w:hangingChars="180" w:hanging="504"/>
      <w:jc w:val="both"/>
    </w:pPr>
    <w:rPr>
      <w:rFonts w:cs="新細明體"/>
      <w:sz w:val="28"/>
      <w:szCs w:val="20"/>
    </w:rPr>
  </w:style>
  <w:style w:type="paragraph" w:customStyle="1" w:styleId="a7">
    <w:name w:val="壹、標題(海關)"/>
    <w:basedOn w:val="a2"/>
    <w:link w:val="a8"/>
    <w:rsid w:val="00B4437F"/>
    <w:pPr>
      <w:ind w:left="560" w:hanging="574"/>
      <w:jc w:val="both"/>
    </w:pPr>
    <w:rPr>
      <w:b/>
      <w:sz w:val="28"/>
      <w:szCs w:val="28"/>
    </w:rPr>
  </w:style>
  <w:style w:type="numbering" w:styleId="1ai">
    <w:name w:val="Outline List 1"/>
    <w:basedOn w:val="a5"/>
    <w:semiHidden/>
    <w:rsid w:val="00600F1A"/>
    <w:pPr>
      <w:numPr>
        <w:numId w:val="12"/>
      </w:numPr>
    </w:pPr>
  </w:style>
  <w:style w:type="character" w:styleId="HTML">
    <w:name w:val="HTML Acronym"/>
    <w:basedOn w:val="a3"/>
    <w:semiHidden/>
    <w:rsid w:val="00600F1A"/>
  </w:style>
  <w:style w:type="paragraph" w:styleId="HTML0">
    <w:name w:val="HTML Address"/>
    <w:basedOn w:val="a2"/>
    <w:semiHidden/>
    <w:rsid w:val="00600F1A"/>
    <w:rPr>
      <w:i/>
      <w:iCs/>
    </w:rPr>
  </w:style>
  <w:style w:type="character" w:styleId="HTML1">
    <w:name w:val="HTML Cite"/>
    <w:semiHidden/>
    <w:rsid w:val="00600F1A"/>
    <w:rPr>
      <w:i/>
      <w:iCs/>
    </w:rPr>
  </w:style>
  <w:style w:type="character" w:styleId="HTML2">
    <w:name w:val="HTML Code"/>
    <w:semiHidden/>
    <w:rsid w:val="00600F1A"/>
    <w:rPr>
      <w:rFonts w:ascii="Courier New" w:hAnsi="Courier New" w:cs="Courier New"/>
      <w:sz w:val="20"/>
      <w:szCs w:val="20"/>
    </w:rPr>
  </w:style>
  <w:style w:type="character" w:styleId="HTML3">
    <w:name w:val="HTML Definition"/>
    <w:semiHidden/>
    <w:rsid w:val="00600F1A"/>
    <w:rPr>
      <w:i/>
      <w:iCs/>
    </w:rPr>
  </w:style>
  <w:style w:type="character" w:styleId="HTML4">
    <w:name w:val="HTML Keyboard"/>
    <w:semiHidden/>
    <w:rsid w:val="00600F1A"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2"/>
    <w:semiHidden/>
    <w:rsid w:val="00600F1A"/>
    <w:rPr>
      <w:rFonts w:ascii="Courier New" w:hAnsi="Courier New" w:cs="Courier New"/>
      <w:sz w:val="20"/>
      <w:szCs w:val="20"/>
    </w:rPr>
  </w:style>
  <w:style w:type="character" w:styleId="HTML6">
    <w:name w:val="HTML Sample"/>
    <w:semiHidden/>
    <w:rsid w:val="00600F1A"/>
    <w:rPr>
      <w:rFonts w:ascii="Courier New" w:hAnsi="Courier New" w:cs="Courier New"/>
    </w:rPr>
  </w:style>
  <w:style w:type="character" w:styleId="HTML7">
    <w:name w:val="HTML Typewriter"/>
    <w:semiHidden/>
    <w:rsid w:val="00600F1A"/>
    <w:rPr>
      <w:rFonts w:ascii="Courier New" w:hAnsi="Courier New" w:cs="Courier New"/>
      <w:sz w:val="20"/>
      <w:szCs w:val="20"/>
    </w:rPr>
  </w:style>
  <w:style w:type="character" w:styleId="HTML8">
    <w:name w:val="HTML Variable"/>
    <w:semiHidden/>
    <w:rsid w:val="00600F1A"/>
    <w:rPr>
      <w:i/>
      <w:iCs/>
    </w:rPr>
  </w:style>
  <w:style w:type="character" w:styleId="a9">
    <w:name w:val="FollowedHyperlink"/>
    <w:semiHidden/>
    <w:rsid w:val="00600F1A"/>
    <w:rPr>
      <w:color w:val="800080"/>
      <w:u w:val="single"/>
    </w:rPr>
  </w:style>
  <w:style w:type="paragraph" w:styleId="Web">
    <w:name w:val="Normal (Web)"/>
    <w:basedOn w:val="a2"/>
    <w:semiHidden/>
    <w:rsid w:val="00600F1A"/>
  </w:style>
  <w:style w:type="paragraph" w:styleId="aa">
    <w:name w:val="Normal Indent"/>
    <w:basedOn w:val="a2"/>
    <w:semiHidden/>
    <w:rsid w:val="00600F1A"/>
    <w:pPr>
      <w:ind w:left="480"/>
    </w:pPr>
  </w:style>
  <w:style w:type="numbering" w:styleId="a1">
    <w:name w:val="Outline List 3"/>
    <w:basedOn w:val="a5"/>
    <w:semiHidden/>
    <w:rsid w:val="00600F1A"/>
    <w:pPr>
      <w:numPr>
        <w:numId w:val="13"/>
      </w:numPr>
    </w:pPr>
  </w:style>
  <w:style w:type="paragraph" w:styleId="ab">
    <w:name w:val="Date"/>
    <w:basedOn w:val="a2"/>
    <w:next w:val="a2"/>
    <w:semiHidden/>
    <w:rsid w:val="00600F1A"/>
    <w:pPr>
      <w:jc w:val="right"/>
    </w:pPr>
  </w:style>
  <w:style w:type="paragraph" w:styleId="ac">
    <w:name w:val="Body Text"/>
    <w:basedOn w:val="a2"/>
    <w:semiHidden/>
    <w:rsid w:val="00600F1A"/>
    <w:pPr>
      <w:spacing w:after="120"/>
    </w:pPr>
  </w:style>
  <w:style w:type="paragraph" w:customStyle="1" w:styleId="ad">
    <w:name w:val="●內文"/>
    <w:basedOn w:val="a2"/>
    <w:semiHidden/>
    <w:rsid w:val="00E936B9"/>
    <w:pPr>
      <w:spacing w:before="60" w:after="60" w:line="400" w:lineRule="exact"/>
      <w:ind w:leftChars="1950" w:left="4680" w:firstLineChars="213" w:firstLine="596"/>
      <w:jc w:val="both"/>
    </w:pPr>
    <w:rPr>
      <w:rFonts w:cs="新細明體"/>
      <w:sz w:val="28"/>
      <w:szCs w:val="20"/>
    </w:rPr>
  </w:style>
  <w:style w:type="paragraph" w:styleId="22">
    <w:name w:val="Body Text 2"/>
    <w:basedOn w:val="a2"/>
    <w:semiHidden/>
    <w:rsid w:val="00600F1A"/>
    <w:pPr>
      <w:spacing w:after="120" w:line="480" w:lineRule="auto"/>
    </w:pPr>
  </w:style>
  <w:style w:type="paragraph" w:styleId="ae">
    <w:name w:val="header"/>
    <w:basedOn w:val="a2"/>
    <w:link w:val="af"/>
    <w:semiHidden/>
    <w:rsid w:val="00D711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0">
    <w:name w:val="footer"/>
    <w:basedOn w:val="a2"/>
    <w:link w:val="af1"/>
    <w:semiHidden/>
    <w:rsid w:val="00D711FC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f1">
    <w:name w:val="頁尾 字元"/>
    <w:link w:val="af0"/>
    <w:rsid w:val="00CD7C24"/>
    <w:rPr>
      <w:kern w:val="2"/>
    </w:rPr>
  </w:style>
  <w:style w:type="paragraph" w:customStyle="1" w:styleId="af2">
    <w:name w:val="圖表標題"/>
    <w:basedOn w:val="a2"/>
    <w:semiHidden/>
    <w:rsid w:val="00D711FC"/>
    <w:pPr>
      <w:spacing w:before="120" w:after="120" w:line="400" w:lineRule="exact"/>
      <w:jc w:val="center"/>
    </w:pPr>
    <w:rPr>
      <w:rFonts w:cs="新細明體"/>
      <w:sz w:val="28"/>
      <w:szCs w:val="20"/>
    </w:rPr>
  </w:style>
  <w:style w:type="character" w:styleId="af3">
    <w:name w:val="page number"/>
    <w:basedOn w:val="a3"/>
    <w:semiHidden/>
    <w:rsid w:val="00F04540"/>
  </w:style>
  <w:style w:type="paragraph" w:styleId="10">
    <w:name w:val="toc 1"/>
    <w:aliases w:val="目錄"/>
    <w:basedOn w:val="a2"/>
    <w:next w:val="a2"/>
    <w:autoRedefine/>
    <w:uiPriority w:val="39"/>
    <w:rsid w:val="00EE6772"/>
    <w:pPr>
      <w:tabs>
        <w:tab w:val="right" w:leader="dot" w:pos="9060"/>
      </w:tabs>
      <w:jc w:val="center"/>
    </w:pPr>
    <w:rPr>
      <w:sz w:val="28"/>
    </w:rPr>
  </w:style>
  <w:style w:type="paragraph" w:styleId="23">
    <w:name w:val="toc 2"/>
    <w:basedOn w:val="a2"/>
    <w:next w:val="a2"/>
    <w:autoRedefine/>
    <w:uiPriority w:val="39"/>
    <w:semiHidden/>
    <w:rsid w:val="006B3FA1"/>
    <w:pPr>
      <w:tabs>
        <w:tab w:val="right" w:leader="dot" w:pos="9060"/>
      </w:tabs>
      <w:ind w:leftChars="230" w:left="230"/>
    </w:pPr>
    <w:rPr>
      <w:sz w:val="28"/>
    </w:rPr>
  </w:style>
  <w:style w:type="character" w:styleId="af4">
    <w:name w:val="Hyperlink"/>
    <w:uiPriority w:val="99"/>
    <w:rsid w:val="006B15C2"/>
    <w:rPr>
      <w:color w:val="0000FF"/>
      <w:u w:val="single"/>
    </w:rPr>
  </w:style>
  <w:style w:type="paragraph" w:styleId="af5">
    <w:name w:val="Balloon Text"/>
    <w:basedOn w:val="a2"/>
    <w:semiHidden/>
    <w:rsid w:val="00CC4FBC"/>
    <w:rPr>
      <w:rFonts w:ascii="Arial" w:hAnsi="Arial"/>
      <w:sz w:val="18"/>
      <w:szCs w:val="18"/>
    </w:rPr>
  </w:style>
  <w:style w:type="paragraph" w:customStyle="1" w:styleId="af6">
    <w:name w:val=" 字元 字元 字元"/>
    <w:basedOn w:val="a2"/>
    <w:semiHidden/>
    <w:rsid w:val="00B94AA2"/>
    <w:pPr>
      <w:widowControl/>
      <w:spacing w:after="160" w:line="240" w:lineRule="exact"/>
    </w:pPr>
    <w:rPr>
      <w:rFonts w:ascii="Tahoma" w:hAnsi="Tahoma" w:cs="Tahoma"/>
      <w:kern w:val="0"/>
      <w:sz w:val="20"/>
      <w:szCs w:val="20"/>
      <w:lang w:eastAsia="en-US"/>
    </w:rPr>
  </w:style>
  <w:style w:type="character" w:customStyle="1" w:styleId="af7">
    <w:name w:val="項目(一) 字元 字元"/>
    <w:semiHidden/>
    <w:rsid w:val="000952CF"/>
    <w:rPr>
      <w:rFonts w:eastAsia="標楷體"/>
      <w:sz w:val="28"/>
      <w:lang w:val="en-US" w:eastAsia="zh-TW" w:bidi="ar-SA"/>
    </w:rPr>
  </w:style>
  <w:style w:type="table" w:styleId="af8">
    <w:name w:val="Table Grid"/>
    <w:basedOn w:val="a4"/>
    <w:semiHidden/>
    <w:rsid w:val="0021352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9">
    <w:name w:val="圖標題"/>
    <w:basedOn w:val="af2"/>
    <w:autoRedefine/>
    <w:qFormat/>
    <w:rsid w:val="007F3329"/>
    <w:pPr>
      <w:spacing w:after="240"/>
      <w:jc w:val="left"/>
    </w:pPr>
    <w:rPr>
      <w:rFonts w:cs="Times New Roman"/>
      <w:sz w:val="24"/>
      <w:szCs w:val="24"/>
    </w:rPr>
  </w:style>
  <w:style w:type="paragraph" w:customStyle="1" w:styleId="afa">
    <w:name w:val="表格內文(小)項目"/>
    <w:basedOn w:val="a2"/>
    <w:semiHidden/>
    <w:rsid w:val="0095148E"/>
    <w:pPr>
      <w:ind w:left="100" w:hangingChars="100" w:hanging="100"/>
    </w:pPr>
    <w:rPr>
      <w:szCs w:val="20"/>
    </w:rPr>
  </w:style>
  <w:style w:type="paragraph" w:customStyle="1" w:styleId="afb">
    <w:name w:val="表格內文(置中)"/>
    <w:basedOn w:val="a2"/>
    <w:semiHidden/>
    <w:rsid w:val="0095148E"/>
    <w:pPr>
      <w:snapToGrid w:val="0"/>
      <w:spacing w:line="360" w:lineRule="auto"/>
      <w:jc w:val="center"/>
    </w:pPr>
  </w:style>
  <w:style w:type="paragraph" w:customStyle="1" w:styleId="afc">
    <w:name w:val="表格內文(小)"/>
    <w:basedOn w:val="a2"/>
    <w:semiHidden/>
    <w:rsid w:val="0095148E"/>
    <w:pPr>
      <w:widowControl/>
    </w:pPr>
    <w:rPr>
      <w:rFonts w:cs="新細明體"/>
      <w:kern w:val="0"/>
    </w:rPr>
  </w:style>
  <w:style w:type="paragraph" w:customStyle="1" w:styleId="afd">
    <w:name w:val="表格內項目"/>
    <w:basedOn w:val="a2"/>
    <w:semiHidden/>
    <w:rsid w:val="0095148E"/>
    <w:pPr>
      <w:spacing w:line="400" w:lineRule="exact"/>
      <w:ind w:left="100" w:hangingChars="100" w:hanging="100"/>
    </w:pPr>
    <w:rPr>
      <w:rFonts w:cs="新細明體"/>
      <w:sz w:val="28"/>
      <w:szCs w:val="28"/>
    </w:rPr>
  </w:style>
  <w:style w:type="character" w:styleId="afe">
    <w:name w:val="Strong"/>
    <w:qFormat/>
    <w:rsid w:val="00874FB5"/>
    <w:rPr>
      <w:b/>
      <w:bCs/>
    </w:rPr>
  </w:style>
  <w:style w:type="paragraph" w:styleId="32">
    <w:name w:val="Body Text 3"/>
    <w:basedOn w:val="a2"/>
    <w:semiHidden/>
    <w:rsid w:val="00600F1A"/>
    <w:pPr>
      <w:spacing w:after="120"/>
    </w:pPr>
    <w:rPr>
      <w:sz w:val="16"/>
      <w:szCs w:val="16"/>
    </w:rPr>
  </w:style>
  <w:style w:type="paragraph" w:styleId="aff">
    <w:name w:val="Body Text First Indent"/>
    <w:basedOn w:val="ac"/>
    <w:semiHidden/>
    <w:rsid w:val="00600F1A"/>
    <w:pPr>
      <w:ind w:firstLine="210"/>
    </w:pPr>
  </w:style>
  <w:style w:type="paragraph" w:styleId="aff0">
    <w:name w:val="Body Text Indent"/>
    <w:basedOn w:val="a2"/>
    <w:semiHidden/>
    <w:rsid w:val="00600F1A"/>
    <w:pPr>
      <w:spacing w:after="120"/>
      <w:ind w:left="480"/>
    </w:pPr>
  </w:style>
  <w:style w:type="paragraph" w:styleId="24">
    <w:name w:val="Body Text First Indent 2"/>
    <w:basedOn w:val="aff0"/>
    <w:semiHidden/>
    <w:rsid w:val="00600F1A"/>
    <w:pPr>
      <w:ind w:firstLine="210"/>
    </w:pPr>
  </w:style>
  <w:style w:type="paragraph" w:styleId="25">
    <w:name w:val="Body Text Indent 2"/>
    <w:basedOn w:val="a2"/>
    <w:semiHidden/>
    <w:rsid w:val="00600F1A"/>
    <w:pPr>
      <w:spacing w:after="120" w:line="480" w:lineRule="auto"/>
      <w:ind w:left="480"/>
    </w:pPr>
  </w:style>
  <w:style w:type="paragraph" w:customStyle="1" w:styleId="11">
    <w:name w:val="樣式1"/>
    <w:basedOn w:val="a2"/>
    <w:autoRedefine/>
    <w:semiHidden/>
    <w:rsid w:val="00600F1A"/>
    <w:pPr>
      <w:spacing w:before="60" w:after="60"/>
      <w:ind w:leftChars="431" w:left="1034" w:firstLineChars="209" w:firstLine="585"/>
      <w:jc w:val="both"/>
    </w:pPr>
    <w:rPr>
      <w:sz w:val="28"/>
      <w:szCs w:val="20"/>
    </w:rPr>
  </w:style>
  <w:style w:type="paragraph" w:styleId="aff1">
    <w:name w:val="envelope address"/>
    <w:basedOn w:val="a2"/>
    <w:semiHidden/>
    <w:rsid w:val="00600F1A"/>
    <w:pPr>
      <w:framePr w:w="7920" w:h="1980" w:hRule="exact" w:hSpace="180" w:wrap="auto" w:hAnchor="page" w:xAlign="center" w:yAlign="bottom"/>
      <w:snapToGrid w:val="0"/>
      <w:ind w:left="2880"/>
    </w:pPr>
    <w:rPr>
      <w:rFonts w:ascii="Arial" w:hAnsi="Arial" w:cs="Arial"/>
    </w:rPr>
  </w:style>
  <w:style w:type="character" w:styleId="aff2">
    <w:name w:val="line number"/>
    <w:basedOn w:val="a3"/>
    <w:semiHidden/>
    <w:rsid w:val="00600F1A"/>
  </w:style>
  <w:style w:type="table" w:styleId="3D1">
    <w:name w:val="Table 3D effects 1"/>
    <w:basedOn w:val="a4"/>
    <w:semiHidden/>
    <w:rsid w:val="00600F1A"/>
    <w:pPr>
      <w:widowControl w:val="0"/>
      <w:spacing w:line="500" w:lineRule="exac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12">
    <w:name w:val="表列1"/>
    <w:basedOn w:val="a2"/>
    <w:semiHidden/>
    <w:rsid w:val="00BD3520"/>
    <w:pPr>
      <w:spacing w:line="360" w:lineRule="auto"/>
      <w:ind w:left="2268" w:hanging="567"/>
      <w:jc w:val="both"/>
    </w:pPr>
    <w:rPr>
      <w:sz w:val="28"/>
      <w:szCs w:val="20"/>
    </w:rPr>
  </w:style>
  <w:style w:type="table" w:styleId="3D2">
    <w:name w:val="Table 3D effects 2"/>
    <w:basedOn w:val="a4"/>
    <w:semiHidden/>
    <w:rsid w:val="00600F1A"/>
    <w:pPr>
      <w:widowControl w:val="0"/>
      <w:spacing w:line="500" w:lineRule="exac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f3">
    <w:name w:val="表標題(海關)"/>
    <w:basedOn w:val="af9"/>
    <w:qFormat/>
    <w:rsid w:val="002F7AFF"/>
  </w:style>
  <w:style w:type="paragraph" w:styleId="aff4">
    <w:name w:val="table of figures"/>
    <w:basedOn w:val="a2"/>
    <w:next w:val="a2"/>
    <w:uiPriority w:val="99"/>
    <w:semiHidden/>
    <w:rsid w:val="00A24A99"/>
    <w:pPr>
      <w:ind w:left="200" w:hangingChars="200" w:hanging="200"/>
    </w:pPr>
    <w:rPr>
      <w:sz w:val="28"/>
    </w:rPr>
  </w:style>
  <w:style w:type="table" w:styleId="3D3">
    <w:name w:val="Table 3D effects 3"/>
    <w:basedOn w:val="a4"/>
    <w:semiHidden/>
    <w:rsid w:val="00600F1A"/>
    <w:pPr>
      <w:widowControl w:val="0"/>
      <w:spacing w:line="500" w:lineRule="exac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33">
    <w:name w:val="Body Text Indent 3"/>
    <w:basedOn w:val="a2"/>
    <w:semiHidden/>
    <w:rsid w:val="00DA0884"/>
    <w:pPr>
      <w:snapToGrid w:val="0"/>
      <w:spacing w:line="360" w:lineRule="atLeast"/>
      <w:ind w:left="2870" w:hanging="2"/>
      <w:jc w:val="both"/>
    </w:pPr>
    <w:rPr>
      <w:bCs/>
      <w:sz w:val="32"/>
      <w:szCs w:val="20"/>
    </w:rPr>
  </w:style>
  <w:style w:type="table" w:styleId="Web2">
    <w:name w:val="Table Web 2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34">
    <w:name w:val=" 字元 字元3 字元 字元 字元 字元 字元 字元 字元"/>
    <w:basedOn w:val="a2"/>
    <w:semiHidden/>
    <w:rsid w:val="00097BC2"/>
    <w:pPr>
      <w:widowControl/>
      <w:adjustRightInd w:val="0"/>
      <w:snapToGrid w:val="0"/>
      <w:spacing w:after="160" w:line="240" w:lineRule="exact"/>
    </w:pPr>
    <w:rPr>
      <w:rFonts w:ascii="Verdana" w:eastAsia="Times New Roman" w:hAnsi="Verdana" w:cs="Mangal"/>
      <w:sz w:val="20"/>
      <w:lang w:eastAsia="en-US" w:bidi="hi-IN"/>
    </w:rPr>
  </w:style>
  <w:style w:type="character" w:customStyle="1" w:styleId="a8">
    <w:name w:val="壹、標題(海關) 字元"/>
    <w:link w:val="a7"/>
    <w:rsid w:val="005A258D"/>
    <w:rPr>
      <w:rFonts w:eastAsia="標楷體"/>
      <w:b/>
      <w:kern w:val="2"/>
      <w:sz w:val="28"/>
      <w:szCs w:val="28"/>
      <w:lang w:val="en-US" w:eastAsia="zh-TW" w:bidi="ar-SA"/>
    </w:rPr>
  </w:style>
  <w:style w:type="paragraph" w:styleId="aff5">
    <w:name w:val="footnote text"/>
    <w:basedOn w:val="a2"/>
    <w:semiHidden/>
    <w:rsid w:val="00097C1B"/>
    <w:pPr>
      <w:autoSpaceDE w:val="0"/>
      <w:autoSpaceDN w:val="0"/>
      <w:adjustRightInd w:val="0"/>
      <w:spacing w:line="240" w:lineRule="auto"/>
    </w:pPr>
    <w:rPr>
      <w:rFonts w:ascii="細明體" w:eastAsia="細明體"/>
      <w:kern w:val="0"/>
      <w:szCs w:val="20"/>
    </w:rPr>
  </w:style>
  <w:style w:type="paragraph" w:customStyle="1" w:styleId="number">
    <w:name w:val="number"/>
    <w:basedOn w:val="a2"/>
    <w:rsid w:val="00AD3F1A"/>
    <w:pPr>
      <w:tabs>
        <w:tab w:val="left" w:pos="270"/>
      </w:tabs>
      <w:autoSpaceDE w:val="0"/>
      <w:autoSpaceDN w:val="0"/>
      <w:adjustRightInd w:val="0"/>
      <w:spacing w:line="360" w:lineRule="atLeast"/>
      <w:ind w:left="274" w:hanging="274"/>
    </w:pPr>
    <w:rPr>
      <w:kern w:val="0"/>
    </w:rPr>
  </w:style>
  <w:style w:type="paragraph" w:customStyle="1" w:styleId="paragraph">
    <w:name w:val="paragraph"/>
    <w:basedOn w:val="a2"/>
    <w:next w:val="number"/>
    <w:rsid w:val="00AD3F1A"/>
    <w:pPr>
      <w:autoSpaceDE w:val="0"/>
      <w:autoSpaceDN w:val="0"/>
      <w:adjustRightInd w:val="0"/>
      <w:spacing w:line="360" w:lineRule="atLeast"/>
      <w:ind w:left="448" w:right="-91"/>
      <w:jc w:val="both"/>
    </w:pPr>
    <w:rPr>
      <w:kern w:val="0"/>
    </w:rPr>
  </w:style>
  <w:style w:type="paragraph" w:customStyle="1" w:styleId="NOTESTimesNewRoman">
    <w:name w:val="樣式 NOTES + Times New Roman"/>
    <w:basedOn w:val="a2"/>
    <w:rsid w:val="00C705D7"/>
    <w:pPr>
      <w:autoSpaceDE w:val="0"/>
      <w:autoSpaceDN w:val="0"/>
      <w:adjustRightInd w:val="0"/>
      <w:spacing w:line="360" w:lineRule="atLeast"/>
      <w:ind w:left="550" w:hanging="289"/>
      <w:jc w:val="both"/>
    </w:pPr>
    <w:rPr>
      <w:kern w:val="0"/>
    </w:rPr>
  </w:style>
  <w:style w:type="paragraph" w:styleId="aff6">
    <w:name w:val="Document Map"/>
    <w:basedOn w:val="a2"/>
    <w:semiHidden/>
    <w:rsid w:val="0067379C"/>
    <w:pPr>
      <w:shd w:val="clear" w:color="auto" w:fill="000080"/>
    </w:pPr>
    <w:rPr>
      <w:rFonts w:ascii="Arial" w:eastAsia="新細明體" w:hAnsi="Arial"/>
    </w:rPr>
  </w:style>
  <w:style w:type="paragraph" w:customStyle="1" w:styleId="sampleTimesNewRoman">
    <w:name w:val="樣式 sample + Times New Roman"/>
    <w:basedOn w:val="a2"/>
    <w:rsid w:val="009A46DB"/>
    <w:pPr>
      <w:tabs>
        <w:tab w:val="left" w:pos="4320"/>
      </w:tabs>
      <w:autoSpaceDE w:val="0"/>
      <w:autoSpaceDN w:val="0"/>
      <w:adjustRightInd w:val="0"/>
      <w:spacing w:line="360" w:lineRule="atLeast"/>
      <w:ind w:left="4594" w:hanging="4320"/>
    </w:pPr>
    <w:rPr>
      <w:kern w:val="0"/>
    </w:rPr>
  </w:style>
  <w:style w:type="table" w:styleId="13">
    <w:name w:val="Table Classic 1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af">
    <w:name w:val="頁首 字元"/>
    <w:link w:val="ae"/>
    <w:rsid w:val="00BA1D6F"/>
    <w:rPr>
      <w:rFonts w:eastAsia="標楷體"/>
      <w:kern w:val="2"/>
      <w:lang w:val="en-US" w:eastAsia="zh-TW" w:bidi="ar-SA"/>
    </w:rPr>
  </w:style>
  <w:style w:type="paragraph" w:customStyle="1" w:styleId="aff7">
    <w:name w:val="說明"/>
    <w:basedOn w:val="Web"/>
    <w:qFormat/>
    <w:rsid w:val="00E24ACB"/>
  </w:style>
  <w:style w:type="paragraph" w:customStyle="1" w:styleId="aff8">
    <w:name w:val="說明表格"/>
    <w:basedOn w:val="a2"/>
    <w:qFormat/>
    <w:rsid w:val="00E24ACB"/>
    <w:pPr>
      <w:widowControl/>
      <w:spacing w:line="300" w:lineRule="exact"/>
    </w:pPr>
    <w:rPr>
      <w:rFonts w:hAnsi="標楷體" w:cs="新細明體"/>
      <w:kern w:val="0"/>
    </w:rPr>
  </w:style>
  <w:style w:type="character" w:customStyle="1" w:styleId="aff9">
    <w:name w:val="壹、內文(海關) 字元"/>
    <w:link w:val="affa"/>
    <w:rsid w:val="00EA22ED"/>
    <w:rPr>
      <w:rFonts w:eastAsia="標楷體" w:cs="新細明體"/>
      <w:kern w:val="2"/>
      <w:sz w:val="28"/>
      <w:lang w:val="en-US" w:eastAsia="zh-TW" w:bidi="ar-SA"/>
    </w:rPr>
  </w:style>
  <w:style w:type="table" w:styleId="26">
    <w:name w:val="Table Classic 2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600F1A"/>
    <w:pPr>
      <w:widowControl w:val="0"/>
      <w:spacing w:line="500" w:lineRule="exac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600F1A"/>
    <w:pPr>
      <w:widowControl w:val="0"/>
      <w:spacing w:line="500" w:lineRule="exac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olorful 2"/>
    <w:basedOn w:val="a4"/>
    <w:semiHidden/>
    <w:rsid w:val="00600F1A"/>
    <w:pPr>
      <w:widowControl w:val="0"/>
      <w:spacing w:line="500" w:lineRule="exac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600F1A"/>
    <w:pPr>
      <w:widowControl w:val="0"/>
      <w:spacing w:line="500" w:lineRule="exac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b">
    <w:name w:val="Table Elegant"/>
    <w:basedOn w:val="a4"/>
    <w:semiHidden/>
    <w:rsid w:val="00600F1A"/>
    <w:pPr>
      <w:widowControl w:val="0"/>
      <w:spacing w:line="500" w:lineRule="exac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8">
    <w:name w:val="Table Grid 2"/>
    <w:basedOn w:val="a4"/>
    <w:semiHidden/>
    <w:rsid w:val="00600F1A"/>
    <w:pPr>
      <w:widowControl w:val="0"/>
      <w:spacing w:line="500" w:lineRule="exac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Grid 3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3">
    <w:name w:val="Table Grid 4"/>
    <w:basedOn w:val="a4"/>
    <w:semiHidden/>
    <w:rsid w:val="00600F1A"/>
    <w:pPr>
      <w:widowControl w:val="0"/>
      <w:spacing w:line="500" w:lineRule="exac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2">
    <w:name w:val="Table Grid 5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0">
    <w:name w:val="Table Grid 6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Grid 7"/>
    <w:basedOn w:val="a4"/>
    <w:semiHidden/>
    <w:rsid w:val="00600F1A"/>
    <w:pPr>
      <w:widowControl w:val="0"/>
      <w:spacing w:line="500" w:lineRule="exac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0">
    <w:name w:val="Table Grid 8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Subtle 1"/>
    <w:basedOn w:val="a4"/>
    <w:semiHidden/>
    <w:rsid w:val="00600F1A"/>
    <w:pPr>
      <w:widowControl w:val="0"/>
      <w:spacing w:line="500" w:lineRule="exac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Subtle 2"/>
    <w:basedOn w:val="a4"/>
    <w:semiHidden/>
    <w:rsid w:val="00600F1A"/>
    <w:pPr>
      <w:widowControl w:val="0"/>
      <w:spacing w:line="500" w:lineRule="exac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c">
    <w:name w:val="Table Professional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List 1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List 2"/>
    <w:basedOn w:val="a4"/>
    <w:semiHidden/>
    <w:rsid w:val="00600F1A"/>
    <w:pPr>
      <w:widowControl w:val="0"/>
      <w:spacing w:line="500" w:lineRule="exac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List 4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3">
    <w:name w:val="Table List 5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d">
    <w:name w:val="Table Contemporary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8">
    <w:name w:val="Table Simple 1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imple 2"/>
    <w:basedOn w:val="a4"/>
    <w:semiHidden/>
    <w:rsid w:val="00600F1A"/>
    <w:pPr>
      <w:widowControl w:val="0"/>
      <w:spacing w:line="500" w:lineRule="exac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Simple 3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umns 2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olumns 4"/>
    <w:basedOn w:val="a4"/>
    <w:semiHidden/>
    <w:rsid w:val="00600F1A"/>
    <w:pPr>
      <w:widowControl w:val="0"/>
      <w:spacing w:line="500" w:lineRule="exac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4">
    <w:name w:val="Table Columns 5"/>
    <w:basedOn w:val="a4"/>
    <w:semiHidden/>
    <w:rsid w:val="00600F1A"/>
    <w:pPr>
      <w:widowControl w:val="0"/>
      <w:spacing w:line="500" w:lineRule="exac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e">
    <w:name w:val="Table Theme"/>
    <w:basedOn w:val="a4"/>
    <w:semiHidden/>
    <w:rsid w:val="00600F1A"/>
    <w:pPr>
      <w:widowControl w:val="0"/>
      <w:spacing w:line="50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">
    <w:name w:val="Plain Text"/>
    <w:basedOn w:val="a2"/>
    <w:semiHidden/>
    <w:rsid w:val="00600F1A"/>
    <w:rPr>
      <w:rFonts w:ascii="細明體" w:eastAsia="細明體" w:hAnsi="Courier New" w:cs="Courier New"/>
    </w:rPr>
  </w:style>
  <w:style w:type="paragraph" w:styleId="afff0">
    <w:name w:val="Message Header"/>
    <w:basedOn w:val="a2"/>
    <w:semiHidden/>
    <w:rsid w:val="00600F1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afff1">
    <w:name w:val="Subtitle"/>
    <w:basedOn w:val="a2"/>
    <w:qFormat/>
    <w:rsid w:val="00600F1A"/>
    <w:pPr>
      <w:spacing w:after="60"/>
      <w:jc w:val="center"/>
      <w:outlineLvl w:val="1"/>
    </w:pPr>
    <w:rPr>
      <w:rFonts w:ascii="Arial" w:eastAsia="新細明體" w:hAnsi="Arial" w:cs="Arial"/>
      <w:i/>
      <w:iCs/>
    </w:rPr>
  </w:style>
  <w:style w:type="paragraph" w:styleId="afff2">
    <w:name w:val="Block Text"/>
    <w:basedOn w:val="a2"/>
    <w:semiHidden/>
    <w:rsid w:val="00600F1A"/>
    <w:pPr>
      <w:spacing w:after="120"/>
      <w:ind w:left="1440" w:right="1440"/>
    </w:pPr>
  </w:style>
  <w:style w:type="paragraph" w:styleId="afff3">
    <w:name w:val="Salutation"/>
    <w:basedOn w:val="a2"/>
    <w:next w:val="a2"/>
    <w:semiHidden/>
    <w:rsid w:val="00600F1A"/>
  </w:style>
  <w:style w:type="paragraph" w:styleId="afff4">
    <w:name w:val="envelope return"/>
    <w:basedOn w:val="a2"/>
    <w:semiHidden/>
    <w:rsid w:val="00600F1A"/>
    <w:pPr>
      <w:snapToGrid w:val="0"/>
    </w:pPr>
    <w:rPr>
      <w:rFonts w:ascii="Arial" w:hAnsi="Arial" w:cs="Arial"/>
    </w:rPr>
  </w:style>
  <w:style w:type="character" w:styleId="afff5">
    <w:name w:val="Emphasis"/>
    <w:qFormat/>
    <w:rsid w:val="00600F1A"/>
    <w:rPr>
      <w:i/>
      <w:iCs/>
    </w:rPr>
  </w:style>
  <w:style w:type="paragraph" w:styleId="afff6">
    <w:name w:val="List Continue"/>
    <w:basedOn w:val="a2"/>
    <w:semiHidden/>
    <w:rsid w:val="00600F1A"/>
    <w:pPr>
      <w:spacing w:after="120"/>
      <w:ind w:left="480"/>
    </w:pPr>
  </w:style>
  <w:style w:type="paragraph" w:styleId="2d">
    <w:name w:val="List Continue 2"/>
    <w:basedOn w:val="a2"/>
    <w:semiHidden/>
    <w:rsid w:val="00600F1A"/>
    <w:pPr>
      <w:spacing w:after="120"/>
      <w:ind w:left="960"/>
    </w:pPr>
  </w:style>
  <w:style w:type="paragraph" w:styleId="3b">
    <w:name w:val="List Continue 3"/>
    <w:basedOn w:val="a2"/>
    <w:semiHidden/>
    <w:rsid w:val="00600F1A"/>
    <w:pPr>
      <w:spacing w:after="120"/>
      <w:ind w:left="1440"/>
    </w:pPr>
  </w:style>
  <w:style w:type="paragraph" w:styleId="46">
    <w:name w:val="List Continue 4"/>
    <w:basedOn w:val="a2"/>
    <w:semiHidden/>
    <w:rsid w:val="00600F1A"/>
    <w:pPr>
      <w:spacing w:after="120"/>
      <w:ind w:left="1920"/>
    </w:pPr>
  </w:style>
  <w:style w:type="paragraph" w:styleId="55">
    <w:name w:val="List Continue 5"/>
    <w:basedOn w:val="a2"/>
    <w:semiHidden/>
    <w:rsid w:val="00600F1A"/>
    <w:pPr>
      <w:spacing w:after="120"/>
      <w:ind w:left="2400"/>
    </w:pPr>
  </w:style>
  <w:style w:type="paragraph" w:styleId="afff7">
    <w:name w:val="List"/>
    <w:basedOn w:val="a2"/>
    <w:semiHidden/>
    <w:rsid w:val="00600F1A"/>
    <w:pPr>
      <w:ind w:left="480" w:hanging="480"/>
    </w:pPr>
  </w:style>
  <w:style w:type="paragraph" w:styleId="2e">
    <w:name w:val="List 2"/>
    <w:basedOn w:val="a2"/>
    <w:semiHidden/>
    <w:rsid w:val="00600F1A"/>
    <w:pPr>
      <w:ind w:left="960" w:hanging="480"/>
    </w:pPr>
  </w:style>
  <w:style w:type="paragraph" w:styleId="3c">
    <w:name w:val="List 3"/>
    <w:basedOn w:val="a2"/>
    <w:semiHidden/>
    <w:rsid w:val="00600F1A"/>
    <w:pPr>
      <w:ind w:left="1440" w:hanging="480"/>
    </w:pPr>
  </w:style>
  <w:style w:type="paragraph" w:styleId="47">
    <w:name w:val="List 4"/>
    <w:basedOn w:val="a2"/>
    <w:semiHidden/>
    <w:rsid w:val="00600F1A"/>
    <w:pPr>
      <w:ind w:left="1920" w:hanging="480"/>
    </w:pPr>
  </w:style>
  <w:style w:type="paragraph" w:styleId="56">
    <w:name w:val="List 5"/>
    <w:basedOn w:val="a2"/>
    <w:semiHidden/>
    <w:rsid w:val="00600F1A"/>
    <w:pPr>
      <w:ind w:left="2400" w:hanging="480"/>
    </w:pPr>
  </w:style>
  <w:style w:type="paragraph" w:styleId="a">
    <w:name w:val="List Number"/>
    <w:basedOn w:val="a2"/>
    <w:semiHidden/>
    <w:rsid w:val="00600F1A"/>
    <w:pPr>
      <w:numPr>
        <w:numId w:val="1"/>
      </w:numPr>
    </w:pPr>
  </w:style>
  <w:style w:type="paragraph" w:styleId="2">
    <w:name w:val="List Number 2"/>
    <w:basedOn w:val="a2"/>
    <w:semiHidden/>
    <w:rsid w:val="00600F1A"/>
    <w:pPr>
      <w:numPr>
        <w:numId w:val="2"/>
      </w:numPr>
    </w:pPr>
  </w:style>
  <w:style w:type="paragraph" w:styleId="3">
    <w:name w:val="List Number 3"/>
    <w:basedOn w:val="a2"/>
    <w:semiHidden/>
    <w:rsid w:val="00600F1A"/>
    <w:pPr>
      <w:numPr>
        <w:numId w:val="3"/>
      </w:numPr>
    </w:pPr>
  </w:style>
  <w:style w:type="paragraph" w:styleId="4">
    <w:name w:val="List Number 4"/>
    <w:basedOn w:val="a2"/>
    <w:semiHidden/>
    <w:rsid w:val="00600F1A"/>
    <w:pPr>
      <w:numPr>
        <w:numId w:val="4"/>
      </w:numPr>
    </w:pPr>
  </w:style>
  <w:style w:type="paragraph" w:styleId="5">
    <w:name w:val="List Number 5"/>
    <w:basedOn w:val="a2"/>
    <w:semiHidden/>
    <w:rsid w:val="00600F1A"/>
    <w:pPr>
      <w:numPr>
        <w:numId w:val="5"/>
      </w:numPr>
    </w:pPr>
  </w:style>
  <w:style w:type="paragraph" w:styleId="afff8">
    <w:name w:val="Closing"/>
    <w:basedOn w:val="a2"/>
    <w:semiHidden/>
    <w:rsid w:val="00600F1A"/>
    <w:pPr>
      <w:ind w:left="4320"/>
    </w:pPr>
  </w:style>
  <w:style w:type="paragraph" w:styleId="afff9">
    <w:name w:val="Note Heading"/>
    <w:basedOn w:val="a2"/>
    <w:next w:val="a2"/>
    <w:semiHidden/>
    <w:rsid w:val="00600F1A"/>
    <w:pPr>
      <w:jc w:val="center"/>
    </w:pPr>
  </w:style>
  <w:style w:type="paragraph" w:styleId="a0">
    <w:name w:val="List Bullet"/>
    <w:basedOn w:val="a2"/>
    <w:semiHidden/>
    <w:rsid w:val="00600F1A"/>
    <w:pPr>
      <w:numPr>
        <w:numId w:val="6"/>
      </w:numPr>
    </w:pPr>
  </w:style>
  <w:style w:type="paragraph" w:styleId="20">
    <w:name w:val="List Bullet 2"/>
    <w:basedOn w:val="a2"/>
    <w:semiHidden/>
    <w:rsid w:val="00600F1A"/>
    <w:pPr>
      <w:numPr>
        <w:numId w:val="7"/>
      </w:numPr>
    </w:pPr>
  </w:style>
  <w:style w:type="paragraph" w:styleId="30">
    <w:name w:val="List Bullet 3"/>
    <w:basedOn w:val="a2"/>
    <w:semiHidden/>
    <w:rsid w:val="00600F1A"/>
    <w:pPr>
      <w:numPr>
        <w:numId w:val="8"/>
      </w:numPr>
    </w:pPr>
  </w:style>
  <w:style w:type="paragraph" w:styleId="40">
    <w:name w:val="List Bullet 4"/>
    <w:basedOn w:val="a2"/>
    <w:semiHidden/>
    <w:rsid w:val="00600F1A"/>
    <w:pPr>
      <w:numPr>
        <w:numId w:val="9"/>
      </w:numPr>
    </w:pPr>
  </w:style>
  <w:style w:type="paragraph" w:styleId="50">
    <w:name w:val="List Bullet 5"/>
    <w:basedOn w:val="a2"/>
    <w:semiHidden/>
    <w:rsid w:val="00600F1A"/>
    <w:pPr>
      <w:numPr>
        <w:numId w:val="10"/>
      </w:numPr>
    </w:pPr>
  </w:style>
  <w:style w:type="paragraph" w:styleId="afffa">
    <w:name w:val="E-mail Signature"/>
    <w:basedOn w:val="a2"/>
    <w:semiHidden/>
    <w:rsid w:val="00600F1A"/>
  </w:style>
  <w:style w:type="paragraph" w:styleId="afffb">
    <w:name w:val="Title"/>
    <w:basedOn w:val="a2"/>
    <w:qFormat/>
    <w:rsid w:val="00600F1A"/>
    <w:pPr>
      <w:spacing w:before="240" w:after="60"/>
      <w:jc w:val="center"/>
      <w:outlineLvl w:val="0"/>
    </w:pPr>
    <w:rPr>
      <w:rFonts w:ascii="Arial" w:eastAsia="新細明體" w:hAnsi="Arial" w:cs="Arial"/>
      <w:b/>
      <w:bCs/>
      <w:sz w:val="32"/>
      <w:szCs w:val="32"/>
    </w:rPr>
  </w:style>
  <w:style w:type="paragraph" w:styleId="afffc">
    <w:name w:val="Signature"/>
    <w:basedOn w:val="a2"/>
    <w:semiHidden/>
    <w:rsid w:val="00600F1A"/>
    <w:pPr>
      <w:ind w:left="4320"/>
    </w:pPr>
  </w:style>
  <w:style w:type="paragraph" w:styleId="3d">
    <w:name w:val="toc 3"/>
    <w:basedOn w:val="a2"/>
    <w:next w:val="a2"/>
    <w:autoRedefine/>
    <w:semiHidden/>
    <w:rsid w:val="006B3FA1"/>
    <w:pPr>
      <w:ind w:leftChars="460" w:left="460"/>
    </w:pPr>
    <w:rPr>
      <w:sz w:val="28"/>
    </w:rPr>
  </w:style>
  <w:style w:type="paragraph" w:customStyle="1" w:styleId="afffd">
    <w:name w:val="一、"/>
    <w:basedOn w:val="a2"/>
    <w:semiHidden/>
    <w:rsid w:val="00C54388"/>
    <w:pPr>
      <w:spacing w:before="120" w:after="240"/>
      <w:jc w:val="both"/>
    </w:pPr>
    <w:rPr>
      <w:rFonts w:hAnsi="標楷體"/>
      <w:b/>
      <w:sz w:val="28"/>
      <w:szCs w:val="28"/>
    </w:rPr>
  </w:style>
  <w:style w:type="paragraph" w:customStyle="1" w:styleId="afffe">
    <w:name w:val="(一)"/>
    <w:basedOn w:val="a2"/>
    <w:semiHidden/>
    <w:rsid w:val="00C54388"/>
    <w:pPr>
      <w:spacing w:before="120" w:after="120"/>
      <w:ind w:leftChars="239" w:left="1204" w:hangingChars="225" w:hanging="630"/>
      <w:jc w:val="both"/>
    </w:pPr>
    <w:rPr>
      <w:rFonts w:hAnsi="標楷體"/>
      <w:sz w:val="28"/>
      <w:szCs w:val="28"/>
    </w:rPr>
  </w:style>
  <w:style w:type="paragraph" w:customStyle="1" w:styleId="1a">
    <w:name w:val="1."/>
    <w:basedOn w:val="a2"/>
    <w:link w:val="1b"/>
    <w:semiHidden/>
    <w:rsid w:val="00C54388"/>
    <w:pPr>
      <w:spacing w:before="120" w:after="120"/>
      <w:ind w:leftChars="495" w:left="1538" w:hangingChars="125" w:hanging="350"/>
      <w:jc w:val="both"/>
    </w:pPr>
    <w:rPr>
      <w:rFonts w:hAnsi="標楷體"/>
      <w:sz w:val="28"/>
      <w:szCs w:val="28"/>
    </w:rPr>
  </w:style>
  <w:style w:type="character" w:customStyle="1" w:styleId="1b">
    <w:name w:val="1. 字元"/>
    <w:link w:val="1a"/>
    <w:rsid w:val="00C54388"/>
    <w:rPr>
      <w:rFonts w:eastAsia="標楷體" w:hAnsi="標楷體"/>
      <w:kern w:val="2"/>
      <w:sz w:val="28"/>
      <w:szCs w:val="28"/>
      <w:lang w:val="en-US" w:eastAsia="zh-TW" w:bidi="ar-SA"/>
    </w:rPr>
  </w:style>
  <w:style w:type="paragraph" w:customStyle="1" w:styleId="1c">
    <w:name w:val="(1)"/>
    <w:basedOn w:val="a2"/>
    <w:semiHidden/>
    <w:rsid w:val="00C54388"/>
    <w:pPr>
      <w:ind w:leftChars="641" w:left="2014" w:hangingChars="170" w:hanging="476"/>
      <w:jc w:val="both"/>
    </w:pPr>
    <w:rPr>
      <w:rFonts w:hAnsi="標楷體"/>
      <w:sz w:val="28"/>
      <w:szCs w:val="28"/>
    </w:rPr>
  </w:style>
  <w:style w:type="paragraph" w:customStyle="1" w:styleId="affa">
    <w:name w:val="壹、內文(海關)"/>
    <w:basedOn w:val="a2"/>
    <w:link w:val="aff9"/>
    <w:rsid w:val="00B4437F"/>
    <w:pPr>
      <w:spacing w:before="60" w:after="60"/>
      <w:ind w:leftChars="233" w:left="559" w:firstLineChars="205" w:firstLine="574"/>
      <w:jc w:val="both"/>
    </w:pPr>
    <w:rPr>
      <w:rFonts w:cs="新細明體"/>
      <w:sz w:val="28"/>
      <w:szCs w:val="20"/>
    </w:rPr>
  </w:style>
  <w:style w:type="character" w:customStyle="1" w:styleId="Affff">
    <w:name w:val="A.內文 字元"/>
    <w:semiHidden/>
    <w:rsid w:val="00C54388"/>
    <w:rPr>
      <w:rFonts w:eastAsia="標楷體" w:hAnsi="標楷體"/>
      <w:kern w:val="2"/>
      <w:sz w:val="28"/>
      <w:szCs w:val="28"/>
      <w:lang w:val="en-US" w:eastAsia="zh-TW" w:bidi="ar-SA"/>
    </w:rPr>
  </w:style>
  <w:style w:type="paragraph" w:customStyle="1" w:styleId="Affff0">
    <w:name w:val="(A)"/>
    <w:basedOn w:val="a2"/>
    <w:semiHidden/>
    <w:rsid w:val="00C54388"/>
    <w:pPr>
      <w:ind w:leftChars="1015" w:left="2954" w:hangingChars="185" w:hanging="518"/>
      <w:jc w:val="both"/>
    </w:pPr>
    <w:rPr>
      <w:rFonts w:hAnsi="標楷體"/>
      <w:sz w:val="28"/>
      <w:szCs w:val="28"/>
    </w:rPr>
  </w:style>
  <w:style w:type="paragraph" w:customStyle="1" w:styleId="affff1">
    <w:name w:val="(a)"/>
    <w:basedOn w:val="a2"/>
    <w:semiHidden/>
    <w:rsid w:val="00C54388"/>
    <w:pPr>
      <w:spacing w:line="400" w:lineRule="exact"/>
      <w:ind w:leftChars="1397" w:left="3804" w:hangingChars="161" w:hanging="451"/>
      <w:jc w:val="both"/>
    </w:pPr>
    <w:rPr>
      <w:rFonts w:hAnsi="標楷體"/>
      <w:sz w:val="28"/>
      <w:szCs w:val="28"/>
    </w:rPr>
  </w:style>
  <w:style w:type="paragraph" w:customStyle="1" w:styleId="affff2">
    <w:name w:val="－"/>
    <w:basedOn w:val="a2"/>
    <w:semiHidden/>
    <w:rsid w:val="00C54388"/>
    <w:pPr>
      <w:spacing w:line="400" w:lineRule="exact"/>
      <w:ind w:leftChars="1563" w:left="4031" w:hangingChars="100" w:hanging="280"/>
    </w:pPr>
    <w:rPr>
      <w:rFonts w:hAnsi="標楷體"/>
      <w:sz w:val="28"/>
      <w:szCs w:val="28"/>
    </w:rPr>
  </w:style>
  <w:style w:type="paragraph" w:customStyle="1" w:styleId="affff3">
    <w:name w:val="一、標題(海關)"/>
    <w:basedOn w:val="a2"/>
    <w:rsid w:val="00B4437F"/>
    <w:pPr>
      <w:spacing w:before="120" w:after="120"/>
      <w:ind w:leftChars="239" w:left="1148" w:right="240" w:hangingChars="205" w:hanging="574"/>
      <w:jc w:val="both"/>
    </w:pPr>
    <w:rPr>
      <w:rFonts w:cs="新細明體"/>
      <w:sz w:val="28"/>
      <w:szCs w:val="20"/>
    </w:rPr>
  </w:style>
  <w:style w:type="paragraph" w:styleId="48">
    <w:name w:val="toc 4"/>
    <w:basedOn w:val="a2"/>
    <w:next w:val="a2"/>
    <w:autoRedefine/>
    <w:semiHidden/>
    <w:rsid w:val="00514A29"/>
    <w:pPr>
      <w:spacing w:line="240" w:lineRule="auto"/>
      <w:ind w:left="1440"/>
    </w:pPr>
    <w:rPr>
      <w:rFonts w:eastAsia="新細明體"/>
    </w:rPr>
  </w:style>
  <w:style w:type="paragraph" w:styleId="57">
    <w:name w:val="toc 5"/>
    <w:basedOn w:val="a2"/>
    <w:next w:val="a2"/>
    <w:autoRedefine/>
    <w:semiHidden/>
    <w:rsid w:val="00514A29"/>
    <w:pPr>
      <w:spacing w:line="240" w:lineRule="auto"/>
      <w:ind w:left="1920"/>
    </w:pPr>
    <w:rPr>
      <w:rFonts w:eastAsia="新細明體"/>
    </w:rPr>
  </w:style>
  <w:style w:type="paragraph" w:styleId="62">
    <w:name w:val="toc 6"/>
    <w:basedOn w:val="a2"/>
    <w:next w:val="a2"/>
    <w:autoRedefine/>
    <w:semiHidden/>
    <w:rsid w:val="00514A29"/>
    <w:pPr>
      <w:spacing w:line="240" w:lineRule="auto"/>
      <w:ind w:left="2400"/>
    </w:pPr>
    <w:rPr>
      <w:rFonts w:eastAsia="新細明體"/>
    </w:rPr>
  </w:style>
  <w:style w:type="paragraph" w:styleId="72">
    <w:name w:val="toc 7"/>
    <w:basedOn w:val="a2"/>
    <w:next w:val="a2"/>
    <w:autoRedefine/>
    <w:semiHidden/>
    <w:rsid w:val="00514A29"/>
    <w:pPr>
      <w:spacing w:line="240" w:lineRule="auto"/>
      <w:ind w:left="2880"/>
    </w:pPr>
    <w:rPr>
      <w:rFonts w:eastAsia="新細明體"/>
    </w:rPr>
  </w:style>
  <w:style w:type="paragraph" w:styleId="82">
    <w:name w:val="toc 8"/>
    <w:basedOn w:val="a2"/>
    <w:next w:val="a2"/>
    <w:autoRedefine/>
    <w:semiHidden/>
    <w:rsid w:val="00514A29"/>
    <w:pPr>
      <w:spacing w:line="240" w:lineRule="auto"/>
      <w:ind w:left="3360"/>
    </w:pPr>
    <w:rPr>
      <w:rFonts w:eastAsia="新細明體"/>
    </w:rPr>
  </w:style>
  <w:style w:type="paragraph" w:styleId="90">
    <w:name w:val="toc 9"/>
    <w:basedOn w:val="a2"/>
    <w:next w:val="a2"/>
    <w:autoRedefine/>
    <w:semiHidden/>
    <w:rsid w:val="00514A29"/>
    <w:pPr>
      <w:spacing w:line="240" w:lineRule="auto"/>
      <w:ind w:left="3840"/>
    </w:pPr>
    <w:rPr>
      <w:rFonts w:eastAsia="新細明體"/>
    </w:rPr>
  </w:style>
  <w:style w:type="paragraph" w:customStyle="1" w:styleId="affff4">
    <w:name w:val="評選項目表內文"/>
    <w:basedOn w:val="a2"/>
    <w:rsid w:val="00514A29"/>
    <w:pPr>
      <w:spacing w:line="400" w:lineRule="exact"/>
    </w:pPr>
    <w:rPr>
      <w:sz w:val="28"/>
    </w:rPr>
  </w:style>
  <w:style w:type="paragraph" w:customStyle="1" w:styleId="affff5">
    <w:name w:val="一、內文(海關)"/>
    <w:basedOn w:val="a2"/>
    <w:rsid w:val="00B4437F"/>
    <w:pPr>
      <w:spacing w:before="60" w:after="60"/>
      <w:ind w:leftChars="484" w:left="1162" w:firstLineChars="195" w:firstLine="546"/>
      <w:jc w:val="both"/>
    </w:pPr>
    <w:rPr>
      <w:rFonts w:cs="新細明體"/>
      <w:sz w:val="28"/>
      <w:szCs w:val="20"/>
    </w:rPr>
  </w:style>
  <w:style w:type="paragraph" w:customStyle="1" w:styleId="affff6">
    <w:name w:val="(一)標題(海關)"/>
    <w:basedOn w:val="a2"/>
    <w:rsid w:val="00B4437F"/>
    <w:pPr>
      <w:spacing w:before="120" w:after="120"/>
      <w:ind w:leftChars="484" w:left="1770" w:right="240" w:hangingChars="217" w:hanging="608"/>
      <w:jc w:val="both"/>
    </w:pPr>
    <w:rPr>
      <w:rFonts w:cs="新細明體"/>
      <w:sz w:val="28"/>
      <w:szCs w:val="20"/>
    </w:rPr>
  </w:style>
  <w:style w:type="paragraph" w:customStyle="1" w:styleId="affff7">
    <w:name w:val="(一)內文(海關)"/>
    <w:basedOn w:val="a2"/>
    <w:rsid w:val="004E5923"/>
    <w:pPr>
      <w:ind w:left="1778" w:firstLine="574"/>
      <w:jc w:val="both"/>
    </w:pPr>
    <w:rPr>
      <w:rFonts w:cs="新細明體"/>
      <w:kern w:val="0"/>
      <w:sz w:val="28"/>
      <w:szCs w:val="20"/>
      <w:lang w:val="zh-TW"/>
    </w:rPr>
  </w:style>
  <w:style w:type="paragraph" w:customStyle="1" w:styleId="1d">
    <w:name w:val="1.標題(海關)"/>
    <w:basedOn w:val="a2"/>
    <w:rsid w:val="00B4437F"/>
    <w:pPr>
      <w:spacing w:before="120" w:after="60"/>
      <w:ind w:leftChars="740" w:left="2126" w:hangingChars="125" w:hanging="350"/>
      <w:jc w:val="both"/>
    </w:pPr>
    <w:rPr>
      <w:rFonts w:cs="新細明體"/>
      <w:sz w:val="28"/>
      <w:szCs w:val="20"/>
    </w:rPr>
  </w:style>
  <w:style w:type="paragraph" w:customStyle="1" w:styleId="1e">
    <w:name w:val="1.內文(海關)"/>
    <w:basedOn w:val="a2"/>
    <w:rsid w:val="00B4437F"/>
    <w:pPr>
      <w:spacing w:before="60" w:after="60" w:line="400" w:lineRule="exact"/>
      <w:ind w:leftChars="886" w:left="2126" w:firstLineChars="210" w:firstLine="588"/>
      <w:jc w:val="both"/>
    </w:pPr>
    <w:rPr>
      <w:rFonts w:cs="新細明體"/>
      <w:sz w:val="28"/>
      <w:szCs w:val="20"/>
    </w:rPr>
  </w:style>
  <w:style w:type="paragraph" w:customStyle="1" w:styleId="1f">
    <w:name w:val="(1)標題(海關)"/>
    <w:basedOn w:val="a2"/>
    <w:rsid w:val="004E5923"/>
    <w:pPr>
      <w:spacing w:before="60" w:after="60"/>
      <w:ind w:leftChars="880" w:left="2574" w:hangingChars="165" w:hanging="462"/>
      <w:jc w:val="both"/>
    </w:pPr>
    <w:rPr>
      <w:rFonts w:cs="新細明體"/>
      <w:sz w:val="28"/>
      <w:szCs w:val="20"/>
    </w:rPr>
  </w:style>
  <w:style w:type="paragraph" w:customStyle="1" w:styleId="1f0">
    <w:name w:val="(1)內文(海關)"/>
    <w:basedOn w:val="a2"/>
    <w:rsid w:val="004E5923"/>
    <w:pPr>
      <w:spacing w:before="60" w:after="60" w:line="400" w:lineRule="exact"/>
      <w:ind w:leftChars="1073" w:left="2575" w:firstLineChars="205" w:firstLine="574"/>
      <w:jc w:val="both"/>
    </w:pPr>
    <w:rPr>
      <w:rFonts w:cs="新細明體"/>
      <w:sz w:val="28"/>
      <w:szCs w:val="20"/>
    </w:rPr>
  </w:style>
  <w:style w:type="paragraph" w:customStyle="1" w:styleId="Affff8">
    <w:name w:val="A.標題(海關)"/>
    <w:basedOn w:val="a2"/>
    <w:rsid w:val="004E5923"/>
    <w:pPr>
      <w:spacing w:before="60" w:after="60" w:line="400" w:lineRule="exact"/>
      <w:ind w:leftChars="1075" w:left="2994" w:hangingChars="148" w:hanging="414"/>
      <w:jc w:val="both"/>
    </w:pPr>
    <w:rPr>
      <w:rFonts w:cs="新細明體"/>
      <w:sz w:val="28"/>
      <w:szCs w:val="20"/>
    </w:rPr>
  </w:style>
  <w:style w:type="paragraph" w:customStyle="1" w:styleId="Affff9">
    <w:name w:val="A.內文(海關)"/>
    <w:basedOn w:val="a2"/>
    <w:rsid w:val="00B4437F"/>
    <w:pPr>
      <w:spacing w:before="60" w:after="60" w:line="400" w:lineRule="exact"/>
      <w:ind w:leftChars="1242" w:left="2981" w:firstLineChars="205" w:firstLine="574"/>
      <w:jc w:val="both"/>
    </w:pPr>
    <w:rPr>
      <w:rFonts w:cs="新細明體"/>
      <w:sz w:val="28"/>
      <w:szCs w:val="20"/>
    </w:rPr>
  </w:style>
  <w:style w:type="paragraph" w:customStyle="1" w:styleId="Affffa">
    <w:name w:val="(A)標題(海關)"/>
    <w:basedOn w:val="a2"/>
    <w:rsid w:val="00B4437F"/>
    <w:pPr>
      <w:spacing w:before="60" w:after="60" w:line="400" w:lineRule="exact"/>
      <w:ind w:leftChars="1236" w:left="3512" w:hangingChars="195" w:hanging="546"/>
      <w:jc w:val="both"/>
    </w:pPr>
    <w:rPr>
      <w:rFonts w:cs="新細明體"/>
      <w:sz w:val="28"/>
      <w:szCs w:val="20"/>
    </w:rPr>
  </w:style>
  <w:style w:type="paragraph" w:customStyle="1" w:styleId="Affffb">
    <w:name w:val="(A)內文(海關)"/>
    <w:basedOn w:val="a2"/>
    <w:rsid w:val="004E5923"/>
    <w:pPr>
      <w:spacing w:before="60" w:after="60" w:line="400" w:lineRule="exact"/>
      <w:ind w:leftChars="1464" w:left="3514" w:firstLineChars="205" w:firstLine="574"/>
      <w:jc w:val="both"/>
    </w:pPr>
    <w:rPr>
      <w:rFonts w:cs="新細明體"/>
      <w:sz w:val="28"/>
      <w:szCs w:val="20"/>
    </w:rPr>
  </w:style>
  <w:style w:type="paragraph" w:customStyle="1" w:styleId="affffc">
    <w:name w:val="a.標題(海關)"/>
    <w:basedOn w:val="a2"/>
    <w:rsid w:val="00B4437F"/>
    <w:pPr>
      <w:spacing w:before="60" w:after="60" w:line="400" w:lineRule="exact"/>
      <w:ind w:leftChars="1463" w:left="3861" w:hangingChars="125" w:hanging="350"/>
      <w:jc w:val="both"/>
    </w:pPr>
    <w:rPr>
      <w:rFonts w:cs="新細明體"/>
      <w:sz w:val="28"/>
      <w:szCs w:val="20"/>
    </w:rPr>
  </w:style>
  <w:style w:type="paragraph" w:customStyle="1" w:styleId="affffd">
    <w:name w:val="a.內文(海關)"/>
    <w:basedOn w:val="a2"/>
    <w:rsid w:val="00B4437F"/>
    <w:pPr>
      <w:spacing w:before="60" w:after="60" w:line="400" w:lineRule="exact"/>
      <w:ind w:leftChars="1615" w:left="3876" w:firstLineChars="195" w:firstLine="546"/>
      <w:jc w:val="both"/>
      <w:outlineLvl w:val="0"/>
    </w:pPr>
    <w:rPr>
      <w:rFonts w:cs="新細明體"/>
      <w:sz w:val="28"/>
      <w:szCs w:val="20"/>
    </w:rPr>
  </w:style>
  <w:style w:type="paragraph" w:customStyle="1" w:styleId="affffe">
    <w:name w:val="(a)標題(海關)"/>
    <w:basedOn w:val="a2"/>
    <w:rsid w:val="00B4437F"/>
    <w:pPr>
      <w:spacing w:before="60" w:after="60" w:line="400" w:lineRule="exact"/>
      <w:ind w:leftChars="1616" w:left="4354" w:hangingChars="170" w:hanging="476"/>
      <w:jc w:val="both"/>
    </w:pPr>
    <w:rPr>
      <w:rFonts w:cs="新細明體"/>
      <w:sz w:val="28"/>
      <w:szCs w:val="20"/>
    </w:rPr>
  </w:style>
  <w:style w:type="paragraph" w:customStyle="1" w:styleId="afffff">
    <w:name w:val="(a)內文(海關)"/>
    <w:basedOn w:val="a2"/>
    <w:rsid w:val="004E5923"/>
    <w:pPr>
      <w:spacing w:before="60" w:after="60" w:line="400" w:lineRule="exact"/>
      <w:ind w:leftChars="1808" w:left="4339" w:firstLineChars="210" w:firstLine="588"/>
      <w:jc w:val="both"/>
    </w:pPr>
    <w:rPr>
      <w:rFonts w:cs="新細明體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settings.xml.rels><?xml version="1.0" encoding="UTF-8" standalone="yes"?><Relationships xmlns="http://schemas.openxmlformats.org/package/2006/relationships"><Relationship Id="rId1" Target="file:///D:/&#33290;&#38651;&#33126;&#36039;&#26009;/&#25237;&#27161;&#21312;/&#25991;&#20214;&#31684;&#26412;/&#22777;&#31684;&#26412;.dot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3CE1F8-011C-4C9D-8AAB-4E1777431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壹範本.dot</Template>
  <TotalTime>0</TotalTime>
  <Pages>2</Pages>
  <Words>48</Words>
  <Characters>277</Characters>
  <Application>Microsoft Office Word</Application>
  <DocSecurity>0</DocSecurity>
  <Lines>2</Lines>
  <Paragraphs>1</Paragraphs>
  <ScaleCrop>false</ScaleCrop>
  <Company>iii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2025-11-20T06:24:00Z</dcterms:created>
  <dc:creator>Customer</dc:creator>
  <cp:lastModifiedBy>user</cp:lastModifiedBy>
  <cp:lastPrinted>2022-06-07T07:57:00Z</cp:lastPrinted>
  <dcterms:modified xsi:type="dcterms:W3CDTF">2025-11-20T06:24:00Z</dcterms:modified>
  <cp:revision>2</cp:revision>
  <dc:title>勞工保險局</dc:title>
</cp:coreProperties>
</file>